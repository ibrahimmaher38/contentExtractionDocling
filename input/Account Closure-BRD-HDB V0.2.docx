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EAFB" w14:textId="540BADDC" w:rsidR="00CC102C" w:rsidRDefault="00CC102C" w:rsidP="00CC102C">
      <w:pPr>
        <w:pStyle w:val="TOCHeading"/>
        <w:rPr>
          <w:rFonts w:cstheme="minorHAnsi"/>
          <w:sz w:val="24"/>
          <w:szCs w:val="24"/>
        </w:rPr>
      </w:pPr>
      <w:r w:rsidRPr="00D005D8">
        <w:rPr>
          <w:rFonts w:cstheme="minorHAnsi"/>
          <w:noProof/>
          <w:sz w:val="24"/>
          <w:szCs w:val="24"/>
          <w:lang w:bidi="ar-EG"/>
        </w:rPr>
        <w:drawing>
          <wp:anchor distT="0" distB="0" distL="114300" distR="114300" simplePos="0" relativeHeight="251645440" behindDoc="0" locked="0" layoutInCell="1" allowOverlap="1" wp14:anchorId="3447A018" wp14:editId="48A7E5E1">
            <wp:simplePos x="0" y="0"/>
            <wp:positionH relativeFrom="column">
              <wp:posOffset>-371475</wp:posOffset>
            </wp:positionH>
            <wp:positionV relativeFrom="paragraph">
              <wp:posOffset>-733425</wp:posOffset>
            </wp:positionV>
            <wp:extent cx="2114550" cy="790575"/>
            <wp:effectExtent l="0" t="0" r="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a:extLst>
                        <a:ext uri="{28A0092B-C50C-407E-A947-70E740481C1C}">
                          <a14:useLocalDpi xmlns:a14="http://schemas.microsoft.com/office/drawing/2010/main" val="0"/>
                        </a:ext>
                      </a:extLst>
                    </a:blip>
                    <a:stretch>
                      <a:fillRect/>
                    </a:stretch>
                  </pic:blipFill>
                  <pic:spPr>
                    <a:xfrm>
                      <a:off x="0" y="0"/>
                      <a:ext cx="2114550" cy="790575"/>
                    </a:xfrm>
                    <a:prstGeom prst="rect">
                      <a:avLst/>
                    </a:prstGeom>
                  </pic:spPr>
                </pic:pic>
              </a:graphicData>
            </a:graphic>
            <wp14:sizeRelH relativeFrom="margin">
              <wp14:pctWidth>0</wp14:pctWidth>
            </wp14:sizeRelH>
            <wp14:sizeRelV relativeFrom="margin">
              <wp14:pctHeight>0</wp14:pctHeight>
            </wp14:sizeRelV>
          </wp:anchor>
        </w:drawing>
      </w:r>
      <w:r w:rsidRPr="00D005D8">
        <w:rPr>
          <w:rFonts w:cstheme="minorHAnsi"/>
          <w:noProof/>
          <w:sz w:val="24"/>
          <w:szCs w:val="24"/>
        </w:rPr>
        <w:drawing>
          <wp:anchor distT="0" distB="0" distL="114300" distR="114300" simplePos="0" relativeHeight="251642368" behindDoc="0" locked="0" layoutInCell="1" allowOverlap="1" wp14:anchorId="1390BCC8" wp14:editId="4F984CD4">
            <wp:simplePos x="0" y="0"/>
            <wp:positionH relativeFrom="margin">
              <wp:align>right</wp:align>
            </wp:positionH>
            <wp:positionV relativeFrom="paragraph">
              <wp:posOffset>-600075</wp:posOffset>
            </wp:positionV>
            <wp:extent cx="1905000" cy="67627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3">
                      <a:extLst>
                        <a:ext uri="{28A0092B-C50C-407E-A947-70E740481C1C}">
                          <a14:useLocalDpi xmlns:a14="http://schemas.microsoft.com/office/drawing/2010/main" val="0"/>
                        </a:ext>
                      </a:extLst>
                    </a:blip>
                    <a:srcRect t="35000" b="29500"/>
                    <a:stretch>
                      <a:fillRect/>
                    </a:stretch>
                  </pic:blipFill>
                  <pic:spPr bwMode="auto">
                    <a:xfrm>
                      <a:off x="0" y="0"/>
                      <a:ext cx="1905000" cy="6762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005D8">
        <w:rPr>
          <w:rFonts w:cstheme="minorHAnsi"/>
          <w:noProof/>
          <w:sz w:val="24"/>
          <w:szCs w:val="24"/>
          <w:lang w:val="en-GB" w:eastAsia="en-GB"/>
        </w:rPr>
        <mc:AlternateContent>
          <mc:Choice Requires="wpg">
            <w:drawing>
              <wp:anchor distT="0" distB="0" distL="114300" distR="114300" simplePos="0" relativeHeight="251636224" behindDoc="0" locked="0" layoutInCell="1" allowOverlap="1" wp14:anchorId="43EB2F30" wp14:editId="47B4F1BF">
                <wp:simplePos x="0" y="0"/>
                <wp:positionH relativeFrom="column">
                  <wp:posOffset>-605790</wp:posOffset>
                </wp:positionH>
                <wp:positionV relativeFrom="paragraph">
                  <wp:posOffset>160655</wp:posOffset>
                </wp:positionV>
                <wp:extent cx="9416514" cy="201600"/>
                <wp:effectExtent l="0" t="0" r="0" b="8255"/>
                <wp:wrapNone/>
                <wp:docPr id="7" name="Group 7"/>
                <wp:cNvGraphicFramePr/>
                <a:graphic xmlns:a="http://schemas.openxmlformats.org/drawingml/2006/main">
                  <a:graphicData uri="http://schemas.microsoft.com/office/word/2010/wordprocessingGroup">
                    <wpg:wgp>
                      <wpg:cNvGrpSpPr/>
                      <wpg:grpSpPr>
                        <a:xfrm>
                          <a:off x="0" y="0"/>
                          <a:ext cx="9416514" cy="201600"/>
                          <a:chOff x="0" y="0"/>
                          <a:chExt cx="9416514" cy="201600"/>
                        </a:xfrm>
                      </wpg:grpSpPr>
                      <wps:wsp>
                        <wps:cNvPr id="4" name="Rectangle 4"/>
                        <wps:cNvSpPr/>
                        <wps:spPr>
                          <a:xfrm>
                            <a:off x="4405745" y="0"/>
                            <a:ext cx="2505075" cy="2016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80439B" w14:textId="77777777" w:rsidR="00CC02D8" w:rsidRDefault="00CC02D8" w:rsidP="00625E5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0" y="0"/>
                            <a:ext cx="4405127" cy="20129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C68F22" w14:textId="32002C4C" w:rsidR="00CC02D8" w:rsidRDefault="00CC02D8" w:rsidP="00625E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6911439" y="0"/>
                            <a:ext cx="2505075" cy="2016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F563FD" w14:textId="77777777" w:rsidR="00CC02D8" w:rsidRDefault="00CC02D8" w:rsidP="00625E59">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EB2F30" id="Group 7" o:spid="_x0000_s1026" style="position:absolute;margin-left:-47.7pt;margin-top:12.65pt;width:741.45pt;height:15.85pt;z-index:251636224" coordsize="94165,2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">
                <v:rect id="Rectangle 4" o:spid="_x0000_s1027" style="position:absolute;left:44057;width:25051;height:2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" fillcolor="#2e74b5 [2404]" stroked="f" strokeweight="1pt">
                  <v:textbox>
                    <w:txbxContent>
                      <w:p w14:paraId="6B80439B" w14:textId="77777777" w:rsidR="00CC02D8" w:rsidRDefault="00CC02D8" w:rsidP="00625E59">
                        <w:pPr>
                          <w:jc w:val="center"/>
                        </w:pPr>
                        <w:r>
                          <w:t xml:space="preserve">         </w:t>
                        </w:r>
                      </w:p>
                    </w:txbxContent>
                  </v:textbox>
                </v:rect>
                <v:rect id="Rectangle 5" o:spid="_x0000_s1028" style="position:absolute;width:44051;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" fillcolor="#2e74b5 [2404]" stroked="f" strokeweight="1pt">
                  <v:textbox>
                    <w:txbxContent>
                      <w:p w14:paraId="6CC68F22" w14:textId="32002C4C" w:rsidR="00CC02D8" w:rsidRDefault="00CC02D8" w:rsidP="00625E59">
                        <w:pPr>
                          <w:jc w:val="center"/>
                        </w:pPr>
                      </w:p>
                    </w:txbxContent>
                  </v:textbox>
                </v:rect>
                <v:rect id="Rectangle 6" o:spid="_x0000_s1029" style="position:absolute;left:69114;width:25051;height:2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" fillcolor="#2e74b5 [2404]" stroked="f" strokeweight="1pt">
                  <v:textbox>
                    <w:txbxContent>
                      <w:p w14:paraId="4CF563FD" w14:textId="77777777" w:rsidR="00CC02D8" w:rsidRDefault="00CC02D8" w:rsidP="00625E59">
                        <w:pPr>
                          <w:jc w:val="center"/>
                        </w:pPr>
                        <w:r>
                          <w:t xml:space="preserve">         </w:t>
                        </w:r>
                      </w:p>
                    </w:txbxContent>
                  </v:textbox>
                </v:rect>
              </v:group>
            </w:pict>
          </mc:Fallback>
        </mc:AlternateContent>
      </w:r>
    </w:p>
    <w:p w14:paraId="78D1BA46" w14:textId="2AC2CA26" w:rsidR="00CC102C" w:rsidRDefault="00CC102C" w:rsidP="00CC102C">
      <w:pPr>
        <w:pStyle w:val="TOCHeading"/>
        <w:rPr>
          <w:rFonts w:asciiTheme="minorHAnsi" w:eastAsiaTheme="minorEastAsia" w:hAnsiTheme="minorHAnsi" w:cstheme="minorHAnsi"/>
          <w:color w:val="auto"/>
          <w:sz w:val="24"/>
          <w:szCs w:val="24"/>
        </w:rPr>
      </w:pPr>
      <w:r w:rsidRPr="00D005D8">
        <w:rPr>
          <w:rFonts w:cstheme="minorHAnsi"/>
          <w:noProof/>
          <w:sz w:val="24"/>
          <w:szCs w:val="24"/>
          <w:lang w:val="en-GB" w:eastAsia="en-GB"/>
        </w:rPr>
        <mc:AlternateContent>
          <mc:Choice Requires="wps">
            <w:drawing>
              <wp:anchor distT="45720" distB="45720" distL="114300" distR="114300" simplePos="0" relativeHeight="251659264" behindDoc="1" locked="0" layoutInCell="1" allowOverlap="1" wp14:anchorId="43E32DCE" wp14:editId="6E0F9E6B">
                <wp:simplePos x="0" y="0"/>
                <wp:positionH relativeFrom="margin">
                  <wp:align>left</wp:align>
                </wp:positionH>
                <wp:positionV relativeFrom="paragraph">
                  <wp:posOffset>45720</wp:posOffset>
                </wp:positionV>
                <wp:extent cx="2505075" cy="1133475"/>
                <wp:effectExtent l="0" t="0" r="9525" b="9525"/>
                <wp:wrapNone/>
                <wp:docPr id="1000971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1133475"/>
                        </a:xfrm>
                        <a:prstGeom prst="rect">
                          <a:avLst/>
                        </a:prstGeom>
                        <a:solidFill>
                          <a:schemeClr val="bg1">
                            <a:lumMod val="95000"/>
                          </a:schemeClr>
                        </a:solidFill>
                        <a:ln w="9525">
                          <a:noFill/>
                          <a:miter lim="800000"/>
                          <a:headEnd/>
                          <a:tailEnd/>
                        </a:ln>
                      </wps:spPr>
                      <wps:txbx>
                        <w:txbxContent>
                          <w:p w14:paraId="588B6601" w14:textId="77777777" w:rsidR="00CC102C" w:rsidRDefault="00CC102C" w:rsidP="00CC102C">
                            <w:pPr>
                              <w:pStyle w:val="NoSpacing"/>
                              <w:rPr>
                                <w:color w:val="5B9BD5" w:themeColor="accent1"/>
                                <w:sz w:val="28"/>
                                <w:szCs w:val="28"/>
                              </w:rPr>
                            </w:pPr>
                            <w:r>
                              <w:rPr>
                                <w:color w:val="5B9BD5" w:themeColor="accent1"/>
                                <w:sz w:val="28"/>
                                <w:szCs w:val="28"/>
                              </w:rPr>
                              <w:t>Copyright</w:t>
                            </w:r>
                          </w:p>
                          <w:p w14:paraId="76D526DA" w14:textId="77777777" w:rsidR="00CC102C" w:rsidRPr="00625E59" w:rsidRDefault="00CC102C" w:rsidP="00CC102C">
                            <w:pPr>
                              <w:rPr>
                                <w:color w:val="595959" w:themeColor="text1" w:themeTint="A6"/>
                              </w:rPr>
                            </w:pPr>
                            <w:r w:rsidRPr="00D42A25">
                              <w:rPr>
                                <w:color w:val="595959" w:themeColor="text1" w:themeTint="A6"/>
                              </w:rPr>
                              <w:t>©</w:t>
                            </w:r>
                            <w:r w:rsidRPr="005B1E68">
                              <w:rPr>
                                <w:color w:val="595959" w:themeColor="text1" w:themeTint="A6"/>
                              </w:rPr>
                              <w:t>202</w:t>
                            </w:r>
                            <w:r>
                              <w:rPr>
                                <w:color w:val="595959" w:themeColor="text1" w:themeTint="A6"/>
                              </w:rPr>
                              <w:t>2</w:t>
                            </w:r>
                            <w:r w:rsidRPr="005B1E68">
                              <w:rPr>
                                <w:color w:val="595959" w:themeColor="text1" w:themeTint="A6"/>
                              </w:rPr>
                              <w:t xml:space="preserve"> </w:t>
                            </w:r>
                            <w:r>
                              <w:rPr>
                                <w:color w:val="595959" w:themeColor="text1" w:themeTint="A6"/>
                              </w:rPr>
                              <w:t xml:space="preserve">Valleysoft Egypt. </w:t>
                            </w:r>
                            <w:r w:rsidRPr="00D42A25">
                              <w:rPr>
                                <w:color w:val="595959" w:themeColor="text1" w:themeTint="A6"/>
                              </w:rPr>
                              <w:t>All rights reserved. This document or any portion thereof may not be reproduced or used in any manner whatsoever without the express written permission of</w:t>
                            </w:r>
                            <w:r>
                              <w:rPr>
                                <w:color w:val="595959" w:themeColor="text1" w:themeTint="A6"/>
                              </w:rPr>
                              <w:t xml:space="preserve"> </w:t>
                            </w:r>
                            <w:r w:rsidRPr="005B1E68">
                              <w:rPr>
                                <w:color w:val="595959" w:themeColor="text1" w:themeTint="A6"/>
                              </w:rPr>
                              <w:t>Intercom Enterprises</w:t>
                            </w:r>
                            <w:r w:rsidRPr="00D42A25">
                              <w:rPr>
                                <w:color w:val="595959" w:themeColor="text1" w:themeTint="A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E32DCE" id="_x0000_t202" coordsize="21600,21600" o:spt="202" path="m,l,21600r21600,l21600,xe">
                <v:stroke joinstyle="miter"/>
                <v:path gradientshapeok="t" o:connecttype="rect"/>
              </v:shapetype>
              <v:shape id="Text Box 2" o:spid="_x0000_s1030" type="#_x0000_t202" style="position:absolute;margin-left:0;margin-top:3.6pt;width:197.25pt;height:89.25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" fillcolor="#f2f2f2 [3052]" stroked="f">
                <v:textbox>
                  <w:txbxContent>
                    <w:p w14:paraId="588B6601" w14:textId="77777777" w:rsidR="00CC102C" w:rsidRDefault="00CC102C" w:rsidP="00CC102C">
                      <w:pPr>
                        <w:pStyle w:val="NoSpacing"/>
                        <w:rPr>
                          <w:color w:val="5B9BD5" w:themeColor="accent1"/>
                          <w:sz w:val="28"/>
                          <w:szCs w:val="28"/>
                        </w:rPr>
                      </w:pPr>
                      <w:r>
                        <w:rPr>
                          <w:color w:val="5B9BD5" w:themeColor="accent1"/>
                          <w:sz w:val="28"/>
                          <w:szCs w:val="28"/>
                        </w:rPr>
                        <w:t>Copyright</w:t>
                      </w:r>
                    </w:p>
                    <w:p w14:paraId="76D526DA" w14:textId="77777777" w:rsidR="00CC102C" w:rsidRPr="00625E59" w:rsidRDefault="00CC102C" w:rsidP="00CC102C">
                      <w:pPr>
                        <w:rPr>
                          <w:color w:val="595959" w:themeColor="text1" w:themeTint="A6"/>
                        </w:rPr>
                      </w:pPr>
                      <w:r w:rsidRPr="00D42A25">
                        <w:rPr>
                          <w:color w:val="595959" w:themeColor="text1" w:themeTint="A6"/>
                        </w:rPr>
                        <w:t>©</w:t>
                      </w:r>
                      <w:r w:rsidRPr="005B1E68">
                        <w:rPr>
                          <w:color w:val="595959" w:themeColor="text1" w:themeTint="A6"/>
                        </w:rPr>
                        <w:t>202</w:t>
                      </w:r>
                      <w:r>
                        <w:rPr>
                          <w:color w:val="595959" w:themeColor="text1" w:themeTint="A6"/>
                        </w:rPr>
                        <w:t>2</w:t>
                      </w:r>
                      <w:r w:rsidRPr="005B1E68">
                        <w:rPr>
                          <w:color w:val="595959" w:themeColor="text1" w:themeTint="A6"/>
                        </w:rPr>
                        <w:t xml:space="preserve"> </w:t>
                      </w:r>
                      <w:r>
                        <w:rPr>
                          <w:color w:val="595959" w:themeColor="text1" w:themeTint="A6"/>
                        </w:rPr>
                        <w:t xml:space="preserve">Valleysoft Egypt. </w:t>
                      </w:r>
                      <w:r w:rsidRPr="00D42A25">
                        <w:rPr>
                          <w:color w:val="595959" w:themeColor="text1" w:themeTint="A6"/>
                        </w:rPr>
                        <w:t>All rights reserved. This document or any portion thereof may not be reproduced or used in any manner whatsoever without the express written permission of</w:t>
                      </w:r>
                      <w:r>
                        <w:rPr>
                          <w:color w:val="595959" w:themeColor="text1" w:themeTint="A6"/>
                        </w:rPr>
                        <w:t xml:space="preserve"> </w:t>
                      </w:r>
                      <w:r w:rsidRPr="005B1E68">
                        <w:rPr>
                          <w:color w:val="595959" w:themeColor="text1" w:themeTint="A6"/>
                        </w:rPr>
                        <w:t>Intercom Enterprises</w:t>
                      </w:r>
                      <w:r w:rsidRPr="00D42A25">
                        <w:rPr>
                          <w:color w:val="595959" w:themeColor="text1" w:themeTint="A6"/>
                        </w:rPr>
                        <w:t>.</w:t>
                      </w:r>
                    </w:p>
                  </w:txbxContent>
                </v:textbox>
                <w10:wrap anchorx="margin"/>
              </v:shape>
            </w:pict>
          </mc:Fallback>
        </mc:AlternateContent>
      </w:r>
      <w:r w:rsidRPr="00D005D8">
        <w:rPr>
          <w:rFonts w:cstheme="minorHAnsi"/>
          <w:noProof/>
          <w:sz w:val="24"/>
          <w:szCs w:val="24"/>
          <w:lang w:val="en-GB" w:eastAsia="en-GB"/>
        </w:rPr>
        <mc:AlternateContent>
          <mc:Choice Requires="wps">
            <w:drawing>
              <wp:anchor distT="45720" distB="45720" distL="114300" distR="114300" simplePos="0" relativeHeight="251633152" behindDoc="1" locked="0" layoutInCell="1" allowOverlap="1" wp14:anchorId="39F35F3D" wp14:editId="6F5FE35C">
                <wp:simplePos x="0" y="0"/>
                <wp:positionH relativeFrom="column">
                  <wp:posOffset>4281170</wp:posOffset>
                </wp:positionH>
                <wp:positionV relativeFrom="paragraph">
                  <wp:posOffset>132715</wp:posOffset>
                </wp:positionV>
                <wp:extent cx="2505075" cy="396240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3962400"/>
                        </a:xfrm>
                        <a:prstGeom prst="rect">
                          <a:avLst/>
                        </a:prstGeom>
                        <a:solidFill>
                          <a:schemeClr val="bg1">
                            <a:lumMod val="95000"/>
                          </a:schemeClr>
                        </a:solidFill>
                        <a:ln w="9525">
                          <a:noFill/>
                          <a:miter lim="800000"/>
                          <a:headEnd/>
                          <a:tailEnd/>
                        </a:ln>
                      </wps:spPr>
                      <wps:txbx>
                        <w:txbxContent>
                          <w:p w14:paraId="0D56B9DA" w14:textId="77777777" w:rsidR="00CC02D8" w:rsidRPr="00051A69" w:rsidRDefault="00CC02D8" w:rsidP="00625E59">
                            <w:pPr>
                              <w:pStyle w:val="NoSpacing"/>
                            </w:pPr>
                            <w:r>
                              <w:rPr>
                                <w:color w:val="5B9BD5" w:themeColor="accent1"/>
                                <w:sz w:val="28"/>
                                <w:szCs w:val="28"/>
                              </w:rPr>
                              <w:t>Abstract</w:t>
                            </w:r>
                          </w:p>
                          <w:sdt>
                            <w:sdtPr>
                              <w:rPr>
                                <w:color w:val="595959" w:themeColor="text1" w:themeTint="A6"/>
                              </w:rPr>
                              <w:alias w:val="Abstract"/>
                              <w:tag w:val=""/>
                              <w:id w:val="-1374071073"/>
                              <w:dataBinding w:prefixMappings="xmlns:ns0='http://schemas.microsoft.com/office/2006/coverPageProps' " w:xpath="/ns0:CoverPageProperties[1]/ns0:Abstract[1]" w:storeItemID="{55AF091B-3C7A-41E3-B477-F2FDAA23CFDA}"/>
                              <w:text/>
                            </w:sdtPr>
                            <w:sdtContent>
                              <w:p w14:paraId="3F5D3807" w14:textId="63369D4F" w:rsidR="00CC02D8" w:rsidRDefault="00CC02D8" w:rsidP="005B1E68">
                                <w:pPr>
                                  <w:rPr>
                                    <w:color w:val="5B9BD5" w:themeColor="accent1"/>
                                    <w:sz w:val="28"/>
                                    <w:szCs w:val="28"/>
                                  </w:rPr>
                                </w:pPr>
                                <w:r w:rsidRPr="001A56BF">
                                  <w:rPr>
                                    <w:color w:val="595959" w:themeColor="text1" w:themeTint="A6"/>
                                  </w:rPr>
                                  <w:t xml:space="preserve">This document </w:t>
                                </w:r>
                                <w:r w:rsidR="001C221A" w:rsidRPr="001A56BF">
                                  <w:rPr>
                                    <w:color w:val="595959" w:themeColor="text1" w:themeTint="A6"/>
                                  </w:rPr>
                                  <w:t>provides</w:t>
                                </w:r>
                                <w:r w:rsidRPr="001A56BF">
                                  <w:rPr>
                                    <w:color w:val="595959" w:themeColor="text1" w:themeTint="A6"/>
                                  </w:rPr>
                                  <w:t xml:space="preserve"> process description for BPM implementation, including </w:t>
                                </w:r>
                                <w:r>
                                  <w:rPr>
                                    <w:color w:val="595959" w:themeColor="text1" w:themeTint="A6"/>
                                  </w:rPr>
                                  <w:t>roles,</w:t>
                                </w:r>
                                <w:r w:rsidRPr="001A56BF">
                                  <w:rPr>
                                    <w:color w:val="595959" w:themeColor="text1" w:themeTint="A6"/>
                                  </w:rPr>
                                  <w:t xml:space="preserve"> </w:t>
                                </w:r>
                                <w:r>
                                  <w:rPr>
                                    <w:color w:val="595959" w:themeColor="text1" w:themeTint="A6"/>
                                  </w:rPr>
                                  <w:t>p</w:t>
                                </w:r>
                                <w:r w:rsidRPr="001A56BF">
                                  <w:rPr>
                                    <w:color w:val="595959" w:themeColor="text1" w:themeTint="A6"/>
                                  </w:rPr>
                                  <w:t>hase</w:t>
                                </w:r>
                                <w:r>
                                  <w:rPr>
                                    <w:color w:val="595959" w:themeColor="text1" w:themeTint="A6"/>
                                  </w:rPr>
                                  <w:t>s and alternative</w:t>
                                </w:r>
                                <w:r w:rsidRPr="001A56BF">
                                  <w:rPr>
                                    <w:color w:val="595959" w:themeColor="text1" w:themeTint="A6"/>
                                  </w:rPr>
                                  <w:t xml:space="preserve"> </w:t>
                                </w:r>
                                <w:r>
                                  <w:rPr>
                                    <w:color w:val="595959" w:themeColor="text1" w:themeTint="A6"/>
                                  </w:rPr>
                                  <w:t>a</w:t>
                                </w:r>
                                <w:r w:rsidRPr="001A56BF">
                                  <w:rPr>
                                    <w:color w:val="595959" w:themeColor="text1" w:themeTint="A6"/>
                                  </w:rPr>
                                  <w:t>ctions</w:t>
                                </w:r>
                              </w:p>
                            </w:sdtContent>
                          </w:sdt>
                          <w:p w14:paraId="0D44C956" w14:textId="5F9C0608" w:rsidR="00CC02D8" w:rsidRPr="00625E59" w:rsidRDefault="00CC02D8" w:rsidP="005B1E68">
                            <w:pPr>
                              <w:rPr>
                                <w:color w:val="595959" w:themeColor="text1" w:themeTint="A6"/>
                              </w:rPr>
                            </w:pPr>
                            <w:r w:rsidRPr="00D42A25">
                              <w:rPr>
                                <w:color w:val="595959" w:themeColor="text1" w:themeTint="A6"/>
                              </w:rPr>
                              <w:t xml:space="preserve"> rights reserved. This document or any portion thereof may not be reproduced or used in any manner whatsoever without the express written permission of</w:t>
                            </w:r>
                            <w:r>
                              <w:rPr>
                                <w:color w:val="595959" w:themeColor="text1" w:themeTint="A6"/>
                              </w:rPr>
                              <w:t xml:space="preserve"> </w:t>
                            </w:r>
                            <w:r w:rsidRPr="005B1E68">
                              <w:rPr>
                                <w:color w:val="595959" w:themeColor="text1" w:themeTint="A6"/>
                              </w:rPr>
                              <w:t>Intercom Enterprises</w:t>
                            </w:r>
                            <w:r w:rsidRPr="00D42A25">
                              <w:rPr>
                                <w:color w:val="595959" w:themeColor="text1" w:themeTint="A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35F3D" id="_x0000_s1031" type="#_x0000_t202" style="position:absolute;margin-left:337.1pt;margin-top:10.45pt;width:197.25pt;height:312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" fillcolor="#f2f2f2 [3052]" stroked="f">
                <v:textbox>
                  <w:txbxContent>
                    <w:p w14:paraId="0D56B9DA" w14:textId="77777777" w:rsidR="00CC02D8" w:rsidRPr="00051A69" w:rsidRDefault="00CC02D8" w:rsidP="00625E59">
                      <w:pPr>
                        <w:pStyle w:val="NoSpacing"/>
                      </w:pPr>
                      <w:r>
                        <w:rPr>
                          <w:color w:val="5B9BD5" w:themeColor="accent1"/>
                          <w:sz w:val="28"/>
                          <w:szCs w:val="28"/>
                        </w:rPr>
                        <w:t>Abstract</w:t>
                      </w:r>
                    </w:p>
                    <w:sdt>
                      <w:sdtPr>
                        <w:rPr>
                          <w:color w:val="595959" w:themeColor="text1" w:themeTint="A6"/>
                        </w:rPr>
                        <w:alias w:val="Abstract"/>
                        <w:tag w:val=""/>
                        <w:id w:val="-1374071073"/>
                        <w:dataBinding w:prefixMappings="xmlns:ns0='http://schemas.microsoft.com/office/2006/coverPageProps' " w:xpath="/ns0:CoverPageProperties[1]/ns0:Abstract[1]" w:storeItemID="{55AF091B-3C7A-41E3-B477-F2FDAA23CFDA}"/>
                        <w:text/>
                      </w:sdtPr>
                      <w:sdtContent>
                        <w:p w14:paraId="3F5D3807" w14:textId="63369D4F" w:rsidR="00CC02D8" w:rsidRDefault="00CC02D8" w:rsidP="005B1E68">
                          <w:pPr>
                            <w:rPr>
                              <w:color w:val="5B9BD5" w:themeColor="accent1"/>
                              <w:sz w:val="28"/>
                              <w:szCs w:val="28"/>
                            </w:rPr>
                          </w:pPr>
                          <w:r w:rsidRPr="001A56BF">
                            <w:rPr>
                              <w:color w:val="595959" w:themeColor="text1" w:themeTint="A6"/>
                            </w:rPr>
                            <w:t xml:space="preserve">This document </w:t>
                          </w:r>
                          <w:r w:rsidR="001C221A" w:rsidRPr="001A56BF">
                            <w:rPr>
                              <w:color w:val="595959" w:themeColor="text1" w:themeTint="A6"/>
                            </w:rPr>
                            <w:t>provides</w:t>
                          </w:r>
                          <w:r w:rsidRPr="001A56BF">
                            <w:rPr>
                              <w:color w:val="595959" w:themeColor="text1" w:themeTint="A6"/>
                            </w:rPr>
                            <w:t xml:space="preserve"> process description for BPM implementation, including </w:t>
                          </w:r>
                          <w:r>
                            <w:rPr>
                              <w:color w:val="595959" w:themeColor="text1" w:themeTint="A6"/>
                            </w:rPr>
                            <w:t>roles,</w:t>
                          </w:r>
                          <w:r w:rsidRPr="001A56BF">
                            <w:rPr>
                              <w:color w:val="595959" w:themeColor="text1" w:themeTint="A6"/>
                            </w:rPr>
                            <w:t xml:space="preserve"> </w:t>
                          </w:r>
                          <w:r>
                            <w:rPr>
                              <w:color w:val="595959" w:themeColor="text1" w:themeTint="A6"/>
                            </w:rPr>
                            <w:t>p</w:t>
                          </w:r>
                          <w:r w:rsidRPr="001A56BF">
                            <w:rPr>
                              <w:color w:val="595959" w:themeColor="text1" w:themeTint="A6"/>
                            </w:rPr>
                            <w:t>hase</w:t>
                          </w:r>
                          <w:r>
                            <w:rPr>
                              <w:color w:val="595959" w:themeColor="text1" w:themeTint="A6"/>
                            </w:rPr>
                            <w:t>s and alternative</w:t>
                          </w:r>
                          <w:r w:rsidRPr="001A56BF">
                            <w:rPr>
                              <w:color w:val="595959" w:themeColor="text1" w:themeTint="A6"/>
                            </w:rPr>
                            <w:t xml:space="preserve"> </w:t>
                          </w:r>
                          <w:r>
                            <w:rPr>
                              <w:color w:val="595959" w:themeColor="text1" w:themeTint="A6"/>
                            </w:rPr>
                            <w:t>a</w:t>
                          </w:r>
                          <w:r w:rsidRPr="001A56BF">
                            <w:rPr>
                              <w:color w:val="595959" w:themeColor="text1" w:themeTint="A6"/>
                            </w:rPr>
                            <w:t>ctions</w:t>
                          </w:r>
                        </w:p>
                      </w:sdtContent>
                    </w:sdt>
                    <w:p w14:paraId="0D44C956" w14:textId="5F9C0608" w:rsidR="00CC02D8" w:rsidRPr="00625E59" w:rsidRDefault="00CC02D8" w:rsidP="005B1E68">
                      <w:pPr>
                        <w:rPr>
                          <w:color w:val="595959" w:themeColor="text1" w:themeTint="A6"/>
                        </w:rPr>
                      </w:pPr>
                      <w:r w:rsidRPr="00D42A25">
                        <w:rPr>
                          <w:color w:val="595959" w:themeColor="text1" w:themeTint="A6"/>
                        </w:rPr>
                        <w:t xml:space="preserve"> rights reserved. This document or any portion thereof may not be reproduced or used in any manner whatsoever without the express written permission of</w:t>
                      </w:r>
                      <w:r>
                        <w:rPr>
                          <w:color w:val="595959" w:themeColor="text1" w:themeTint="A6"/>
                        </w:rPr>
                        <w:t xml:space="preserve"> </w:t>
                      </w:r>
                      <w:r w:rsidRPr="005B1E68">
                        <w:rPr>
                          <w:color w:val="595959" w:themeColor="text1" w:themeTint="A6"/>
                        </w:rPr>
                        <w:t>Intercom Enterprises</w:t>
                      </w:r>
                      <w:r w:rsidRPr="00D42A25">
                        <w:rPr>
                          <w:color w:val="595959" w:themeColor="text1" w:themeTint="A6"/>
                        </w:rPr>
                        <w:t>.</w:t>
                      </w:r>
                    </w:p>
                  </w:txbxContent>
                </v:textbox>
              </v:shape>
            </w:pict>
          </mc:Fallback>
        </mc:AlternateContent>
      </w:r>
    </w:p>
    <w:p w14:paraId="33E2B010" w14:textId="6C0A4183" w:rsidR="00282981" w:rsidRDefault="00282981">
      <w:pPr>
        <w:rPr>
          <w:rFonts w:cstheme="minorHAnsi"/>
          <w:sz w:val="24"/>
          <w:szCs w:val="24"/>
        </w:rPr>
      </w:pPr>
    </w:p>
    <w:p w14:paraId="67582FEB" w14:textId="77777777" w:rsidR="00CC102C" w:rsidRDefault="00CC102C">
      <w:pPr>
        <w:rPr>
          <w:rFonts w:cstheme="minorHAnsi"/>
          <w:sz w:val="24"/>
          <w:szCs w:val="24"/>
        </w:rPr>
      </w:pPr>
    </w:p>
    <w:p w14:paraId="722E4D2D" w14:textId="77777777" w:rsidR="00CC102C" w:rsidRPr="00D005D8" w:rsidRDefault="00CC102C">
      <w:pPr>
        <w:rPr>
          <w:rFonts w:cstheme="minorHAnsi"/>
          <w:sz w:val="24"/>
          <w:szCs w:val="24"/>
        </w:rPr>
      </w:pPr>
    </w:p>
    <w:p w14:paraId="18B730B8" w14:textId="590DCA15" w:rsidR="00ED07E2" w:rsidRPr="00D005D8" w:rsidRDefault="00ED07E2" w:rsidP="00437226">
      <w:pPr>
        <w:rPr>
          <w:rFonts w:cstheme="minorHAnsi"/>
          <w:sz w:val="24"/>
          <w:szCs w:val="24"/>
        </w:rPr>
      </w:pPr>
      <w:bookmarkStart w:id="0" w:name="_Toc519078023"/>
    </w:p>
    <w:tbl>
      <w:tblPr>
        <w:tblStyle w:val="TableGrid"/>
        <w:tblW w:w="10165"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245"/>
        <w:gridCol w:w="2428"/>
        <w:gridCol w:w="4322"/>
        <w:gridCol w:w="1170"/>
      </w:tblGrid>
      <w:tr w:rsidR="00285983" w:rsidRPr="00D005D8" w14:paraId="69941743" w14:textId="77777777" w:rsidTr="00460ED2">
        <w:trPr>
          <w:trHeight w:val="240"/>
          <w:jc w:val="center"/>
        </w:trPr>
        <w:tc>
          <w:tcPr>
            <w:tcW w:w="10165" w:type="dxa"/>
            <w:gridSpan w:val="4"/>
            <w:shd w:val="clear" w:color="auto" w:fill="8EAADB" w:themeFill="accent5" w:themeFillTint="99"/>
          </w:tcPr>
          <w:p w14:paraId="46D4B798" w14:textId="3281EF25" w:rsidR="00285983" w:rsidRPr="00D005D8" w:rsidRDefault="00D00B4D" w:rsidP="00460ED2">
            <w:pPr>
              <w:pStyle w:val="Footer"/>
              <w:jc w:val="center"/>
              <w:rPr>
                <w:rFonts w:cstheme="minorHAnsi"/>
                <w:b/>
                <w:bCs/>
                <w:color w:val="DAE5F1"/>
                <w:sz w:val="24"/>
                <w:szCs w:val="24"/>
              </w:rPr>
            </w:pPr>
            <w:r w:rsidRPr="00D005D8">
              <w:rPr>
                <w:rFonts w:cstheme="minorHAnsi"/>
                <w:b/>
                <w:bCs/>
                <w:color w:val="FFFFFF" w:themeColor="background1"/>
                <w:sz w:val="24"/>
                <w:szCs w:val="24"/>
              </w:rPr>
              <w:t xml:space="preserve">Document </w:t>
            </w:r>
            <w:r w:rsidR="00285983" w:rsidRPr="00D005D8">
              <w:rPr>
                <w:rFonts w:cstheme="minorHAnsi"/>
                <w:b/>
                <w:bCs/>
                <w:color w:val="FFFFFF" w:themeColor="background1"/>
                <w:sz w:val="24"/>
                <w:szCs w:val="24"/>
              </w:rPr>
              <w:t>Change History</w:t>
            </w:r>
          </w:p>
        </w:tc>
      </w:tr>
      <w:tr w:rsidR="00285983" w:rsidRPr="00D005D8" w14:paraId="15FCA2C6" w14:textId="77777777" w:rsidTr="00A967BF">
        <w:trPr>
          <w:trHeight w:val="240"/>
          <w:jc w:val="center"/>
        </w:trPr>
        <w:tc>
          <w:tcPr>
            <w:tcW w:w="2245" w:type="dxa"/>
            <w:shd w:val="clear" w:color="auto" w:fill="DBE5F1"/>
          </w:tcPr>
          <w:p w14:paraId="714D4565" w14:textId="77777777" w:rsidR="00285983" w:rsidRPr="00D005D8" w:rsidRDefault="00285983" w:rsidP="00460ED2">
            <w:pPr>
              <w:pStyle w:val="Footer"/>
              <w:jc w:val="center"/>
              <w:rPr>
                <w:rFonts w:cstheme="minorHAnsi"/>
                <w:color w:val="2E74B5" w:themeColor="accent1" w:themeShade="BF"/>
                <w:sz w:val="24"/>
                <w:szCs w:val="24"/>
              </w:rPr>
            </w:pPr>
            <w:r w:rsidRPr="00D005D8">
              <w:rPr>
                <w:rFonts w:cstheme="minorHAnsi"/>
                <w:color w:val="2E74B5" w:themeColor="accent1" w:themeShade="BF"/>
                <w:sz w:val="24"/>
                <w:szCs w:val="24"/>
              </w:rPr>
              <w:t>Date</w:t>
            </w:r>
          </w:p>
        </w:tc>
        <w:tc>
          <w:tcPr>
            <w:tcW w:w="2428" w:type="dxa"/>
            <w:shd w:val="clear" w:color="auto" w:fill="DBE5F1"/>
          </w:tcPr>
          <w:p w14:paraId="3C6C2EA6" w14:textId="77777777" w:rsidR="00285983" w:rsidRPr="00D005D8" w:rsidRDefault="00285983" w:rsidP="00460ED2">
            <w:pPr>
              <w:pStyle w:val="Footer"/>
              <w:jc w:val="center"/>
              <w:rPr>
                <w:rFonts w:cstheme="minorHAnsi"/>
                <w:color w:val="2E74B5" w:themeColor="accent1" w:themeShade="BF"/>
                <w:sz w:val="24"/>
                <w:szCs w:val="24"/>
              </w:rPr>
            </w:pPr>
            <w:r w:rsidRPr="00D005D8">
              <w:rPr>
                <w:rFonts w:cstheme="minorHAnsi"/>
                <w:color w:val="2E74B5" w:themeColor="accent1" w:themeShade="BF"/>
                <w:sz w:val="24"/>
                <w:szCs w:val="24"/>
              </w:rPr>
              <w:t>Author</w:t>
            </w:r>
          </w:p>
        </w:tc>
        <w:tc>
          <w:tcPr>
            <w:tcW w:w="4322" w:type="dxa"/>
            <w:shd w:val="clear" w:color="auto" w:fill="DBE5F1"/>
          </w:tcPr>
          <w:p w14:paraId="1D4672FE" w14:textId="77777777" w:rsidR="00285983" w:rsidRPr="00D005D8" w:rsidRDefault="00285983" w:rsidP="00460ED2">
            <w:pPr>
              <w:pStyle w:val="Footer"/>
              <w:jc w:val="center"/>
              <w:rPr>
                <w:rFonts w:cstheme="minorHAnsi"/>
                <w:color w:val="2E74B5" w:themeColor="accent1" w:themeShade="BF"/>
                <w:sz w:val="24"/>
                <w:szCs w:val="24"/>
              </w:rPr>
            </w:pPr>
            <w:r w:rsidRPr="00D005D8">
              <w:rPr>
                <w:rFonts w:cstheme="minorHAnsi"/>
                <w:color w:val="2E74B5" w:themeColor="accent1" w:themeShade="BF"/>
                <w:sz w:val="24"/>
                <w:szCs w:val="24"/>
              </w:rPr>
              <w:t>Description/Changes</w:t>
            </w:r>
          </w:p>
        </w:tc>
        <w:tc>
          <w:tcPr>
            <w:tcW w:w="1170" w:type="dxa"/>
            <w:shd w:val="clear" w:color="auto" w:fill="DBE5F1"/>
          </w:tcPr>
          <w:p w14:paraId="32B64833" w14:textId="77777777" w:rsidR="00285983" w:rsidRPr="00D005D8" w:rsidRDefault="00285983" w:rsidP="00460ED2">
            <w:pPr>
              <w:pStyle w:val="Footer"/>
              <w:jc w:val="center"/>
              <w:rPr>
                <w:rFonts w:cstheme="minorHAnsi"/>
                <w:color w:val="2E74B5" w:themeColor="accent1" w:themeShade="BF"/>
                <w:sz w:val="24"/>
                <w:szCs w:val="24"/>
              </w:rPr>
            </w:pPr>
            <w:r w:rsidRPr="00D005D8">
              <w:rPr>
                <w:rFonts w:cstheme="minorHAnsi"/>
                <w:color w:val="2E74B5" w:themeColor="accent1" w:themeShade="BF"/>
                <w:sz w:val="24"/>
                <w:szCs w:val="24"/>
              </w:rPr>
              <w:t>Version</w:t>
            </w:r>
          </w:p>
        </w:tc>
      </w:tr>
      <w:tr w:rsidR="007F7269" w:rsidRPr="00D005D8" w14:paraId="6E894C6F" w14:textId="77777777" w:rsidTr="00A967BF">
        <w:trPr>
          <w:trHeight w:val="366"/>
          <w:jc w:val="center"/>
        </w:trPr>
        <w:tc>
          <w:tcPr>
            <w:tcW w:w="2245" w:type="dxa"/>
          </w:tcPr>
          <w:p w14:paraId="5D1FF2DE" w14:textId="767BBC96" w:rsidR="007F7269" w:rsidRPr="00D005D8" w:rsidRDefault="00225A48" w:rsidP="007F7269">
            <w:pPr>
              <w:pStyle w:val="Footer"/>
              <w:rPr>
                <w:rFonts w:eastAsia="Calibri" w:cstheme="minorHAnsi"/>
                <w:color w:val="365F90"/>
                <w:sz w:val="24"/>
                <w:szCs w:val="24"/>
              </w:rPr>
            </w:pPr>
            <w:r w:rsidRPr="00D005D8">
              <w:rPr>
                <w:rFonts w:eastAsia="Calibri" w:cstheme="minorHAnsi"/>
                <w:color w:val="365F90"/>
                <w:sz w:val="24"/>
                <w:szCs w:val="24"/>
              </w:rPr>
              <w:t>23</w:t>
            </w:r>
            <w:r w:rsidR="007F7269" w:rsidRPr="00D005D8">
              <w:rPr>
                <w:rFonts w:eastAsia="Calibri" w:cstheme="minorHAnsi"/>
                <w:color w:val="365F90"/>
                <w:sz w:val="24"/>
                <w:szCs w:val="24"/>
              </w:rPr>
              <w:t>/</w:t>
            </w:r>
            <w:r w:rsidRPr="00D005D8">
              <w:rPr>
                <w:rFonts w:eastAsia="Calibri" w:cstheme="minorHAnsi"/>
                <w:color w:val="365F90"/>
                <w:sz w:val="24"/>
                <w:szCs w:val="24"/>
              </w:rPr>
              <w:t>5</w:t>
            </w:r>
            <w:r w:rsidR="007F7269" w:rsidRPr="00D005D8">
              <w:rPr>
                <w:rFonts w:eastAsia="Calibri" w:cstheme="minorHAnsi"/>
                <w:color w:val="365F90"/>
                <w:sz w:val="24"/>
                <w:szCs w:val="24"/>
              </w:rPr>
              <w:t>/202</w:t>
            </w:r>
            <w:r w:rsidR="0011011D">
              <w:rPr>
                <w:rFonts w:eastAsia="Calibri" w:cstheme="minorHAnsi"/>
                <w:color w:val="365F90"/>
                <w:sz w:val="24"/>
                <w:szCs w:val="24"/>
              </w:rPr>
              <w:t>2</w:t>
            </w:r>
          </w:p>
        </w:tc>
        <w:tc>
          <w:tcPr>
            <w:tcW w:w="2428" w:type="dxa"/>
          </w:tcPr>
          <w:p w14:paraId="2DB50DCF" w14:textId="2D29FE66" w:rsidR="007F7269" w:rsidRPr="00D005D8" w:rsidRDefault="007F7269" w:rsidP="007F7269">
            <w:pPr>
              <w:autoSpaceDE w:val="0"/>
              <w:autoSpaceDN w:val="0"/>
              <w:adjustRightInd w:val="0"/>
              <w:rPr>
                <w:rFonts w:eastAsia="Calibri" w:cstheme="minorHAnsi"/>
                <w:color w:val="365F90"/>
                <w:sz w:val="24"/>
                <w:szCs w:val="24"/>
              </w:rPr>
            </w:pPr>
            <w:r w:rsidRPr="00D005D8">
              <w:rPr>
                <w:rFonts w:eastAsia="Calibri" w:cstheme="minorHAnsi"/>
                <w:color w:val="365F90"/>
                <w:sz w:val="24"/>
                <w:szCs w:val="24"/>
              </w:rPr>
              <w:t>Assem ElDessouky</w:t>
            </w:r>
          </w:p>
        </w:tc>
        <w:tc>
          <w:tcPr>
            <w:tcW w:w="4322" w:type="dxa"/>
          </w:tcPr>
          <w:p w14:paraId="15DF8BE7" w14:textId="2B6D94A9" w:rsidR="007F7269" w:rsidRPr="00D005D8" w:rsidRDefault="00C61F80" w:rsidP="007F7269">
            <w:pPr>
              <w:pStyle w:val="Footer"/>
              <w:rPr>
                <w:rFonts w:eastAsia="Calibri" w:cstheme="minorHAnsi"/>
                <w:color w:val="365F90"/>
                <w:sz w:val="24"/>
                <w:szCs w:val="24"/>
              </w:rPr>
            </w:pPr>
            <w:r w:rsidRPr="00D005D8">
              <w:rPr>
                <w:rFonts w:eastAsia="Calibri" w:cstheme="minorHAnsi"/>
                <w:color w:val="365F90"/>
                <w:sz w:val="24"/>
                <w:szCs w:val="24"/>
              </w:rPr>
              <w:t>Communicated version with</w:t>
            </w:r>
            <w:r w:rsidR="0057113E" w:rsidRPr="00D005D8">
              <w:rPr>
                <w:rFonts w:eastAsia="Calibri" w:cstheme="minorHAnsi"/>
                <w:color w:val="365F90"/>
                <w:sz w:val="24"/>
                <w:szCs w:val="24"/>
              </w:rPr>
              <w:t xml:space="preserve"> HDB</w:t>
            </w:r>
          </w:p>
        </w:tc>
        <w:tc>
          <w:tcPr>
            <w:tcW w:w="1170" w:type="dxa"/>
          </w:tcPr>
          <w:p w14:paraId="3C06DE42" w14:textId="580AED3E" w:rsidR="007F7269" w:rsidRPr="00D005D8" w:rsidRDefault="0057113E" w:rsidP="007F7269">
            <w:pPr>
              <w:pStyle w:val="Footer"/>
              <w:jc w:val="center"/>
              <w:rPr>
                <w:rFonts w:eastAsia="Calibri" w:cstheme="minorHAnsi"/>
                <w:color w:val="365F90"/>
                <w:sz w:val="24"/>
                <w:szCs w:val="24"/>
              </w:rPr>
            </w:pPr>
            <w:r w:rsidRPr="00D005D8">
              <w:rPr>
                <w:rFonts w:eastAsia="Calibri" w:cstheme="minorHAnsi"/>
                <w:color w:val="365F90"/>
                <w:sz w:val="24"/>
                <w:szCs w:val="24"/>
              </w:rPr>
              <w:t>0.1</w:t>
            </w:r>
          </w:p>
        </w:tc>
      </w:tr>
      <w:tr w:rsidR="0011011D" w:rsidRPr="00D005D8" w14:paraId="092C0642" w14:textId="77777777" w:rsidTr="00A967BF">
        <w:trPr>
          <w:trHeight w:val="366"/>
          <w:jc w:val="center"/>
        </w:trPr>
        <w:tc>
          <w:tcPr>
            <w:tcW w:w="2245" w:type="dxa"/>
          </w:tcPr>
          <w:p w14:paraId="5FA20862" w14:textId="6F73A3C2" w:rsidR="0011011D" w:rsidRPr="00D005D8" w:rsidRDefault="0061028E" w:rsidP="0011011D">
            <w:pPr>
              <w:pStyle w:val="Footer"/>
              <w:rPr>
                <w:rFonts w:eastAsia="Calibri" w:cstheme="minorHAnsi"/>
                <w:color w:val="365F90"/>
                <w:sz w:val="24"/>
                <w:szCs w:val="24"/>
              </w:rPr>
            </w:pPr>
            <w:r>
              <w:rPr>
                <w:rFonts w:eastAsia="Calibri" w:cstheme="minorHAnsi"/>
                <w:color w:val="365F90"/>
                <w:sz w:val="24"/>
                <w:szCs w:val="24"/>
              </w:rPr>
              <w:t>1</w:t>
            </w:r>
            <w:r w:rsidR="00FD4B12">
              <w:rPr>
                <w:rFonts w:eastAsia="Calibri" w:cstheme="minorHAnsi"/>
                <w:color w:val="365F90"/>
                <w:sz w:val="24"/>
                <w:szCs w:val="24"/>
              </w:rPr>
              <w:t>9</w:t>
            </w:r>
            <w:r w:rsidR="0011011D">
              <w:rPr>
                <w:rFonts w:eastAsia="Calibri" w:cstheme="minorHAnsi"/>
                <w:color w:val="365F90"/>
                <w:sz w:val="24"/>
                <w:szCs w:val="24"/>
              </w:rPr>
              <w:t>/7/2022</w:t>
            </w:r>
          </w:p>
        </w:tc>
        <w:tc>
          <w:tcPr>
            <w:tcW w:w="2428" w:type="dxa"/>
          </w:tcPr>
          <w:p w14:paraId="6628933B" w14:textId="57C86202" w:rsidR="0011011D" w:rsidRPr="00D005D8" w:rsidRDefault="0011011D" w:rsidP="0011011D">
            <w:pPr>
              <w:autoSpaceDE w:val="0"/>
              <w:autoSpaceDN w:val="0"/>
              <w:adjustRightInd w:val="0"/>
              <w:rPr>
                <w:rFonts w:eastAsia="Calibri" w:cstheme="minorHAnsi"/>
                <w:color w:val="365F90"/>
                <w:sz w:val="24"/>
                <w:szCs w:val="24"/>
              </w:rPr>
            </w:pPr>
            <w:r w:rsidRPr="00D005D8">
              <w:rPr>
                <w:rFonts w:eastAsia="Calibri" w:cstheme="minorHAnsi"/>
                <w:color w:val="365F90"/>
                <w:sz w:val="24"/>
                <w:szCs w:val="24"/>
              </w:rPr>
              <w:t>Assem ElDessouky</w:t>
            </w:r>
          </w:p>
        </w:tc>
        <w:tc>
          <w:tcPr>
            <w:tcW w:w="4322" w:type="dxa"/>
          </w:tcPr>
          <w:p w14:paraId="3DA53366" w14:textId="7B37800A" w:rsidR="0011011D" w:rsidRPr="00D005D8" w:rsidRDefault="0011011D" w:rsidP="0011011D">
            <w:pPr>
              <w:pStyle w:val="Footer"/>
              <w:rPr>
                <w:rFonts w:eastAsia="Calibri" w:cstheme="minorHAnsi"/>
                <w:color w:val="365F90"/>
                <w:sz w:val="24"/>
                <w:szCs w:val="24"/>
              </w:rPr>
            </w:pPr>
            <w:r>
              <w:rPr>
                <w:rFonts w:eastAsia="Calibri" w:cstheme="minorHAnsi"/>
                <w:color w:val="365F90"/>
                <w:sz w:val="24"/>
                <w:szCs w:val="24"/>
              </w:rPr>
              <w:t>Updated HDB Comments</w:t>
            </w:r>
            <w:r w:rsidRPr="00D005D8">
              <w:rPr>
                <w:rFonts w:eastAsia="Calibri" w:cstheme="minorHAnsi"/>
                <w:color w:val="365F90"/>
                <w:sz w:val="24"/>
                <w:szCs w:val="24"/>
              </w:rPr>
              <w:t xml:space="preserve"> </w:t>
            </w:r>
          </w:p>
        </w:tc>
        <w:tc>
          <w:tcPr>
            <w:tcW w:w="1170" w:type="dxa"/>
          </w:tcPr>
          <w:p w14:paraId="05B1984A" w14:textId="6B22081C" w:rsidR="0011011D" w:rsidRPr="00D005D8" w:rsidRDefault="0011011D" w:rsidP="0011011D">
            <w:pPr>
              <w:pStyle w:val="Footer"/>
              <w:jc w:val="center"/>
              <w:rPr>
                <w:rFonts w:eastAsia="Calibri" w:cstheme="minorHAnsi"/>
                <w:color w:val="365F90"/>
                <w:sz w:val="24"/>
                <w:szCs w:val="24"/>
              </w:rPr>
            </w:pPr>
            <w:r w:rsidRPr="00D005D8">
              <w:rPr>
                <w:rFonts w:eastAsia="Calibri" w:cstheme="minorHAnsi"/>
                <w:color w:val="365F90"/>
                <w:sz w:val="24"/>
                <w:szCs w:val="24"/>
              </w:rPr>
              <w:t>0.</w:t>
            </w:r>
            <w:r>
              <w:rPr>
                <w:rFonts w:eastAsia="Calibri" w:cstheme="minorHAnsi"/>
                <w:color w:val="365F90"/>
                <w:sz w:val="24"/>
                <w:szCs w:val="24"/>
              </w:rPr>
              <w:t>2</w:t>
            </w:r>
          </w:p>
        </w:tc>
      </w:tr>
    </w:tbl>
    <w:p w14:paraId="34DC7452" w14:textId="1CFB5F70" w:rsidR="00F50284" w:rsidRPr="00D005D8" w:rsidRDefault="00F50284" w:rsidP="002D1458">
      <w:pPr>
        <w:tabs>
          <w:tab w:val="left" w:pos="7585"/>
        </w:tabs>
        <w:rPr>
          <w:rFonts w:cstheme="minorHAnsi"/>
          <w:sz w:val="24"/>
          <w:szCs w:val="24"/>
        </w:rPr>
      </w:pPr>
    </w:p>
    <w:p w14:paraId="4089B3C5" w14:textId="2DD9EE35" w:rsidR="001F1D4C" w:rsidRPr="00D005D8" w:rsidRDefault="001F1D4C">
      <w:pPr>
        <w:spacing w:line="259" w:lineRule="auto"/>
        <w:rPr>
          <w:rFonts w:cstheme="minorHAnsi"/>
          <w:sz w:val="24"/>
          <w:szCs w:val="24"/>
        </w:rPr>
      </w:pPr>
    </w:p>
    <w:tbl>
      <w:tblPr>
        <w:tblW w:w="9934" w:type="dxa"/>
        <w:tblInd w:w="-39" w:type="dxa"/>
        <w:tblLayout w:type="fixed"/>
        <w:tblLook w:val="04A0" w:firstRow="1" w:lastRow="0" w:firstColumn="1" w:lastColumn="0" w:noHBand="0" w:noVBand="1"/>
      </w:tblPr>
      <w:tblGrid>
        <w:gridCol w:w="2104"/>
        <w:gridCol w:w="7830"/>
      </w:tblGrid>
      <w:tr w:rsidR="00816D85" w:rsidRPr="00D005D8" w14:paraId="558D5E8F" w14:textId="77777777" w:rsidTr="00AE0F5F">
        <w:trPr>
          <w:trHeight w:val="567"/>
        </w:trPr>
        <w:tc>
          <w:tcPr>
            <w:tcW w:w="2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598A1BCC" w14:textId="77777777" w:rsidR="00816D85" w:rsidRPr="00D005D8" w:rsidRDefault="00816D85" w:rsidP="00AE0F5F">
            <w:pPr>
              <w:pStyle w:val="TableText"/>
              <w:spacing w:before="240"/>
              <w:rPr>
                <w:rFonts w:cstheme="minorHAnsi"/>
                <w:b/>
                <w:color w:val="1F3864" w:themeColor="accent5" w:themeShade="80"/>
                <w:sz w:val="24"/>
                <w:szCs w:val="24"/>
              </w:rPr>
            </w:pPr>
            <w:bookmarkStart w:id="1" w:name="_Toc44979087"/>
            <w:r w:rsidRPr="00D005D8">
              <w:rPr>
                <w:rFonts w:cstheme="minorHAnsi"/>
                <w:b/>
                <w:color w:val="1F3864" w:themeColor="accent5" w:themeShade="80"/>
                <w:sz w:val="24"/>
                <w:szCs w:val="24"/>
              </w:rPr>
              <w:t xml:space="preserve">Document Title </w:t>
            </w:r>
          </w:p>
        </w:tc>
        <w:tc>
          <w:tcPr>
            <w:tcW w:w="7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5943DE" w14:textId="30D62A2C" w:rsidR="00816D85" w:rsidRPr="00D005D8" w:rsidRDefault="00816D85" w:rsidP="00AE0F5F">
            <w:pPr>
              <w:pStyle w:val="TableText"/>
              <w:spacing w:before="240"/>
              <w:rPr>
                <w:rFonts w:cstheme="minorHAnsi"/>
                <w:sz w:val="24"/>
                <w:szCs w:val="24"/>
              </w:rPr>
            </w:pPr>
            <w:r w:rsidRPr="00D005D8">
              <w:rPr>
                <w:rFonts w:cstheme="minorHAnsi"/>
                <w:sz w:val="24"/>
                <w:szCs w:val="24"/>
              </w:rPr>
              <w:t xml:space="preserve">Business </w:t>
            </w:r>
            <w:r w:rsidR="002D1458">
              <w:rPr>
                <w:rFonts w:cstheme="minorHAnsi"/>
                <w:sz w:val="24"/>
                <w:szCs w:val="24"/>
              </w:rPr>
              <w:t xml:space="preserve">Requirement Document </w:t>
            </w:r>
            <w:r w:rsidRPr="00D005D8">
              <w:rPr>
                <w:rFonts w:cstheme="minorHAnsi"/>
                <w:sz w:val="24"/>
                <w:szCs w:val="24"/>
              </w:rPr>
              <w:t xml:space="preserve"> </w:t>
            </w:r>
          </w:p>
        </w:tc>
      </w:tr>
      <w:tr w:rsidR="00816D85" w:rsidRPr="00D005D8" w14:paraId="468950FF" w14:textId="77777777" w:rsidTr="00AE0F5F">
        <w:trPr>
          <w:trHeight w:val="567"/>
        </w:trPr>
        <w:tc>
          <w:tcPr>
            <w:tcW w:w="2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2B7175A8" w14:textId="77777777" w:rsidR="00816D85" w:rsidRPr="00D005D8" w:rsidRDefault="00816D85" w:rsidP="00AE0F5F">
            <w:pPr>
              <w:pStyle w:val="TableText"/>
              <w:spacing w:before="240"/>
              <w:rPr>
                <w:rFonts w:cstheme="minorHAnsi"/>
                <w:b/>
                <w:color w:val="1F3864" w:themeColor="accent5" w:themeShade="80"/>
                <w:sz w:val="24"/>
                <w:szCs w:val="24"/>
              </w:rPr>
            </w:pPr>
            <w:r w:rsidRPr="00D005D8">
              <w:rPr>
                <w:rFonts w:cstheme="minorHAnsi"/>
                <w:b/>
                <w:color w:val="1F3864" w:themeColor="accent5" w:themeShade="80"/>
                <w:sz w:val="24"/>
                <w:szCs w:val="24"/>
              </w:rPr>
              <w:t xml:space="preserve">Customer </w:t>
            </w:r>
          </w:p>
        </w:tc>
        <w:tc>
          <w:tcPr>
            <w:tcW w:w="7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B827A" w14:textId="33793E18" w:rsidR="00816D85" w:rsidRPr="00D005D8" w:rsidRDefault="0057113E" w:rsidP="00AE0F5F">
            <w:pPr>
              <w:pStyle w:val="TableText"/>
              <w:spacing w:before="240"/>
              <w:rPr>
                <w:rFonts w:cstheme="minorHAnsi"/>
                <w:sz w:val="24"/>
                <w:szCs w:val="24"/>
              </w:rPr>
            </w:pPr>
            <w:r w:rsidRPr="00D005D8">
              <w:rPr>
                <w:rFonts w:cstheme="minorHAnsi"/>
                <w:sz w:val="24"/>
                <w:szCs w:val="24"/>
              </w:rPr>
              <w:t>Hous</w:t>
            </w:r>
            <w:r w:rsidR="007D20C6">
              <w:rPr>
                <w:rFonts w:cstheme="minorHAnsi"/>
                <w:sz w:val="24"/>
                <w:szCs w:val="24"/>
              </w:rPr>
              <w:t>ing</w:t>
            </w:r>
            <w:r w:rsidRPr="00D005D8">
              <w:rPr>
                <w:rFonts w:cstheme="minorHAnsi"/>
                <w:sz w:val="24"/>
                <w:szCs w:val="24"/>
              </w:rPr>
              <w:t xml:space="preserve"> and Development Bank</w:t>
            </w:r>
            <w:r w:rsidR="00816D85" w:rsidRPr="00D005D8">
              <w:rPr>
                <w:rFonts w:cstheme="minorHAnsi"/>
                <w:sz w:val="24"/>
                <w:szCs w:val="24"/>
              </w:rPr>
              <w:t xml:space="preserve"> </w:t>
            </w:r>
          </w:p>
        </w:tc>
      </w:tr>
      <w:tr w:rsidR="00816D85" w:rsidRPr="00D005D8" w14:paraId="7D3C622F" w14:textId="77777777" w:rsidTr="00AE0F5F">
        <w:trPr>
          <w:trHeight w:val="567"/>
        </w:trPr>
        <w:tc>
          <w:tcPr>
            <w:tcW w:w="2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1CF515D7" w14:textId="77777777" w:rsidR="00816D85" w:rsidRPr="00D005D8" w:rsidRDefault="00816D85" w:rsidP="00AE0F5F">
            <w:pPr>
              <w:pStyle w:val="TableText"/>
              <w:spacing w:before="240"/>
              <w:rPr>
                <w:rFonts w:cstheme="minorHAnsi"/>
                <w:b/>
                <w:color w:val="1F3864" w:themeColor="accent5" w:themeShade="80"/>
                <w:sz w:val="24"/>
                <w:szCs w:val="24"/>
              </w:rPr>
            </w:pPr>
            <w:r w:rsidRPr="00D005D8">
              <w:rPr>
                <w:rFonts w:cstheme="minorHAnsi"/>
                <w:b/>
                <w:color w:val="1F3864" w:themeColor="accent5" w:themeShade="80"/>
                <w:sz w:val="24"/>
                <w:szCs w:val="24"/>
              </w:rPr>
              <w:t xml:space="preserve">Process owner </w:t>
            </w:r>
          </w:p>
        </w:tc>
        <w:tc>
          <w:tcPr>
            <w:tcW w:w="7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38C5C" w14:textId="5D131519" w:rsidR="00816D85" w:rsidRPr="00D005D8" w:rsidRDefault="007C151E" w:rsidP="00A0394C">
            <w:pPr>
              <w:pStyle w:val="TableText"/>
              <w:spacing w:before="240"/>
              <w:rPr>
                <w:rFonts w:cstheme="minorHAnsi"/>
                <w:sz w:val="24"/>
                <w:szCs w:val="24"/>
                <w:rtl/>
                <w:lang w:bidi="ar-EG"/>
              </w:rPr>
            </w:pPr>
            <w:r w:rsidRPr="00D005D8">
              <w:rPr>
                <w:rFonts w:cstheme="minorHAnsi"/>
                <w:sz w:val="24"/>
                <w:szCs w:val="24"/>
                <w:lang w:bidi="ar-EG"/>
              </w:rPr>
              <w:t>To be filled by the bank</w:t>
            </w:r>
          </w:p>
        </w:tc>
      </w:tr>
      <w:tr w:rsidR="00816D85" w:rsidRPr="00D005D8" w14:paraId="16122D52" w14:textId="77777777" w:rsidTr="00AE0F5F">
        <w:trPr>
          <w:trHeight w:val="567"/>
        </w:trPr>
        <w:tc>
          <w:tcPr>
            <w:tcW w:w="2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108FB132" w14:textId="77777777" w:rsidR="00816D85" w:rsidRPr="00D005D8" w:rsidRDefault="00816D85" w:rsidP="00AE0F5F">
            <w:pPr>
              <w:pStyle w:val="TableText"/>
              <w:spacing w:before="240"/>
              <w:rPr>
                <w:rFonts w:cstheme="minorHAnsi"/>
                <w:b/>
                <w:color w:val="1F3864" w:themeColor="accent5" w:themeShade="80"/>
                <w:sz w:val="24"/>
                <w:szCs w:val="24"/>
              </w:rPr>
            </w:pPr>
            <w:r w:rsidRPr="00D005D8">
              <w:rPr>
                <w:rFonts w:cstheme="minorHAnsi"/>
                <w:b/>
                <w:color w:val="1F3864" w:themeColor="accent5" w:themeShade="80"/>
                <w:sz w:val="24"/>
                <w:szCs w:val="24"/>
              </w:rPr>
              <w:t xml:space="preserve">Version </w:t>
            </w:r>
          </w:p>
        </w:tc>
        <w:tc>
          <w:tcPr>
            <w:tcW w:w="7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8D7D70" w14:textId="44919AE4" w:rsidR="00816D85" w:rsidRPr="00D005D8" w:rsidRDefault="0057113E" w:rsidP="00864E1D">
            <w:pPr>
              <w:pStyle w:val="TableText"/>
              <w:spacing w:before="240"/>
              <w:rPr>
                <w:rFonts w:cstheme="minorHAnsi"/>
                <w:sz w:val="24"/>
                <w:szCs w:val="24"/>
              </w:rPr>
            </w:pPr>
            <w:r w:rsidRPr="00D005D8">
              <w:rPr>
                <w:rFonts w:cstheme="minorHAnsi"/>
                <w:sz w:val="24"/>
                <w:szCs w:val="24"/>
              </w:rPr>
              <w:t>0.</w:t>
            </w:r>
            <w:r w:rsidR="0011011D">
              <w:rPr>
                <w:rFonts w:cstheme="minorHAnsi"/>
                <w:sz w:val="24"/>
                <w:szCs w:val="24"/>
              </w:rPr>
              <w:t>2</w:t>
            </w:r>
          </w:p>
        </w:tc>
      </w:tr>
      <w:tr w:rsidR="00816D85" w:rsidRPr="00D005D8" w14:paraId="5DCC0C77" w14:textId="77777777" w:rsidTr="00AE0F5F">
        <w:trPr>
          <w:trHeight w:val="567"/>
        </w:trPr>
        <w:tc>
          <w:tcPr>
            <w:tcW w:w="2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5261718A" w14:textId="77777777" w:rsidR="00816D85" w:rsidRPr="00D005D8" w:rsidRDefault="00816D85" w:rsidP="00AE0F5F">
            <w:pPr>
              <w:pStyle w:val="TableText"/>
              <w:spacing w:before="240"/>
              <w:rPr>
                <w:rFonts w:cstheme="minorHAnsi"/>
                <w:b/>
                <w:color w:val="1F3864" w:themeColor="accent5" w:themeShade="80"/>
                <w:sz w:val="24"/>
                <w:szCs w:val="24"/>
              </w:rPr>
            </w:pPr>
            <w:r w:rsidRPr="00D005D8">
              <w:rPr>
                <w:rFonts w:cstheme="minorHAnsi"/>
                <w:b/>
                <w:color w:val="1F3864" w:themeColor="accent5" w:themeShade="80"/>
                <w:sz w:val="24"/>
                <w:szCs w:val="24"/>
              </w:rPr>
              <w:t xml:space="preserve">Issue date </w:t>
            </w:r>
          </w:p>
        </w:tc>
        <w:tc>
          <w:tcPr>
            <w:tcW w:w="7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4D914C" w14:textId="68D7E2F5" w:rsidR="00816D85" w:rsidRPr="00D005D8" w:rsidRDefault="0057113E" w:rsidP="00A46EF8">
            <w:pPr>
              <w:pStyle w:val="TableText"/>
              <w:spacing w:before="240"/>
              <w:rPr>
                <w:rFonts w:cstheme="minorHAnsi"/>
                <w:sz w:val="24"/>
                <w:szCs w:val="24"/>
              </w:rPr>
            </w:pPr>
            <w:r w:rsidRPr="00D005D8">
              <w:rPr>
                <w:rFonts w:cstheme="minorHAnsi"/>
                <w:sz w:val="24"/>
                <w:szCs w:val="24"/>
              </w:rPr>
              <w:t>May</w:t>
            </w:r>
            <w:r w:rsidR="003D4E2C" w:rsidRPr="00D005D8">
              <w:rPr>
                <w:rFonts w:cstheme="minorHAnsi"/>
                <w:sz w:val="24"/>
                <w:szCs w:val="24"/>
              </w:rPr>
              <w:t>,</w:t>
            </w:r>
            <w:r w:rsidR="00816D85" w:rsidRPr="00D005D8">
              <w:rPr>
                <w:rFonts w:cstheme="minorHAnsi"/>
                <w:sz w:val="24"/>
                <w:szCs w:val="24"/>
              </w:rPr>
              <w:t xml:space="preserve"> 202</w:t>
            </w:r>
            <w:r w:rsidRPr="00D005D8">
              <w:rPr>
                <w:rFonts w:cstheme="minorHAnsi"/>
                <w:sz w:val="24"/>
                <w:szCs w:val="24"/>
              </w:rPr>
              <w:t>2</w:t>
            </w:r>
          </w:p>
        </w:tc>
      </w:tr>
    </w:tbl>
    <w:p w14:paraId="780714CF" w14:textId="77777777" w:rsidR="00816D85" w:rsidRPr="00D005D8" w:rsidRDefault="00816D85" w:rsidP="00816D85">
      <w:pPr>
        <w:jc w:val="center"/>
        <w:rPr>
          <w:rFonts w:cstheme="minorHAnsi"/>
          <w:b/>
          <w:sz w:val="24"/>
          <w:szCs w:val="24"/>
        </w:rPr>
      </w:pPr>
    </w:p>
    <w:tbl>
      <w:tblPr>
        <w:tblW w:w="9923" w:type="dxa"/>
        <w:tblInd w:w="-34" w:type="dxa"/>
        <w:tblLayout w:type="fixed"/>
        <w:tblLook w:val="04A0" w:firstRow="1" w:lastRow="0" w:firstColumn="1" w:lastColumn="0" w:noHBand="0" w:noVBand="1"/>
      </w:tblPr>
      <w:tblGrid>
        <w:gridCol w:w="1204"/>
        <w:gridCol w:w="2250"/>
        <w:gridCol w:w="3078"/>
        <w:gridCol w:w="1832"/>
        <w:gridCol w:w="1559"/>
      </w:tblGrid>
      <w:tr w:rsidR="00816D85" w:rsidRPr="00D005D8" w14:paraId="36655115" w14:textId="77777777" w:rsidTr="007D20C6">
        <w:tc>
          <w:tcPr>
            <w:tcW w:w="1204" w:type="dxa"/>
            <w:tcBorders>
              <w:top w:val="nil"/>
              <w:left w:val="nil"/>
              <w:bottom w:val="single" w:sz="4" w:space="0" w:color="auto"/>
              <w:right w:val="single" w:sz="4" w:space="0" w:color="auto"/>
            </w:tcBorders>
            <w:tcMar>
              <w:top w:w="0" w:type="dxa"/>
              <w:left w:w="108" w:type="dxa"/>
              <w:bottom w:w="0" w:type="dxa"/>
              <w:right w:w="108" w:type="dxa"/>
            </w:tcMar>
          </w:tcPr>
          <w:p w14:paraId="42B63266" w14:textId="77777777" w:rsidR="00816D85" w:rsidRPr="00D005D8" w:rsidRDefault="00816D85" w:rsidP="00AE0F5F">
            <w:pPr>
              <w:pStyle w:val="TableText"/>
              <w:rPr>
                <w:rFonts w:cstheme="minorHAnsi"/>
                <w:sz w:val="24"/>
                <w:szCs w:val="24"/>
              </w:rPr>
            </w:pPr>
          </w:p>
        </w:tc>
        <w:tc>
          <w:tcPr>
            <w:tcW w:w="2250" w:type="dxa"/>
            <w:tcBorders>
              <w:top w:val="single" w:sz="4" w:space="0" w:color="auto"/>
              <w:left w:val="nil"/>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62B84DCB" w14:textId="77777777" w:rsidR="00816D85" w:rsidRPr="00D005D8" w:rsidRDefault="00816D85" w:rsidP="00AE0F5F">
            <w:pPr>
              <w:pStyle w:val="TableText"/>
              <w:jc w:val="center"/>
              <w:rPr>
                <w:rFonts w:cstheme="minorHAnsi"/>
                <w:sz w:val="24"/>
                <w:szCs w:val="24"/>
              </w:rPr>
            </w:pPr>
            <w:r w:rsidRPr="00D005D8">
              <w:rPr>
                <w:rFonts w:cstheme="minorHAnsi"/>
                <w:sz w:val="24"/>
                <w:szCs w:val="24"/>
              </w:rPr>
              <w:t>NAME</w:t>
            </w:r>
          </w:p>
        </w:tc>
        <w:tc>
          <w:tcPr>
            <w:tcW w:w="3078" w:type="dxa"/>
            <w:tcBorders>
              <w:top w:val="single" w:sz="4" w:space="0" w:color="auto"/>
              <w:left w:val="nil"/>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538D3D4F" w14:textId="77777777" w:rsidR="00816D85" w:rsidRPr="00D005D8" w:rsidRDefault="00816D85" w:rsidP="00AE0F5F">
            <w:pPr>
              <w:pStyle w:val="TableText"/>
              <w:jc w:val="center"/>
              <w:rPr>
                <w:rFonts w:cstheme="minorHAnsi"/>
                <w:sz w:val="24"/>
                <w:szCs w:val="24"/>
              </w:rPr>
            </w:pPr>
            <w:r w:rsidRPr="00D005D8">
              <w:rPr>
                <w:rFonts w:cstheme="minorHAnsi"/>
                <w:sz w:val="24"/>
                <w:szCs w:val="24"/>
              </w:rPr>
              <w:t>TITLE</w:t>
            </w:r>
          </w:p>
        </w:tc>
        <w:tc>
          <w:tcPr>
            <w:tcW w:w="18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6C75F45C" w14:textId="77777777" w:rsidR="00816D85" w:rsidRPr="00D005D8" w:rsidRDefault="00816D85" w:rsidP="00AE0F5F">
            <w:pPr>
              <w:pStyle w:val="TableText"/>
              <w:jc w:val="center"/>
              <w:rPr>
                <w:rFonts w:cstheme="minorHAnsi"/>
                <w:sz w:val="24"/>
                <w:szCs w:val="24"/>
              </w:rPr>
            </w:pPr>
            <w:r w:rsidRPr="00D005D8">
              <w:rPr>
                <w:rFonts w:cstheme="minorHAnsi"/>
                <w:sz w:val="24"/>
                <w:szCs w:val="24"/>
              </w:rPr>
              <w:t>SIGNATURE</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042C6683" w14:textId="77777777" w:rsidR="00816D85" w:rsidRPr="00D005D8" w:rsidRDefault="00816D85" w:rsidP="00AE0F5F">
            <w:pPr>
              <w:pStyle w:val="TableText"/>
              <w:jc w:val="center"/>
              <w:rPr>
                <w:rFonts w:cstheme="minorHAnsi"/>
                <w:sz w:val="24"/>
                <w:szCs w:val="24"/>
              </w:rPr>
            </w:pPr>
            <w:r w:rsidRPr="00D005D8">
              <w:rPr>
                <w:rFonts w:cstheme="minorHAnsi"/>
                <w:sz w:val="24"/>
                <w:szCs w:val="24"/>
              </w:rPr>
              <w:t>DATE</w:t>
            </w:r>
          </w:p>
        </w:tc>
      </w:tr>
      <w:tr w:rsidR="00816D85" w:rsidRPr="00D005D8" w14:paraId="7C9B3FB4" w14:textId="77777777" w:rsidTr="007D20C6">
        <w:trPr>
          <w:trHeight w:val="567"/>
        </w:trPr>
        <w:tc>
          <w:tcPr>
            <w:tcW w:w="12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67E473E2" w14:textId="77777777" w:rsidR="00816D85" w:rsidRPr="00D005D8" w:rsidRDefault="00816D85" w:rsidP="00AE0F5F">
            <w:pPr>
              <w:pStyle w:val="TableText"/>
              <w:rPr>
                <w:rFonts w:cstheme="minorHAnsi"/>
                <w:b/>
                <w:color w:val="1F3864" w:themeColor="accent5" w:themeShade="80"/>
                <w:sz w:val="24"/>
                <w:szCs w:val="24"/>
              </w:rPr>
            </w:pPr>
            <w:r w:rsidRPr="00D005D8">
              <w:rPr>
                <w:rFonts w:cstheme="minorHAnsi"/>
                <w:b/>
                <w:color w:val="1F3864" w:themeColor="accent5" w:themeShade="80"/>
                <w:sz w:val="24"/>
                <w:szCs w:val="24"/>
              </w:rPr>
              <w:t>Author</w:t>
            </w:r>
          </w:p>
        </w:tc>
        <w:tc>
          <w:tcPr>
            <w:tcW w:w="2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3E9C76" w14:textId="41486C11" w:rsidR="00816D85" w:rsidRPr="00D005D8" w:rsidRDefault="00327329" w:rsidP="00AE0F5F">
            <w:pPr>
              <w:pStyle w:val="TableText"/>
              <w:rPr>
                <w:rFonts w:cstheme="minorHAnsi"/>
                <w:sz w:val="24"/>
                <w:szCs w:val="24"/>
              </w:rPr>
            </w:pPr>
            <w:r w:rsidRPr="00D005D8">
              <w:rPr>
                <w:rFonts w:cstheme="minorHAnsi"/>
                <w:sz w:val="24"/>
                <w:szCs w:val="24"/>
              </w:rPr>
              <w:t>Assem El</w:t>
            </w:r>
            <w:r w:rsidR="00094074">
              <w:rPr>
                <w:rFonts w:cstheme="minorHAnsi"/>
                <w:sz w:val="24"/>
                <w:szCs w:val="24"/>
              </w:rPr>
              <w:t>-</w:t>
            </w:r>
            <w:r w:rsidRPr="00D005D8">
              <w:rPr>
                <w:rFonts w:cstheme="minorHAnsi"/>
                <w:sz w:val="24"/>
                <w:szCs w:val="24"/>
              </w:rPr>
              <w:t>Dessouky</w:t>
            </w:r>
          </w:p>
        </w:tc>
        <w:tc>
          <w:tcPr>
            <w:tcW w:w="30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054244" w14:textId="58B5D088" w:rsidR="00816D85" w:rsidRPr="00D005D8" w:rsidRDefault="00816D85" w:rsidP="00AE0F5F">
            <w:pPr>
              <w:pStyle w:val="TableText"/>
              <w:rPr>
                <w:rFonts w:cstheme="minorHAnsi"/>
                <w:sz w:val="24"/>
                <w:szCs w:val="24"/>
              </w:rPr>
            </w:pPr>
            <w:r w:rsidRPr="00D005D8">
              <w:rPr>
                <w:rFonts w:cstheme="minorHAnsi"/>
                <w:sz w:val="24"/>
                <w:szCs w:val="24"/>
              </w:rPr>
              <w:t xml:space="preserve">Business Analyst </w:t>
            </w:r>
            <w:r w:rsidR="007D20C6">
              <w:rPr>
                <w:rFonts w:cstheme="minorHAnsi"/>
                <w:sz w:val="24"/>
                <w:szCs w:val="24"/>
              </w:rPr>
              <w:t>Team Lead</w:t>
            </w:r>
          </w:p>
        </w:tc>
        <w:tc>
          <w:tcPr>
            <w:tcW w:w="18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CC1E05" w14:textId="77777777" w:rsidR="00816D85" w:rsidRPr="00D005D8" w:rsidRDefault="00816D85" w:rsidP="00AE0F5F">
            <w:pPr>
              <w:pStyle w:val="TableText"/>
              <w:rPr>
                <w:rFonts w:cstheme="minorHAnsi"/>
                <w:sz w:val="24"/>
                <w:szCs w:val="24"/>
              </w:rPr>
            </w:pP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A86E45" w14:textId="7CD15C3D" w:rsidR="00816D85" w:rsidRPr="00D005D8" w:rsidRDefault="00816D85" w:rsidP="00AE0F5F">
            <w:pPr>
              <w:pStyle w:val="TableText"/>
              <w:rPr>
                <w:rFonts w:cstheme="minorHAnsi"/>
                <w:sz w:val="24"/>
                <w:szCs w:val="24"/>
              </w:rPr>
            </w:pPr>
          </w:p>
        </w:tc>
      </w:tr>
    </w:tbl>
    <w:p w14:paraId="65832721" w14:textId="77777777" w:rsidR="00816D85" w:rsidRPr="00D005D8" w:rsidRDefault="00816D85" w:rsidP="00816D85">
      <w:pPr>
        <w:pStyle w:val="TableText"/>
        <w:rPr>
          <w:rFonts w:cstheme="minorHAnsi"/>
          <w:sz w:val="24"/>
          <w:szCs w:val="24"/>
        </w:rPr>
      </w:pPr>
    </w:p>
    <w:tbl>
      <w:tblPr>
        <w:tblW w:w="9923" w:type="dxa"/>
        <w:tblInd w:w="-34" w:type="dxa"/>
        <w:tblLayout w:type="fixed"/>
        <w:tblLook w:val="04A0" w:firstRow="1" w:lastRow="0" w:firstColumn="1" w:lastColumn="0" w:noHBand="0" w:noVBand="1"/>
      </w:tblPr>
      <w:tblGrid>
        <w:gridCol w:w="2999"/>
        <w:gridCol w:w="3420"/>
        <w:gridCol w:w="2228"/>
        <w:gridCol w:w="1276"/>
      </w:tblGrid>
      <w:tr w:rsidR="00816D85" w:rsidRPr="00D005D8" w14:paraId="39E54282" w14:textId="77777777" w:rsidTr="00AE0F5F">
        <w:trPr>
          <w:trHeight w:val="567"/>
        </w:trPr>
        <w:tc>
          <w:tcPr>
            <w:tcW w:w="992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tcPr>
          <w:p w14:paraId="738113E6" w14:textId="77777777" w:rsidR="00816D85" w:rsidRPr="00D005D8" w:rsidRDefault="00816D85" w:rsidP="00AE0F5F">
            <w:pPr>
              <w:pStyle w:val="TableText"/>
              <w:rPr>
                <w:rFonts w:cstheme="minorHAnsi"/>
                <w:b/>
                <w:sz w:val="24"/>
                <w:szCs w:val="24"/>
              </w:rPr>
            </w:pPr>
            <w:r w:rsidRPr="00D005D8">
              <w:rPr>
                <w:rFonts w:cstheme="minorHAnsi"/>
                <w:b/>
                <w:color w:val="1F3864" w:themeColor="accent5" w:themeShade="80"/>
                <w:sz w:val="24"/>
                <w:szCs w:val="24"/>
              </w:rPr>
              <w:t>Read BY</w:t>
            </w:r>
          </w:p>
        </w:tc>
      </w:tr>
      <w:tr w:rsidR="00816D85" w:rsidRPr="00D005D8" w14:paraId="00D04D9F" w14:textId="77777777" w:rsidTr="00AE0F5F">
        <w:tc>
          <w:tcPr>
            <w:tcW w:w="299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2B355B0E" w14:textId="77777777" w:rsidR="00816D85" w:rsidRPr="00D005D8" w:rsidRDefault="00816D85" w:rsidP="00AE0F5F">
            <w:pPr>
              <w:pStyle w:val="TableText"/>
              <w:jc w:val="center"/>
              <w:rPr>
                <w:rFonts w:cstheme="minorHAnsi"/>
                <w:sz w:val="24"/>
                <w:szCs w:val="24"/>
              </w:rPr>
            </w:pPr>
            <w:r w:rsidRPr="00D005D8">
              <w:rPr>
                <w:rFonts w:cstheme="minorHAnsi"/>
                <w:sz w:val="24"/>
                <w:szCs w:val="24"/>
              </w:rPr>
              <w:t>NAME</w:t>
            </w:r>
          </w:p>
        </w:tc>
        <w:tc>
          <w:tcPr>
            <w:tcW w:w="34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38F2FC28" w14:textId="77777777" w:rsidR="00816D85" w:rsidRPr="00D005D8" w:rsidRDefault="00816D85" w:rsidP="00AE0F5F">
            <w:pPr>
              <w:pStyle w:val="TableText"/>
              <w:jc w:val="center"/>
              <w:rPr>
                <w:rFonts w:cstheme="minorHAnsi"/>
                <w:sz w:val="24"/>
                <w:szCs w:val="24"/>
              </w:rPr>
            </w:pPr>
            <w:r w:rsidRPr="00D005D8">
              <w:rPr>
                <w:rFonts w:cstheme="minorHAnsi"/>
                <w:sz w:val="24"/>
                <w:szCs w:val="24"/>
              </w:rPr>
              <w:t>TITLE</w:t>
            </w:r>
          </w:p>
        </w:tc>
        <w:tc>
          <w:tcPr>
            <w:tcW w:w="22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5CC05CBA" w14:textId="77777777" w:rsidR="00816D85" w:rsidRPr="00D005D8" w:rsidRDefault="00816D85" w:rsidP="00AE0F5F">
            <w:pPr>
              <w:pStyle w:val="TableText"/>
              <w:jc w:val="center"/>
              <w:rPr>
                <w:rFonts w:cstheme="minorHAnsi"/>
                <w:sz w:val="24"/>
                <w:szCs w:val="24"/>
              </w:rPr>
            </w:pPr>
            <w:r w:rsidRPr="00D005D8">
              <w:rPr>
                <w:rFonts w:cstheme="minorHAnsi"/>
                <w:sz w:val="24"/>
                <w:szCs w:val="24"/>
              </w:rPr>
              <w:t>SIGNATURE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5AB22F60" w14:textId="77777777" w:rsidR="00816D85" w:rsidRPr="00D005D8" w:rsidRDefault="00816D85" w:rsidP="00AE0F5F">
            <w:pPr>
              <w:pStyle w:val="TableText"/>
              <w:jc w:val="center"/>
              <w:rPr>
                <w:rFonts w:cstheme="minorHAnsi"/>
                <w:sz w:val="24"/>
                <w:szCs w:val="24"/>
              </w:rPr>
            </w:pPr>
            <w:r w:rsidRPr="00D005D8">
              <w:rPr>
                <w:rFonts w:cstheme="minorHAnsi"/>
                <w:sz w:val="24"/>
                <w:szCs w:val="24"/>
              </w:rPr>
              <w:t>DATE</w:t>
            </w:r>
          </w:p>
        </w:tc>
      </w:tr>
      <w:tr w:rsidR="00816D85" w:rsidRPr="00D005D8" w14:paraId="3B081D50" w14:textId="77777777" w:rsidTr="00AE0F5F">
        <w:tc>
          <w:tcPr>
            <w:tcW w:w="29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3E74C6" w14:textId="77777777" w:rsidR="00816D85" w:rsidRPr="00D005D8" w:rsidRDefault="00816D85" w:rsidP="00AE0F5F">
            <w:pPr>
              <w:pStyle w:val="TableText"/>
              <w:rPr>
                <w:rFonts w:cstheme="minorHAnsi"/>
                <w:sz w:val="24"/>
                <w:szCs w:val="24"/>
              </w:rPr>
            </w:pP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12A99F" w14:textId="77777777" w:rsidR="00816D85" w:rsidRPr="00D005D8" w:rsidRDefault="00816D85" w:rsidP="00AE0F5F">
            <w:pPr>
              <w:pStyle w:val="TableText"/>
              <w:rPr>
                <w:rFonts w:cstheme="minorHAnsi"/>
                <w:sz w:val="24"/>
                <w:szCs w:val="24"/>
              </w:rPr>
            </w:pPr>
          </w:p>
        </w:tc>
        <w:tc>
          <w:tcPr>
            <w:tcW w:w="2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0207F7" w14:textId="77777777" w:rsidR="00816D85" w:rsidRPr="00D005D8" w:rsidRDefault="00816D85" w:rsidP="00AE0F5F">
            <w:pPr>
              <w:pStyle w:val="TableText"/>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841FB" w14:textId="77777777" w:rsidR="00816D85" w:rsidRPr="00D005D8" w:rsidRDefault="00816D85" w:rsidP="00AE0F5F">
            <w:pPr>
              <w:pStyle w:val="TableText"/>
              <w:rPr>
                <w:rFonts w:cstheme="minorHAnsi"/>
                <w:sz w:val="24"/>
                <w:szCs w:val="24"/>
              </w:rPr>
            </w:pPr>
          </w:p>
        </w:tc>
      </w:tr>
      <w:tr w:rsidR="00816D85" w:rsidRPr="00D005D8" w14:paraId="26274EF6" w14:textId="77777777" w:rsidTr="00AE0F5F">
        <w:tc>
          <w:tcPr>
            <w:tcW w:w="29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596BD1" w14:textId="77777777" w:rsidR="00816D85" w:rsidRPr="00D005D8" w:rsidRDefault="00816D85" w:rsidP="00AE0F5F">
            <w:pPr>
              <w:pStyle w:val="TableText"/>
              <w:rPr>
                <w:rFonts w:cstheme="minorHAnsi"/>
                <w:sz w:val="24"/>
                <w:szCs w:val="24"/>
              </w:rPr>
            </w:pP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89FE08" w14:textId="77777777" w:rsidR="00816D85" w:rsidRPr="00D005D8" w:rsidRDefault="00816D85" w:rsidP="00AE0F5F">
            <w:pPr>
              <w:pStyle w:val="TableText"/>
              <w:rPr>
                <w:rFonts w:cstheme="minorHAnsi"/>
                <w:sz w:val="24"/>
                <w:szCs w:val="24"/>
              </w:rPr>
            </w:pPr>
          </w:p>
        </w:tc>
        <w:tc>
          <w:tcPr>
            <w:tcW w:w="2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328DD" w14:textId="77777777" w:rsidR="00816D85" w:rsidRPr="00D005D8" w:rsidRDefault="00816D85" w:rsidP="00AE0F5F">
            <w:pPr>
              <w:pStyle w:val="TableText"/>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A3635A" w14:textId="77777777" w:rsidR="00816D85" w:rsidRPr="00D005D8" w:rsidRDefault="00816D85" w:rsidP="00AE0F5F">
            <w:pPr>
              <w:pStyle w:val="TableText"/>
              <w:rPr>
                <w:rFonts w:cstheme="minorHAnsi"/>
                <w:sz w:val="24"/>
                <w:szCs w:val="24"/>
              </w:rPr>
            </w:pPr>
          </w:p>
        </w:tc>
      </w:tr>
      <w:tr w:rsidR="00816D85" w:rsidRPr="00D005D8" w14:paraId="6864500F" w14:textId="77777777" w:rsidTr="00AE0F5F">
        <w:tc>
          <w:tcPr>
            <w:tcW w:w="29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0CEFFC" w14:textId="77777777" w:rsidR="00816D85" w:rsidRPr="00D005D8" w:rsidRDefault="00816D85" w:rsidP="00AE0F5F">
            <w:pPr>
              <w:pStyle w:val="TableText"/>
              <w:rPr>
                <w:rFonts w:cstheme="minorHAnsi"/>
                <w:sz w:val="24"/>
                <w:szCs w:val="24"/>
              </w:rPr>
            </w:pP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5F6E5E" w14:textId="77777777" w:rsidR="00816D85" w:rsidRPr="00D005D8" w:rsidRDefault="00816D85" w:rsidP="00AE0F5F">
            <w:pPr>
              <w:pStyle w:val="TableText"/>
              <w:rPr>
                <w:rFonts w:cstheme="minorHAnsi"/>
                <w:sz w:val="24"/>
                <w:szCs w:val="24"/>
              </w:rPr>
            </w:pPr>
          </w:p>
        </w:tc>
        <w:tc>
          <w:tcPr>
            <w:tcW w:w="2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9BB21" w14:textId="77777777" w:rsidR="00816D85" w:rsidRPr="00D005D8" w:rsidRDefault="00816D85" w:rsidP="00AE0F5F">
            <w:pPr>
              <w:pStyle w:val="TableText"/>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2CB68E" w14:textId="77777777" w:rsidR="00816D85" w:rsidRPr="00D005D8" w:rsidRDefault="00816D85" w:rsidP="00AE0F5F">
            <w:pPr>
              <w:pStyle w:val="TableText"/>
              <w:rPr>
                <w:rFonts w:cstheme="minorHAnsi"/>
                <w:sz w:val="24"/>
                <w:szCs w:val="24"/>
              </w:rPr>
            </w:pPr>
          </w:p>
        </w:tc>
      </w:tr>
    </w:tbl>
    <w:p w14:paraId="6B602D8F" w14:textId="77777777" w:rsidR="00816D85" w:rsidRPr="00D005D8" w:rsidRDefault="00816D85" w:rsidP="00816D85">
      <w:pPr>
        <w:jc w:val="center"/>
        <w:rPr>
          <w:rFonts w:cstheme="minorHAnsi"/>
          <w:b/>
          <w:sz w:val="24"/>
          <w:szCs w:val="24"/>
          <w:u w:val="single"/>
        </w:rPr>
      </w:pPr>
    </w:p>
    <w:tbl>
      <w:tblPr>
        <w:tblW w:w="9923" w:type="dxa"/>
        <w:tblInd w:w="-34" w:type="dxa"/>
        <w:tblLayout w:type="fixed"/>
        <w:tblLook w:val="04A0" w:firstRow="1" w:lastRow="0" w:firstColumn="1" w:lastColumn="0" w:noHBand="0" w:noVBand="1"/>
      </w:tblPr>
      <w:tblGrid>
        <w:gridCol w:w="2999"/>
        <w:gridCol w:w="3420"/>
        <w:gridCol w:w="2228"/>
        <w:gridCol w:w="1276"/>
      </w:tblGrid>
      <w:tr w:rsidR="00816D85" w:rsidRPr="00D005D8" w14:paraId="70B42DD1" w14:textId="77777777" w:rsidTr="00AE0F5F">
        <w:trPr>
          <w:trHeight w:val="567"/>
        </w:trPr>
        <w:tc>
          <w:tcPr>
            <w:tcW w:w="9923"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tcPr>
          <w:p w14:paraId="63C0A62E" w14:textId="77777777" w:rsidR="00816D85" w:rsidRPr="00D005D8" w:rsidRDefault="00816D85" w:rsidP="00AE0F5F">
            <w:pPr>
              <w:pStyle w:val="TableText"/>
              <w:rPr>
                <w:rFonts w:cstheme="minorHAnsi"/>
                <w:b/>
                <w:sz w:val="24"/>
                <w:szCs w:val="24"/>
              </w:rPr>
            </w:pPr>
            <w:r w:rsidRPr="00D005D8">
              <w:rPr>
                <w:rFonts w:cstheme="minorHAnsi"/>
                <w:b/>
                <w:color w:val="1F3864" w:themeColor="accent5" w:themeShade="80"/>
                <w:sz w:val="24"/>
                <w:szCs w:val="24"/>
              </w:rPr>
              <w:t>Approved BY</w:t>
            </w:r>
          </w:p>
        </w:tc>
      </w:tr>
      <w:tr w:rsidR="00816D85" w:rsidRPr="00D005D8" w14:paraId="5A0DCA67" w14:textId="77777777" w:rsidTr="00AE0F5F">
        <w:tc>
          <w:tcPr>
            <w:tcW w:w="299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4B4E9579" w14:textId="77777777" w:rsidR="00816D85" w:rsidRPr="00D005D8" w:rsidRDefault="00816D85" w:rsidP="00AE0F5F">
            <w:pPr>
              <w:pStyle w:val="TableText"/>
              <w:jc w:val="center"/>
              <w:rPr>
                <w:rFonts w:cstheme="minorHAnsi"/>
                <w:sz w:val="24"/>
                <w:szCs w:val="24"/>
              </w:rPr>
            </w:pPr>
            <w:r w:rsidRPr="00D005D8">
              <w:rPr>
                <w:rFonts w:cstheme="minorHAnsi"/>
                <w:sz w:val="24"/>
                <w:szCs w:val="24"/>
              </w:rPr>
              <w:t>NAME</w:t>
            </w:r>
          </w:p>
        </w:tc>
        <w:tc>
          <w:tcPr>
            <w:tcW w:w="342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20C92830" w14:textId="77777777" w:rsidR="00816D85" w:rsidRPr="00D005D8" w:rsidRDefault="00816D85" w:rsidP="00AE0F5F">
            <w:pPr>
              <w:pStyle w:val="TableText"/>
              <w:jc w:val="center"/>
              <w:rPr>
                <w:rFonts w:cstheme="minorHAnsi"/>
                <w:sz w:val="24"/>
                <w:szCs w:val="24"/>
              </w:rPr>
            </w:pPr>
            <w:r w:rsidRPr="00D005D8">
              <w:rPr>
                <w:rFonts w:cstheme="minorHAnsi"/>
                <w:sz w:val="24"/>
                <w:szCs w:val="24"/>
              </w:rPr>
              <w:t>TITLE</w:t>
            </w:r>
          </w:p>
        </w:tc>
        <w:tc>
          <w:tcPr>
            <w:tcW w:w="22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60177C1F" w14:textId="77777777" w:rsidR="00816D85" w:rsidRPr="00D005D8" w:rsidRDefault="00816D85" w:rsidP="00AE0F5F">
            <w:pPr>
              <w:pStyle w:val="TableText"/>
              <w:jc w:val="center"/>
              <w:rPr>
                <w:rFonts w:cstheme="minorHAnsi"/>
                <w:sz w:val="24"/>
                <w:szCs w:val="24"/>
              </w:rPr>
            </w:pPr>
            <w:r w:rsidRPr="00D005D8">
              <w:rPr>
                <w:rFonts w:cstheme="minorHAnsi"/>
                <w:sz w:val="24"/>
                <w:szCs w:val="24"/>
              </w:rPr>
              <w:t>SIGNATURE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14:paraId="0001A46E" w14:textId="77777777" w:rsidR="00816D85" w:rsidRPr="00D005D8" w:rsidRDefault="00816D85" w:rsidP="00AE0F5F">
            <w:pPr>
              <w:pStyle w:val="TableText"/>
              <w:jc w:val="center"/>
              <w:rPr>
                <w:rFonts w:cstheme="minorHAnsi"/>
                <w:sz w:val="24"/>
                <w:szCs w:val="24"/>
              </w:rPr>
            </w:pPr>
            <w:r w:rsidRPr="00D005D8">
              <w:rPr>
                <w:rFonts w:cstheme="minorHAnsi"/>
                <w:sz w:val="24"/>
                <w:szCs w:val="24"/>
              </w:rPr>
              <w:t>DATE</w:t>
            </w:r>
          </w:p>
        </w:tc>
      </w:tr>
      <w:tr w:rsidR="00816D85" w:rsidRPr="00D005D8" w14:paraId="4D0C6781" w14:textId="77777777" w:rsidTr="00AE0F5F">
        <w:tc>
          <w:tcPr>
            <w:tcW w:w="29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1AC555" w14:textId="77777777" w:rsidR="00816D85" w:rsidRPr="00D005D8" w:rsidRDefault="00816D85" w:rsidP="00AE0F5F">
            <w:pPr>
              <w:pStyle w:val="TableText"/>
              <w:rPr>
                <w:rFonts w:cstheme="minorHAnsi"/>
                <w:sz w:val="24"/>
                <w:szCs w:val="24"/>
              </w:rPr>
            </w:pP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113581" w14:textId="77777777" w:rsidR="00816D85" w:rsidRPr="00D005D8" w:rsidRDefault="00816D85" w:rsidP="00AE0F5F">
            <w:pPr>
              <w:pStyle w:val="TableText"/>
              <w:rPr>
                <w:rFonts w:cstheme="minorHAnsi"/>
                <w:sz w:val="24"/>
                <w:szCs w:val="24"/>
              </w:rPr>
            </w:pPr>
          </w:p>
        </w:tc>
        <w:tc>
          <w:tcPr>
            <w:tcW w:w="2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3E77B8" w14:textId="77777777" w:rsidR="00816D85" w:rsidRPr="00D005D8" w:rsidRDefault="00816D85" w:rsidP="00AE0F5F">
            <w:pPr>
              <w:pStyle w:val="TableText"/>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83B039" w14:textId="77777777" w:rsidR="00816D85" w:rsidRPr="00D005D8" w:rsidRDefault="00816D85" w:rsidP="00AE0F5F">
            <w:pPr>
              <w:pStyle w:val="TableText"/>
              <w:rPr>
                <w:rFonts w:cstheme="minorHAnsi"/>
                <w:sz w:val="24"/>
                <w:szCs w:val="24"/>
              </w:rPr>
            </w:pPr>
          </w:p>
        </w:tc>
      </w:tr>
      <w:tr w:rsidR="00816D85" w:rsidRPr="00D005D8" w14:paraId="2CA1FDE0" w14:textId="77777777" w:rsidTr="00AE0F5F">
        <w:tc>
          <w:tcPr>
            <w:tcW w:w="29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EB8FCF" w14:textId="77777777" w:rsidR="00816D85" w:rsidRPr="00D005D8" w:rsidRDefault="00816D85" w:rsidP="00AE0F5F">
            <w:pPr>
              <w:pStyle w:val="TableText"/>
              <w:rPr>
                <w:rFonts w:cstheme="minorHAnsi"/>
                <w:sz w:val="24"/>
                <w:szCs w:val="24"/>
              </w:rPr>
            </w:pP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F8F122" w14:textId="77777777" w:rsidR="00816D85" w:rsidRPr="00D005D8" w:rsidRDefault="00816D85" w:rsidP="00AE0F5F">
            <w:pPr>
              <w:pStyle w:val="TableText"/>
              <w:rPr>
                <w:rFonts w:cstheme="minorHAnsi"/>
                <w:sz w:val="24"/>
                <w:szCs w:val="24"/>
              </w:rPr>
            </w:pPr>
          </w:p>
        </w:tc>
        <w:tc>
          <w:tcPr>
            <w:tcW w:w="2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4785C8" w14:textId="77777777" w:rsidR="00816D85" w:rsidRPr="00D005D8" w:rsidRDefault="00816D85" w:rsidP="00AE0F5F">
            <w:pPr>
              <w:pStyle w:val="TableText"/>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E44119" w14:textId="77777777" w:rsidR="00816D85" w:rsidRPr="00D005D8" w:rsidRDefault="00816D85" w:rsidP="00AE0F5F">
            <w:pPr>
              <w:pStyle w:val="TableText"/>
              <w:rPr>
                <w:rFonts w:cstheme="minorHAnsi"/>
                <w:sz w:val="24"/>
                <w:szCs w:val="24"/>
              </w:rPr>
            </w:pPr>
          </w:p>
        </w:tc>
      </w:tr>
      <w:tr w:rsidR="00816D85" w:rsidRPr="00D005D8" w14:paraId="4B41E0B8" w14:textId="77777777" w:rsidTr="00AE0F5F">
        <w:tc>
          <w:tcPr>
            <w:tcW w:w="299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955125" w14:textId="77777777" w:rsidR="00816D85" w:rsidRPr="00D005D8" w:rsidRDefault="00816D85" w:rsidP="00AE0F5F">
            <w:pPr>
              <w:pStyle w:val="TableText"/>
              <w:rPr>
                <w:rFonts w:cstheme="minorHAnsi"/>
                <w:sz w:val="24"/>
                <w:szCs w:val="24"/>
              </w:rPr>
            </w:pP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56CFF5" w14:textId="77777777" w:rsidR="00816D85" w:rsidRPr="00D005D8" w:rsidRDefault="00816D85" w:rsidP="00AE0F5F">
            <w:pPr>
              <w:pStyle w:val="TableText"/>
              <w:rPr>
                <w:rFonts w:cstheme="minorHAnsi"/>
                <w:sz w:val="24"/>
                <w:szCs w:val="24"/>
              </w:rPr>
            </w:pPr>
          </w:p>
        </w:tc>
        <w:tc>
          <w:tcPr>
            <w:tcW w:w="2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74C9D6" w14:textId="77777777" w:rsidR="00816D85" w:rsidRPr="00D005D8" w:rsidRDefault="00816D85" w:rsidP="00AE0F5F">
            <w:pPr>
              <w:pStyle w:val="TableText"/>
              <w:rPr>
                <w:rFonts w:cstheme="minorHAnsi"/>
                <w:sz w:val="24"/>
                <w:szCs w:val="24"/>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6FFCCC" w14:textId="77777777" w:rsidR="00816D85" w:rsidRPr="00D005D8" w:rsidRDefault="00816D85" w:rsidP="00AE0F5F">
            <w:pPr>
              <w:pStyle w:val="TableText"/>
              <w:rPr>
                <w:rFonts w:cstheme="minorHAnsi"/>
                <w:sz w:val="24"/>
                <w:szCs w:val="24"/>
              </w:rPr>
            </w:pPr>
          </w:p>
        </w:tc>
      </w:tr>
    </w:tbl>
    <w:p w14:paraId="39607ED7" w14:textId="77777777" w:rsidR="00816D85" w:rsidRPr="00D005D8" w:rsidRDefault="00816D85">
      <w:pPr>
        <w:spacing w:line="259" w:lineRule="auto"/>
        <w:rPr>
          <w:rFonts w:eastAsiaTheme="majorEastAsia" w:cstheme="minorHAnsi"/>
          <w:color w:val="1F3864" w:themeColor="accent5" w:themeShade="80"/>
          <w:sz w:val="24"/>
          <w:szCs w:val="24"/>
        </w:rPr>
      </w:pPr>
      <w:r w:rsidRPr="00D005D8">
        <w:rPr>
          <w:rFonts w:cstheme="minorHAnsi"/>
          <w:sz w:val="24"/>
          <w:szCs w:val="24"/>
        </w:rPr>
        <w:br w:type="page"/>
      </w:r>
    </w:p>
    <w:p w14:paraId="324D5F3F" w14:textId="7066F8B7" w:rsidR="00AE13C6" w:rsidRPr="00D005D8" w:rsidRDefault="00AE13C6" w:rsidP="003373CE">
      <w:pPr>
        <w:pStyle w:val="Heading1"/>
      </w:pPr>
      <w:bookmarkStart w:id="2" w:name="_Toc109074347"/>
      <w:r w:rsidRPr="00D005D8">
        <w:lastRenderedPageBreak/>
        <w:t>Introduction</w:t>
      </w:r>
      <w:bookmarkEnd w:id="1"/>
      <w:bookmarkEnd w:id="2"/>
    </w:p>
    <w:p w14:paraId="5D4BC123" w14:textId="68A30EAB" w:rsidR="00AE13C6" w:rsidRPr="00D005D8" w:rsidRDefault="00AE13C6" w:rsidP="0057113E">
      <w:pPr>
        <w:ind w:firstLine="360"/>
        <w:rPr>
          <w:rFonts w:cstheme="minorHAnsi"/>
          <w:sz w:val="24"/>
          <w:szCs w:val="24"/>
        </w:rPr>
      </w:pPr>
      <w:r w:rsidRPr="00D005D8">
        <w:rPr>
          <w:rFonts w:cstheme="minorHAnsi"/>
          <w:sz w:val="24"/>
          <w:szCs w:val="24"/>
        </w:rPr>
        <w:t>The document includes the business requirements</w:t>
      </w:r>
      <w:r w:rsidR="00AF24A0">
        <w:rPr>
          <w:rFonts w:cstheme="minorHAnsi"/>
          <w:sz w:val="24"/>
          <w:szCs w:val="24"/>
        </w:rPr>
        <w:t xml:space="preserve"> instead of the scope of work document</w:t>
      </w:r>
      <w:r w:rsidRPr="00D005D8">
        <w:rPr>
          <w:rFonts w:cstheme="minorHAnsi"/>
          <w:sz w:val="24"/>
          <w:szCs w:val="24"/>
        </w:rPr>
        <w:t xml:space="preserve"> as per the communicated</w:t>
      </w:r>
      <w:r w:rsidR="0057113E" w:rsidRPr="00D005D8">
        <w:rPr>
          <w:rFonts w:cstheme="minorHAnsi"/>
          <w:sz w:val="24"/>
          <w:szCs w:val="24"/>
        </w:rPr>
        <w:t xml:space="preserve"> requirements documents from the bank</w:t>
      </w:r>
      <w:r w:rsidR="00AF24A0">
        <w:rPr>
          <w:rFonts w:cstheme="minorHAnsi"/>
          <w:sz w:val="24"/>
          <w:szCs w:val="24"/>
        </w:rPr>
        <w:t xml:space="preserve"> </w:t>
      </w:r>
    </w:p>
    <w:p w14:paraId="08A58E6A" w14:textId="77777777" w:rsidR="00AE13C6" w:rsidRPr="00D005D8" w:rsidRDefault="00AE13C6" w:rsidP="00AE13C6">
      <w:pPr>
        <w:spacing w:after="0"/>
        <w:rPr>
          <w:rFonts w:cstheme="minorHAnsi"/>
          <w:sz w:val="24"/>
          <w:szCs w:val="24"/>
        </w:rPr>
      </w:pPr>
    </w:p>
    <w:p w14:paraId="52553F04" w14:textId="77777777" w:rsidR="00AE13C6" w:rsidRPr="00D005D8" w:rsidRDefault="00AE13C6" w:rsidP="003373CE">
      <w:pPr>
        <w:pStyle w:val="Heading1"/>
      </w:pPr>
      <w:bookmarkStart w:id="3" w:name="_Toc529139973"/>
      <w:bookmarkStart w:id="4" w:name="_Toc44979089"/>
      <w:bookmarkStart w:id="5" w:name="_Toc109074348"/>
      <w:r w:rsidRPr="00D005D8">
        <w:t>Purpose</w:t>
      </w:r>
      <w:bookmarkEnd w:id="3"/>
      <w:bookmarkEnd w:id="4"/>
      <w:bookmarkEnd w:id="5"/>
    </w:p>
    <w:p w14:paraId="2B5F535F" w14:textId="1BFBC786" w:rsidR="00AE13C6" w:rsidRPr="00D005D8" w:rsidRDefault="00AE13C6" w:rsidP="00092F96">
      <w:pPr>
        <w:ind w:firstLine="360"/>
        <w:rPr>
          <w:rFonts w:cstheme="minorHAnsi"/>
          <w:sz w:val="24"/>
          <w:szCs w:val="24"/>
        </w:rPr>
      </w:pPr>
      <w:bookmarkStart w:id="6" w:name="_Toc529030682"/>
      <w:bookmarkStart w:id="7" w:name="_Toc529032243"/>
      <w:bookmarkStart w:id="8" w:name="_Toc529032443"/>
      <w:bookmarkStart w:id="9" w:name="_Toc529049001"/>
      <w:bookmarkStart w:id="10" w:name="_Toc529058832"/>
      <w:bookmarkStart w:id="11" w:name="_Toc529099354"/>
      <w:r w:rsidRPr="00D005D8">
        <w:rPr>
          <w:rFonts w:cstheme="minorHAnsi"/>
          <w:sz w:val="24"/>
          <w:szCs w:val="24"/>
        </w:rPr>
        <w:t>The purpose of this document is to present</w:t>
      </w:r>
      <w:r w:rsidR="001D516D">
        <w:rPr>
          <w:rFonts w:cstheme="minorHAnsi"/>
          <w:sz w:val="24"/>
          <w:szCs w:val="24"/>
        </w:rPr>
        <w:t xml:space="preserve"> the </w:t>
      </w:r>
      <w:r w:rsidR="00813C63">
        <w:rPr>
          <w:rFonts w:cstheme="minorHAnsi"/>
          <w:sz w:val="24"/>
          <w:szCs w:val="24"/>
        </w:rPr>
        <w:t>Account Closure</w:t>
      </w:r>
      <w:r w:rsidR="001D516D" w:rsidRPr="00D005D8">
        <w:rPr>
          <w:rFonts w:cstheme="minorHAnsi"/>
          <w:sz w:val="24"/>
          <w:szCs w:val="24"/>
        </w:rPr>
        <w:t xml:space="preserve"> </w:t>
      </w:r>
      <w:r w:rsidR="001D516D">
        <w:rPr>
          <w:rFonts w:cstheme="minorHAnsi"/>
          <w:sz w:val="24"/>
          <w:szCs w:val="24"/>
        </w:rPr>
        <w:t>process</w:t>
      </w:r>
      <w:r w:rsidRPr="00D005D8">
        <w:rPr>
          <w:rFonts w:cstheme="minorHAnsi"/>
          <w:sz w:val="24"/>
          <w:szCs w:val="24"/>
        </w:rPr>
        <w:t xml:space="preserve"> </w:t>
      </w:r>
      <w:r w:rsidR="001D516D">
        <w:rPr>
          <w:rFonts w:cstheme="minorHAnsi"/>
          <w:sz w:val="24"/>
          <w:szCs w:val="24"/>
        </w:rPr>
        <w:t xml:space="preserve">to </w:t>
      </w:r>
      <w:r w:rsidR="007D20C6" w:rsidRPr="00D005D8">
        <w:rPr>
          <w:rFonts w:cstheme="minorHAnsi"/>
          <w:sz w:val="24"/>
          <w:szCs w:val="24"/>
        </w:rPr>
        <w:t>Hous</w:t>
      </w:r>
      <w:r w:rsidR="007D20C6">
        <w:rPr>
          <w:rFonts w:cstheme="minorHAnsi"/>
          <w:sz w:val="24"/>
          <w:szCs w:val="24"/>
        </w:rPr>
        <w:t>ing</w:t>
      </w:r>
      <w:r w:rsidR="001D516D" w:rsidRPr="00D005D8">
        <w:rPr>
          <w:rFonts w:cstheme="minorHAnsi"/>
          <w:sz w:val="24"/>
          <w:szCs w:val="24"/>
        </w:rPr>
        <w:t xml:space="preserve"> and </w:t>
      </w:r>
      <w:r w:rsidR="001D516D">
        <w:rPr>
          <w:rFonts w:cstheme="minorHAnsi"/>
          <w:sz w:val="24"/>
          <w:szCs w:val="24"/>
        </w:rPr>
        <w:t>D</w:t>
      </w:r>
      <w:r w:rsidR="001D516D" w:rsidRPr="00D005D8">
        <w:rPr>
          <w:rFonts w:cstheme="minorHAnsi"/>
          <w:sz w:val="24"/>
          <w:szCs w:val="24"/>
        </w:rPr>
        <w:t>evelopment</w:t>
      </w:r>
      <w:r w:rsidRPr="00D005D8">
        <w:rPr>
          <w:rFonts w:cstheme="minorHAnsi"/>
          <w:sz w:val="24"/>
          <w:szCs w:val="24"/>
        </w:rPr>
        <w:t xml:space="preserve"> </w:t>
      </w:r>
      <w:r w:rsidR="001D516D">
        <w:rPr>
          <w:rFonts w:cstheme="minorHAnsi"/>
          <w:sz w:val="24"/>
          <w:szCs w:val="24"/>
        </w:rPr>
        <w:t>B</w:t>
      </w:r>
      <w:r w:rsidRPr="00D005D8">
        <w:rPr>
          <w:rFonts w:cstheme="minorHAnsi"/>
          <w:sz w:val="24"/>
          <w:szCs w:val="24"/>
        </w:rPr>
        <w:t>ank</w:t>
      </w:r>
      <w:r w:rsidR="001D516D">
        <w:rPr>
          <w:rFonts w:cstheme="minorHAnsi"/>
          <w:sz w:val="24"/>
          <w:szCs w:val="24"/>
        </w:rPr>
        <w:t xml:space="preserve"> </w:t>
      </w:r>
      <w:r w:rsidR="001D516D" w:rsidRPr="00D005D8">
        <w:rPr>
          <w:rFonts w:cstheme="minorHAnsi"/>
          <w:sz w:val="24"/>
          <w:szCs w:val="24"/>
        </w:rPr>
        <w:t>in Egypt</w:t>
      </w:r>
      <w:r w:rsidRPr="00D005D8">
        <w:rPr>
          <w:rFonts w:cstheme="minorHAnsi"/>
          <w:sz w:val="24"/>
          <w:szCs w:val="24"/>
        </w:rPr>
        <w:t xml:space="preserve"> </w:t>
      </w:r>
      <w:r w:rsidR="00092F96" w:rsidRPr="00D005D8">
        <w:rPr>
          <w:rFonts w:cstheme="minorHAnsi"/>
          <w:sz w:val="24"/>
          <w:szCs w:val="24"/>
        </w:rPr>
        <w:t>in detailed analysis</w:t>
      </w:r>
      <w:r w:rsidRPr="00D005D8">
        <w:rPr>
          <w:rFonts w:cstheme="minorHAnsi"/>
          <w:sz w:val="24"/>
          <w:szCs w:val="24"/>
        </w:rPr>
        <w:t>.</w:t>
      </w:r>
      <w:bookmarkEnd w:id="6"/>
      <w:bookmarkEnd w:id="7"/>
      <w:bookmarkEnd w:id="8"/>
      <w:bookmarkEnd w:id="9"/>
      <w:bookmarkEnd w:id="10"/>
      <w:bookmarkEnd w:id="11"/>
    </w:p>
    <w:p w14:paraId="3E3D3FF8" w14:textId="430BF6AD" w:rsidR="00AE13C6" w:rsidRPr="00D005D8" w:rsidRDefault="00AE13C6" w:rsidP="003373CE">
      <w:pPr>
        <w:pStyle w:val="Heading1"/>
      </w:pPr>
      <w:bookmarkStart w:id="12" w:name="_Toc7736925"/>
      <w:bookmarkStart w:id="13" w:name="_Toc44979088"/>
      <w:bookmarkStart w:id="14" w:name="_Toc109074349"/>
      <w:r w:rsidRPr="00D005D8">
        <w:t>Abbreviations</w:t>
      </w:r>
      <w:bookmarkEnd w:id="12"/>
      <w:r w:rsidRPr="00D005D8">
        <w:t xml:space="preserve"> / Data Glossary</w:t>
      </w:r>
      <w:bookmarkEnd w:id="13"/>
      <w:bookmarkEnd w:id="14"/>
    </w:p>
    <w:tbl>
      <w:tblPr>
        <w:tblStyle w:val="Style21"/>
        <w:tblW w:w="0" w:type="auto"/>
        <w:tblLook w:val="04A0" w:firstRow="1" w:lastRow="0" w:firstColumn="1" w:lastColumn="0" w:noHBand="0" w:noVBand="1"/>
      </w:tblPr>
      <w:tblGrid>
        <w:gridCol w:w="1308"/>
        <w:gridCol w:w="3975"/>
        <w:gridCol w:w="4454"/>
      </w:tblGrid>
      <w:tr w:rsidR="00225A48" w:rsidRPr="00D005D8" w14:paraId="72EE19FD" w14:textId="77777777" w:rsidTr="00CC4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dxa"/>
            <w:shd w:val="clear" w:color="auto" w:fill="2E74B5" w:themeFill="accent1" w:themeFillShade="BF"/>
          </w:tcPr>
          <w:p w14:paraId="4ECBE848" w14:textId="77777777" w:rsidR="00225A48" w:rsidRPr="00D005D8" w:rsidRDefault="00225A48" w:rsidP="00B74BD2">
            <w:pPr>
              <w:rPr>
                <w:rFonts w:cstheme="minorHAnsi"/>
                <w:b/>
                <w:bCs/>
                <w:sz w:val="24"/>
                <w:szCs w:val="24"/>
              </w:rPr>
            </w:pPr>
            <w:r w:rsidRPr="00D005D8">
              <w:rPr>
                <w:rFonts w:cstheme="minorHAnsi"/>
                <w:b/>
                <w:bCs/>
                <w:sz w:val="24"/>
                <w:szCs w:val="24"/>
              </w:rPr>
              <w:t xml:space="preserve">Acronym </w:t>
            </w:r>
          </w:p>
        </w:tc>
        <w:tc>
          <w:tcPr>
            <w:tcW w:w="3975" w:type="dxa"/>
            <w:shd w:val="clear" w:color="auto" w:fill="2E74B5" w:themeFill="accent1" w:themeFillShade="BF"/>
          </w:tcPr>
          <w:p w14:paraId="51F8430A" w14:textId="7A2E9B4A" w:rsidR="00225A48" w:rsidRPr="00D005D8" w:rsidRDefault="00225A48" w:rsidP="00B74BD2">
            <w:pPr>
              <w:cnfStyle w:val="100000000000" w:firstRow="1" w:lastRow="0" w:firstColumn="0" w:lastColumn="0" w:oddVBand="0" w:evenVBand="0" w:oddHBand="0" w:evenHBand="0" w:firstRowFirstColumn="0" w:firstRowLastColumn="0" w:lastRowFirstColumn="0" w:lastRowLastColumn="0"/>
              <w:rPr>
                <w:rFonts w:cstheme="minorHAnsi"/>
                <w:b/>
                <w:bCs/>
                <w:sz w:val="24"/>
                <w:szCs w:val="24"/>
              </w:rPr>
            </w:pPr>
            <w:r w:rsidRPr="00D005D8">
              <w:rPr>
                <w:rFonts w:cstheme="minorHAnsi"/>
                <w:b/>
                <w:bCs/>
                <w:sz w:val="24"/>
                <w:szCs w:val="24"/>
              </w:rPr>
              <w:t>Arabic</w:t>
            </w:r>
          </w:p>
        </w:tc>
        <w:tc>
          <w:tcPr>
            <w:tcW w:w="4454" w:type="dxa"/>
            <w:shd w:val="clear" w:color="auto" w:fill="2E74B5" w:themeFill="accent1" w:themeFillShade="BF"/>
          </w:tcPr>
          <w:p w14:paraId="75AFC38E" w14:textId="6C74A559" w:rsidR="00225A48" w:rsidRPr="00D005D8" w:rsidRDefault="00225A48" w:rsidP="00B74BD2">
            <w:pPr>
              <w:cnfStyle w:val="100000000000" w:firstRow="1" w:lastRow="0" w:firstColumn="0" w:lastColumn="0" w:oddVBand="0" w:evenVBand="0" w:oddHBand="0" w:evenHBand="0" w:firstRowFirstColumn="0" w:firstRowLastColumn="0" w:lastRowFirstColumn="0" w:lastRowLastColumn="0"/>
              <w:rPr>
                <w:rFonts w:cstheme="minorHAnsi"/>
                <w:b/>
                <w:bCs/>
                <w:sz w:val="24"/>
                <w:szCs w:val="24"/>
              </w:rPr>
            </w:pPr>
            <w:r w:rsidRPr="00D005D8">
              <w:rPr>
                <w:rFonts w:cstheme="minorHAnsi"/>
                <w:b/>
                <w:bCs/>
                <w:sz w:val="24"/>
                <w:szCs w:val="24"/>
              </w:rPr>
              <w:t xml:space="preserve">Description </w:t>
            </w:r>
          </w:p>
        </w:tc>
      </w:tr>
      <w:tr w:rsidR="00225A48" w:rsidRPr="00D005D8" w14:paraId="3ABB9A17" w14:textId="77777777" w:rsidTr="00CC44B4">
        <w:tc>
          <w:tcPr>
            <w:cnfStyle w:val="001000000000" w:firstRow="0" w:lastRow="0" w:firstColumn="1" w:lastColumn="0" w:oddVBand="0" w:evenVBand="0" w:oddHBand="0" w:evenHBand="0" w:firstRowFirstColumn="0" w:firstRowLastColumn="0" w:lastRowFirstColumn="0" w:lastRowLastColumn="0"/>
            <w:tcW w:w="1308" w:type="dxa"/>
          </w:tcPr>
          <w:p w14:paraId="33680568" w14:textId="55737992" w:rsidR="00225A48" w:rsidRPr="00D005D8" w:rsidRDefault="00225A48" w:rsidP="00B74BD2">
            <w:pPr>
              <w:rPr>
                <w:rFonts w:cstheme="minorHAnsi"/>
                <w:sz w:val="24"/>
                <w:szCs w:val="24"/>
              </w:rPr>
            </w:pPr>
            <w:r w:rsidRPr="00D005D8">
              <w:rPr>
                <w:rFonts w:cstheme="minorHAnsi"/>
                <w:sz w:val="24"/>
                <w:szCs w:val="24"/>
              </w:rPr>
              <w:t>HDB</w:t>
            </w:r>
          </w:p>
        </w:tc>
        <w:tc>
          <w:tcPr>
            <w:tcW w:w="3975" w:type="dxa"/>
          </w:tcPr>
          <w:p w14:paraId="324DEADF" w14:textId="7FD9CE37" w:rsidR="00225A48" w:rsidRPr="00D005D8" w:rsidRDefault="009979D8" w:rsidP="00B74BD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hint="cs"/>
                <w:sz w:val="24"/>
                <w:szCs w:val="24"/>
                <w:rtl/>
              </w:rPr>
              <w:t>بنك التعمير و الاسكان</w:t>
            </w:r>
          </w:p>
        </w:tc>
        <w:tc>
          <w:tcPr>
            <w:tcW w:w="4454" w:type="dxa"/>
          </w:tcPr>
          <w:p w14:paraId="1094E255" w14:textId="143F35CB" w:rsidR="00225A48" w:rsidRPr="00D005D8" w:rsidRDefault="00225A48" w:rsidP="00B74BD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005D8">
              <w:rPr>
                <w:rFonts w:cstheme="minorHAnsi"/>
                <w:sz w:val="24"/>
                <w:szCs w:val="24"/>
              </w:rPr>
              <w:t>Hous</w:t>
            </w:r>
            <w:r w:rsidR="006218D2">
              <w:rPr>
                <w:rFonts w:cstheme="minorHAnsi"/>
                <w:sz w:val="24"/>
                <w:szCs w:val="24"/>
              </w:rPr>
              <w:t xml:space="preserve">ing </w:t>
            </w:r>
            <w:r w:rsidRPr="00D005D8">
              <w:rPr>
                <w:rFonts w:cstheme="minorHAnsi"/>
                <w:sz w:val="24"/>
                <w:szCs w:val="24"/>
              </w:rPr>
              <w:t>and Development Bank</w:t>
            </w:r>
          </w:p>
        </w:tc>
      </w:tr>
      <w:tr w:rsidR="00225A48" w:rsidRPr="00D005D8" w14:paraId="20336959" w14:textId="77777777" w:rsidTr="00CC44B4">
        <w:trPr>
          <w:trHeight w:val="665"/>
        </w:trPr>
        <w:tc>
          <w:tcPr>
            <w:cnfStyle w:val="001000000000" w:firstRow="0" w:lastRow="0" w:firstColumn="1" w:lastColumn="0" w:oddVBand="0" w:evenVBand="0" w:oddHBand="0" w:evenHBand="0" w:firstRowFirstColumn="0" w:firstRowLastColumn="0" w:lastRowFirstColumn="0" w:lastRowLastColumn="0"/>
            <w:tcW w:w="1308" w:type="dxa"/>
          </w:tcPr>
          <w:p w14:paraId="79003DD9" w14:textId="1C4CF3AC" w:rsidR="00225A48" w:rsidRPr="00D005D8" w:rsidRDefault="00225A48" w:rsidP="00B74BD2">
            <w:pPr>
              <w:rPr>
                <w:rFonts w:cstheme="minorHAnsi"/>
                <w:sz w:val="24"/>
                <w:szCs w:val="24"/>
              </w:rPr>
            </w:pPr>
            <w:r w:rsidRPr="00D005D8">
              <w:rPr>
                <w:rFonts w:cstheme="minorHAnsi"/>
                <w:sz w:val="24"/>
                <w:szCs w:val="24"/>
              </w:rPr>
              <w:t>CS</w:t>
            </w:r>
          </w:p>
        </w:tc>
        <w:tc>
          <w:tcPr>
            <w:tcW w:w="3975" w:type="dxa"/>
          </w:tcPr>
          <w:p w14:paraId="2CE78E57" w14:textId="73E8F307" w:rsidR="00225A48" w:rsidRPr="00D005D8" w:rsidRDefault="009979D8" w:rsidP="00B74BD2">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Pr>
                <w:rFonts w:cstheme="minorHAnsi" w:hint="cs"/>
                <w:sz w:val="24"/>
                <w:szCs w:val="24"/>
                <w:rtl/>
                <w:lang w:bidi="ar-EG"/>
              </w:rPr>
              <w:t>خدمة العملاء</w:t>
            </w:r>
          </w:p>
        </w:tc>
        <w:tc>
          <w:tcPr>
            <w:tcW w:w="4454" w:type="dxa"/>
          </w:tcPr>
          <w:p w14:paraId="6B6F1988" w14:textId="0B85F3D3" w:rsidR="00225A48" w:rsidRPr="00D005D8" w:rsidRDefault="00225A48" w:rsidP="00B74BD2">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005D8">
              <w:rPr>
                <w:rFonts w:cstheme="minorHAnsi"/>
                <w:sz w:val="24"/>
                <w:szCs w:val="24"/>
                <w:lang w:bidi="ar-EG"/>
              </w:rPr>
              <w:t>Customer Services</w:t>
            </w:r>
          </w:p>
        </w:tc>
      </w:tr>
      <w:tr w:rsidR="00225A48" w:rsidRPr="00D005D8" w14:paraId="5B488C79" w14:textId="77777777" w:rsidTr="00CC44B4">
        <w:trPr>
          <w:trHeight w:val="665"/>
        </w:trPr>
        <w:tc>
          <w:tcPr>
            <w:cnfStyle w:val="001000000000" w:firstRow="0" w:lastRow="0" w:firstColumn="1" w:lastColumn="0" w:oddVBand="0" w:evenVBand="0" w:oddHBand="0" w:evenHBand="0" w:firstRowFirstColumn="0" w:firstRowLastColumn="0" w:lastRowFirstColumn="0" w:lastRowLastColumn="0"/>
            <w:tcW w:w="1308" w:type="dxa"/>
          </w:tcPr>
          <w:p w14:paraId="10A7FDA4" w14:textId="3557EA93" w:rsidR="00225A48" w:rsidRPr="00D005D8" w:rsidRDefault="00225A48" w:rsidP="00B74BD2">
            <w:pPr>
              <w:rPr>
                <w:rFonts w:cstheme="minorHAnsi"/>
                <w:sz w:val="24"/>
                <w:szCs w:val="24"/>
              </w:rPr>
            </w:pPr>
            <w:r w:rsidRPr="00D005D8">
              <w:rPr>
                <w:rFonts w:cstheme="minorHAnsi"/>
                <w:sz w:val="24"/>
                <w:szCs w:val="24"/>
              </w:rPr>
              <w:t>CIF</w:t>
            </w:r>
          </w:p>
        </w:tc>
        <w:tc>
          <w:tcPr>
            <w:tcW w:w="3975" w:type="dxa"/>
          </w:tcPr>
          <w:p w14:paraId="0A2B7482" w14:textId="695854C6" w:rsidR="00225A48" w:rsidRPr="00D005D8" w:rsidRDefault="00D302AA" w:rsidP="00B74BD2">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r>
              <w:rPr>
                <w:rFonts w:cstheme="minorHAnsi" w:hint="cs"/>
                <w:sz w:val="24"/>
                <w:szCs w:val="24"/>
                <w:rtl/>
                <w:lang w:bidi="ar-EG"/>
              </w:rPr>
              <w:t>رقم العميل</w:t>
            </w:r>
          </w:p>
        </w:tc>
        <w:tc>
          <w:tcPr>
            <w:tcW w:w="4454" w:type="dxa"/>
          </w:tcPr>
          <w:p w14:paraId="17BA25CB" w14:textId="16FE891A" w:rsidR="00225A48" w:rsidRPr="00D005D8" w:rsidRDefault="00225A48" w:rsidP="00B74BD2">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r w:rsidRPr="00D005D8">
              <w:rPr>
                <w:rFonts w:cstheme="minorHAnsi"/>
                <w:sz w:val="24"/>
                <w:szCs w:val="24"/>
                <w:lang w:bidi="ar-EG"/>
              </w:rPr>
              <w:t xml:space="preserve">Customer </w:t>
            </w:r>
            <w:r w:rsidR="00D302AA" w:rsidRPr="00D005D8">
              <w:rPr>
                <w:rFonts w:cstheme="minorHAnsi"/>
                <w:sz w:val="24"/>
                <w:szCs w:val="24"/>
                <w:lang w:bidi="ar-EG"/>
              </w:rPr>
              <w:t>Information</w:t>
            </w:r>
            <w:r w:rsidR="00D302AA">
              <w:rPr>
                <w:rFonts w:cstheme="minorHAnsi" w:hint="cs"/>
                <w:sz w:val="24"/>
                <w:szCs w:val="24"/>
                <w:rtl/>
                <w:lang w:bidi="ar-EG"/>
              </w:rPr>
              <w:t xml:space="preserve"> </w:t>
            </w:r>
            <w:r w:rsidR="00D302AA">
              <w:rPr>
                <w:rFonts w:cstheme="minorHAnsi"/>
                <w:sz w:val="24"/>
                <w:szCs w:val="24"/>
                <w:lang w:bidi="ar-EG"/>
              </w:rPr>
              <w:t>ID</w:t>
            </w:r>
          </w:p>
        </w:tc>
      </w:tr>
      <w:tr w:rsidR="001F430D" w:rsidRPr="00D005D8" w14:paraId="0129FF57" w14:textId="77777777" w:rsidTr="000E40D3">
        <w:trPr>
          <w:trHeight w:val="467"/>
        </w:trPr>
        <w:tc>
          <w:tcPr>
            <w:cnfStyle w:val="001000000000" w:firstRow="0" w:lastRow="0" w:firstColumn="1" w:lastColumn="0" w:oddVBand="0" w:evenVBand="0" w:oddHBand="0" w:evenHBand="0" w:firstRowFirstColumn="0" w:firstRowLastColumn="0" w:lastRowFirstColumn="0" w:lastRowLastColumn="0"/>
            <w:tcW w:w="1308" w:type="dxa"/>
          </w:tcPr>
          <w:p w14:paraId="2163BA00" w14:textId="2EA2AD2E" w:rsidR="000E40D3" w:rsidRPr="00D005D8" w:rsidRDefault="001F430D" w:rsidP="000E40D3">
            <w:pPr>
              <w:rPr>
                <w:rFonts w:cstheme="minorHAnsi"/>
                <w:sz w:val="24"/>
                <w:szCs w:val="24"/>
              </w:rPr>
            </w:pPr>
            <w:r w:rsidRPr="00D005D8">
              <w:rPr>
                <w:rFonts w:cstheme="minorHAnsi"/>
                <w:sz w:val="24"/>
                <w:szCs w:val="24"/>
              </w:rPr>
              <w:t>C</w:t>
            </w:r>
            <w:r w:rsidR="000E40D3">
              <w:rPr>
                <w:rFonts w:cstheme="minorHAnsi"/>
                <w:sz w:val="24"/>
                <w:szCs w:val="24"/>
              </w:rPr>
              <w:t>U</w:t>
            </w:r>
          </w:p>
        </w:tc>
        <w:tc>
          <w:tcPr>
            <w:tcW w:w="3975" w:type="dxa"/>
          </w:tcPr>
          <w:p w14:paraId="09E36699" w14:textId="7066AAAD" w:rsidR="001F430D" w:rsidRDefault="001F430D" w:rsidP="001F430D">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Pr>
                <w:rFonts w:cstheme="minorHAnsi" w:hint="cs"/>
                <w:sz w:val="24"/>
                <w:szCs w:val="24"/>
                <w:rtl/>
                <w:lang w:bidi="ar-EG"/>
              </w:rPr>
              <w:t>مركزية الحسابات</w:t>
            </w:r>
          </w:p>
        </w:tc>
        <w:tc>
          <w:tcPr>
            <w:tcW w:w="4454" w:type="dxa"/>
          </w:tcPr>
          <w:p w14:paraId="73E3B1D4" w14:textId="2DAE9B58" w:rsidR="001F430D" w:rsidRPr="00D005D8" w:rsidRDefault="001F430D" w:rsidP="001F430D">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r w:rsidRPr="00D005D8">
              <w:rPr>
                <w:rFonts w:cstheme="minorHAnsi"/>
                <w:sz w:val="24"/>
                <w:szCs w:val="24"/>
                <w:lang w:bidi="ar-EG"/>
              </w:rPr>
              <w:t>Central Unit</w:t>
            </w:r>
          </w:p>
        </w:tc>
      </w:tr>
    </w:tbl>
    <w:p w14:paraId="5CD7104B" w14:textId="279BF353" w:rsidR="00015896" w:rsidRPr="00CF575C" w:rsidRDefault="00813C63" w:rsidP="00015896">
      <w:pPr>
        <w:pStyle w:val="Heading1"/>
        <w:spacing w:after="0"/>
      </w:pPr>
      <w:bookmarkStart w:id="15" w:name="_Toc67299247"/>
      <w:bookmarkStart w:id="16" w:name="_Toc109074350"/>
      <w:r>
        <w:t>Account Closure</w:t>
      </w:r>
      <w:r w:rsidR="00015896" w:rsidRPr="00CF575C">
        <w:t xml:space="preserve"> - Process Requirement</w:t>
      </w:r>
      <w:bookmarkEnd w:id="15"/>
      <w:bookmarkEnd w:id="16"/>
      <w:r w:rsidR="00015896" w:rsidRPr="00CF575C">
        <w:t xml:space="preserve"> </w:t>
      </w:r>
    </w:p>
    <w:p w14:paraId="4198E836" w14:textId="17682FBB" w:rsidR="00015896" w:rsidRPr="00B71436" w:rsidRDefault="00015896" w:rsidP="00B71436">
      <w:pPr>
        <w:ind w:firstLine="360"/>
        <w:rPr>
          <w:rFonts w:cstheme="minorHAnsi"/>
          <w:sz w:val="24"/>
          <w:szCs w:val="24"/>
        </w:rPr>
      </w:pPr>
      <w:r w:rsidRPr="00B71436">
        <w:rPr>
          <w:rFonts w:cstheme="minorHAnsi"/>
          <w:sz w:val="24"/>
          <w:szCs w:val="24"/>
        </w:rPr>
        <w:t xml:space="preserve">This Process handle the full cycle of </w:t>
      </w:r>
      <w:r w:rsidR="00813C63">
        <w:rPr>
          <w:rFonts w:cstheme="minorHAnsi"/>
          <w:sz w:val="24"/>
          <w:szCs w:val="24"/>
        </w:rPr>
        <w:t>Account Closure</w:t>
      </w:r>
      <w:r w:rsidRPr="00B71436">
        <w:rPr>
          <w:rFonts w:cstheme="minorHAnsi"/>
          <w:sz w:val="24"/>
          <w:szCs w:val="24"/>
        </w:rPr>
        <w:t xml:space="preserve"> requested by the Customers to </w:t>
      </w:r>
      <w:r w:rsidR="009D0B67">
        <w:rPr>
          <w:rFonts w:cstheme="minorHAnsi"/>
          <w:sz w:val="24"/>
          <w:szCs w:val="24"/>
        </w:rPr>
        <w:t>Close</w:t>
      </w:r>
      <w:r w:rsidR="001B1962">
        <w:rPr>
          <w:rFonts w:cstheme="minorHAnsi"/>
          <w:sz w:val="24"/>
          <w:szCs w:val="24"/>
        </w:rPr>
        <w:t xml:space="preserve"> his </w:t>
      </w:r>
      <w:r w:rsidR="00681DB6">
        <w:rPr>
          <w:rFonts w:cstheme="minorHAnsi"/>
          <w:sz w:val="24"/>
          <w:szCs w:val="24"/>
        </w:rPr>
        <w:t>A</w:t>
      </w:r>
      <w:r w:rsidRPr="00B71436">
        <w:rPr>
          <w:rFonts w:cstheme="minorHAnsi"/>
          <w:sz w:val="24"/>
          <w:szCs w:val="24"/>
        </w:rPr>
        <w:t>ccount</w:t>
      </w:r>
      <w:r w:rsidR="00681DB6">
        <w:rPr>
          <w:rFonts w:cstheme="minorHAnsi"/>
          <w:sz w:val="24"/>
          <w:szCs w:val="24"/>
        </w:rPr>
        <w:t>.</w:t>
      </w:r>
    </w:p>
    <w:p w14:paraId="16424219" w14:textId="77777777" w:rsidR="00015896" w:rsidRPr="00CF575C" w:rsidRDefault="00015896" w:rsidP="00015896">
      <w:pPr>
        <w:pStyle w:val="BodyText"/>
        <w:spacing w:after="0"/>
      </w:pPr>
    </w:p>
    <w:p w14:paraId="39BCEB96" w14:textId="77777777" w:rsidR="00015896" w:rsidRPr="00CF575C" w:rsidRDefault="00015896" w:rsidP="00015896">
      <w:pPr>
        <w:pStyle w:val="Heading1"/>
        <w:spacing w:after="0"/>
      </w:pPr>
      <w:bookmarkStart w:id="17" w:name="_Toc67299248"/>
      <w:bookmarkStart w:id="18" w:name="_Toc109074351"/>
      <w:r w:rsidRPr="00CF575C">
        <w:t>Hierarchy of Process Teams</w:t>
      </w:r>
      <w:bookmarkEnd w:id="17"/>
      <w:bookmarkEnd w:id="18"/>
      <w:r w:rsidRPr="00CF575C">
        <w:t xml:space="preserve"> </w:t>
      </w:r>
    </w:p>
    <w:p w14:paraId="55D0BCDD" w14:textId="4E2C2486" w:rsidR="00015896" w:rsidRPr="00DE3735" w:rsidRDefault="00015896" w:rsidP="00DE3735">
      <w:pPr>
        <w:ind w:firstLine="360"/>
        <w:rPr>
          <w:rFonts w:cstheme="minorHAnsi"/>
          <w:sz w:val="24"/>
          <w:szCs w:val="24"/>
        </w:rPr>
      </w:pPr>
      <w:r w:rsidRPr="00B71436">
        <w:rPr>
          <w:rFonts w:cstheme="minorHAnsi"/>
          <w:sz w:val="24"/>
          <w:szCs w:val="24"/>
        </w:rPr>
        <w:t>The departments and teams engaged in the documentary workflow and their approval hierarchies</w:t>
      </w:r>
    </w:p>
    <w:tbl>
      <w:tblPr>
        <w:tblStyle w:val="Table"/>
        <w:tblW w:w="0" w:type="auto"/>
        <w:tblLook w:val="04A0" w:firstRow="1" w:lastRow="0" w:firstColumn="1" w:lastColumn="0" w:noHBand="0" w:noVBand="1"/>
      </w:tblPr>
      <w:tblGrid>
        <w:gridCol w:w="3862"/>
        <w:gridCol w:w="1890"/>
        <w:gridCol w:w="1980"/>
        <w:gridCol w:w="1999"/>
      </w:tblGrid>
      <w:tr w:rsidR="00015896" w:rsidRPr="00CF575C" w14:paraId="15B8F324" w14:textId="4E38DDF9" w:rsidTr="00DE3735">
        <w:trPr>
          <w:cnfStyle w:val="100000000000" w:firstRow="1" w:lastRow="0" w:firstColumn="0" w:lastColumn="0" w:oddVBand="0" w:evenVBand="0" w:oddHBand="0" w:evenHBand="0" w:firstRowFirstColumn="0" w:firstRowLastColumn="0" w:lastRowFirstColumn="0" w:lastRowLastColumn="0"/>
          <w:trHeight w:val="299"/>
        </w:trPr>
        <w:tc>
          <w:tcPr>
            <w:tcW w:w="3862" w:type="dxa"/>
            <w:shd w:val="clear" w:color="auto" w:fill="8EAADB"/>
          </w:tcPr>
          <w:p w14:paraId="43EA5CDA" w14:textId="77777777" w:rsidR="00015896" w:rsidRPr="00B71436" w:rsidRDefault="00015896" w:rsidP="00F43798">
            <w:pPr>
              <w:pStyle w:val="TableTitleBold"/>
              <w:spacing w:after="0"/>
              <w:jc w:val="center"/>
              <w:rPr>
                <w:bCs/>
                <w:sz w:val="24"/>
                <w:szCs w:val="24"/>
              </w:rPr>
            </w:pPr>
            <w:r w:rsidRPr="00B71436">
              <w:rPr>
                <w:bCs/>
                <w:sz w:val="24"/>
                <w:szCs w:val="24"/>
              </w:rPr>
              <w:t>Group / Team</w:t>
            </w:r>
          </w:p>
        </w:tc>
        <w:tc>
          <w:tcPr>
            <w:tcW w:w="1890" w:type="dxa"/>
            <w:shd w:val="clear" w:color="auto" w:fill="8EAADB"/>
          </w:tcPr>
          <w:p w14:paraId="10F8E69F" w14:textId="0A45AFE9" w:rsidR="00015896" w:rsidRPr="00B71436" w:rsidRDefault="00015896" w:rsidP="00F43798">
            <w:pPr>
              <w:pStyle w:val="TableTitleBold"/>
              <w:spacing w:after="0"/>
              <w:jc w:val="center"/>
              <w:rPr>
                <w:bCs/>
                <w:sz w:val="24"/>
                <w:szCs w:val="24"/>
              </w:rPr>
            </w:pPr>
            <w:r w:rsidRPr="00B71436">
              <w:rPr>
                <w:bCs/>
                <w:sz w:val="24"/>
                <w:szCs w:val="24"/>
              </w:rPr>
              <w:t>Maker</w:t>
            </w:r>
          </w:p>
        </w:tc>
        <w:tc>
          <w:tcPr>
            <w:tcW w:w="1980" w:type="dxa"/>
            <w:shd w:val="clear" w:color="auto" w:fill="8EAADB"/>
          </w:tcPr>
          <w:p w14:paraId="37B429EB" w14:textId="77777777" w:rsidR="00015896" w:rsidRPr="00B71436" w:rsidRDefault="00015896" w:rsidP="00F43798">
            <w:pPr>
              <w:pStyle w:val="TableTitleBold"/>
              <w:spacing w:after="0"/>
              <w:jc w:val="center"/>
              <w:rPr>
                <w:bCs/>
                <w:sz w:val="24"/>
                <w:szCs w:val="24"/>
              </w:rPr>
            </w:pPr>
            <w:r w:rsidRPr="00B71436">
              <w:rPr>
                <w:bCs/>
                <w:sz w:val="24"/>
                <w:szCs w:val="24"/>
              </w:rPr>
              <w:t>Checker</w:t>
            </w:r>
          </w:p>
        </w:tc>
        <w:tc>
          <w:tcPr>
            <w:tcW w:w="1999" w:type="dxa"/>
            <w:shd w:val="clear" w:color="auto" w:fill="8EAADB"/>
          </w:tcPr>
          <w:p w14:paraId="76A88547" w14:textId="231AB0B3" w:rsidR="00015896" w:rsidRPr="00B71436" w:rsidRDefault="00015896" w:rsidP="00F43798">
            <w:pPr>
              <w:pStyle w:val="TableTitleBold"/>
              <w:spacing w:after="0"/>
              <w:jc w:val="center"/>
              <w:rPr>
                <w:sz w:val="24"/>
                <w:szCs w:val="24"/>
              </w:rPr>
            </w:pPr>
            <w:r w:rsidRPr="00B71436">
              <w:rPr>
                <w:sz w:val="24"/>
                <w:szCs w:val="24"/>
              </w:rPr>
              <w:t>Manager</w:t>
            </w:r>
          </w:p>
        </w:tc>
      </w:tr>
      <w:tr w:rsidR="00015896" w:rsidRPr="00CF575C" w14:paraId="29628CA8" w14:textId="3A0DDD3E" w:rsidTr="00DE3735">
        <w:trPr>
          <w:trHeight w:val="239"/>
        </w:trPr>
        <w:tc>
          <w:tcPr>
            <w:tcW w:w="3862" w:type="dxa"/>
          </w:tcPr>
          <w:p w14:paraId="73546C97" w14:textId="16A5621F" w:rsidR="00015896" w:rsidRPr="00B71436" w:rsidRDefault="00015896" w:rsidP="00DE3735">
            <w:pPr>
              <w:pStyle w:val="TableText"/>
              <w:spacing w:after="0"/>
              <w:jc w:val="center"/>
              <w:rPr>
                <w:rFonts w:cstheme="minorHAnsi"/>
                <w:sz w:val="24"/>
                <w:szCs w:val="24"/>
              </w:rPr>
            </w:pPr>
            <w:r w:rsidRPr="00B71436">
              <w:rPr>
                <w:rFonts w:cstheme="minorHAnsi"/>
                <w:sz w:val="24"/>
                <w:szCs w:val="24"/>
              </w:rPr>
              <w:t>Branch Customer Service</w:t>
            </w:r>
          </w:p>
        </w:tc>
        <w:tc>
          <w:tcPr>
            <w:tcW w:w="1890" w:type="dxa"/>
          </w:tcPr>
          <w:p w14:paraId="08D6C5C2" w14:textId="77777777" w:rsidR="00015896" w:rsidRPr="00B71436" w:rsidRDefault="00015896" w:rsidP="00F43798">
            <w:pPr>
              <w:pStyle w:val="TableText"/>
              <w:spacing w:after="0"/>
              <w:jc w:val="center"/>
              <w:rPr>
                <w:rFonts w:cstheme="minorHAnsi"/>
                <w:sz w:val="24"/>
                <w:szCs w:val="24"/>
              </w:rPr>
            </w:pPr>
            <w:r w:rsidRPr="00B71436">
              <w:rPr>
                <w:rFonts w:cstheme="minorHAnsi"/>
                <w:sz w:val="24"/>
                <w:szCs w:val="24"/>
              </w:rPr>
              <w:t>Y</w:t>
            </w:r>
          </w:p>
        </w:tc>
        <w:tc>
          <w:tcPr>
            <w:tcW w:w="1980" w:type="dxa"/>
          </w:tcPr>
          <w:p w14:paraId="326D6258" w14:textId="77777777" w:rsidR="00015896" w:rsidRPr="00B71436" w:rsidRDefault="00015896" w:rsidP="00F43798">
            <w:pPr>
              <w:pStyle w:val="TableText"/>
              <w:spacing w:after="0"/>
              <w:jc w:val="center"/>
              <w:rPr>
                <w:rFonts w:cstheme="minorHAnsi"/>
                <w:sz w:val="24"/>
                <w:szCs w:val="24"/>
              </w:rPr>
            </w:pPr>
            <w:r w:rsidRPr="00B71436">
              <w:rPr>
                <w:rFonts w:cstheme="minorHAnsi"/>
                <w:sz w:val="24"/>
                <w:szCs w:val="24"/>
              </w:rPr>
              <w:t>Y</w:t>
            </w:r>
          </w:p>
        </w:tc>
        <w:tc>
          <w:tcPr>
            <w:tcW w:w="1999" w:type="dxa"/>
          </w:tcPr>
          <w:p w14:paraId="40ED7574" w14:textId="1EB0355F" w:rsidR="00015896" w:rsidRPr="00B71436" w:rsidRDefault="00756DFE" w:rsidP="00F43798">
            <w:pPr>
              <w:pStyle w:val="TableText"/>
              <w:spacing w:after="0"/>
              <w:jc w:val="center"/>
              <w:rPr>
                <w:rFonts w:cstheme="minorHAnsi"/>
                <w:sz w:val="24"/>
                <w:szCs w:val="24"/>
              </w:rPr>
            </w:pPr>
            <w:r>
              <w:rPr>
                <w:rFonts w:cstheme="minorHAnsi"/>
                <w:sz w:val="24"/>
                <w:szCs w:val="24"/>
              </w:rPr>
              <w:t>N/A</w:t>
            </w:r>
          </w:p>
        </w:tc>
      </w:tr>
      <w:tr w:rsidR="000E40D3" w:rsidRPr="00CF575C" w14:paraId="4B96140D" w14:textId="77777777" w:rsidTr="00DE3735">
        <w:trPr>
          <w:trHeight w:val="239"/>
        </w:trPr>
        <w:tc>
          <w:tcPr>
            <w:tcW w:w="3862" w:type="dxa"/>
          </w:tcPr>
          <w:p w14:paraId="4FD5FD4C" w14:textId="04401605" w:rsidR="000E40D3" w:rsidRPr="00B71436" w:rsidRDefault="000E40D3" w:rsidP="000E40D3">
            <w:pPr>
              <w:pStyle w:val="TableText"/>
              <w:spacing w:after="0"/>
              <w:jc w:val="center"/>
              <w:rPr>
                <w:rFonts w:cstheme="minorHAnsi"/>
                <w:sz w:val="24"/>
                <w:szCs w:val="24"/>
              </w:rPr>
            </w:pPr>
            <w:r w:rsidRPr="00B71436">
              <w:rPr>
                <w:rFonts w:cstheme="minorHAnsi"/>
                <w:sz w:val="24"/>
                <w:szCs w:val="24"/>
              </w:rPr>
              <w:t>Central Unit of Account Opening</w:t>
            </w:r>
          </w:p>
        </w:tc>
        <w:tc>
          <w:tcPr>
            <w:tcW w:w="1890" w:type="dxa"/>
          </w:tcPr>
          <w:p w14:paraId="5F633834" w14:textId="299972CB" w:rsidR="000E40D3" w:rsidRPr="00B71436" w:rsidRDefault="000E40D3" w:rsidP="000E40D3">
            <w:pPr>
              <w:pStyle w:val="TableText"/>
              <w:spacing w:after="0"/>
              <w:jc w:val="center"/>
              <w:rPr>
                <w:rFonts w:cstheme="minorHAnsi"/>
                <w:sz w:val="24"/>
                <w:szCs w:val="24"/>
              </w:rPr>
            </w:pPr>
            <w:r w:rsidRPr="00B71436">
              <w:rPr>
                <w:rFonts w:cstheme="minorHAnsi"/>
                <w:sz w:val="24"/>
                <w:szCs w:val="24"/>
              </w:rPr>
              <w:t>Y</w:t>
            </w:r>
          </w:p>
        </w:tc>
        <w:tc>
          <w:tcPr>
            <w:tcW w:w="1980" w:type="dxa"/>
          </w:tcPr>
          <w:p w14:paraId="7C701CCC" w14:textId="7ED59954" w:rsidR="000E40D3" w:rsidRPr="00B71436" w:rsidRDefault="000E40D3" w:rsidP="000E40D3">
            <w:pPr>
              <w:pStyle w:val="TableText"/>
              <w:spacing w:after="0"/>
              <w:jc w:val="center"/>
              <w:rPr>
                <w:rFonts w:cstheme="minorHAnsi"/>
                <w:sz w:val="24"/>
                <w:szCs w:val="24"/>
              </w:rPr>
            </w:pPr>
            <w:r w:rsidRPr="00B71436">
              <w:rPr>
                <w:rFonts w:cstheme="minorHAnsi"/>
                <w:sz w:val="24"/>
                <w:szCs w:val="24"/>
              </w:rPr>
              <w:t>Y</w:t>
            </w:r>
          </w:p>
        </w:tc>
        <w:tc>
          <w:tcPr>
            <w:tcW w:w="1999" w:type="dxa"/>
          </w:tcPr>
          <w:p w14:paraId="740DAC40" w14:textId="63682592" w:rsidR="000E40D3" w:rsidRPr="00B71436" w:rsidRDefault="000E40D3" w:rsidP="000E40D3">
            <w:pPr>
              <w:pStyle w:val="TableText"/>
              <w:spacing w:after="0"/>
              <w:jc w:val="center"/>
              <w:rPr>
                <w:rFonts w:cstheme="minorHAnsi"/>
                <w:sz w:val="24"/>
                <w:szCs w:val="24"/>
              </w:rPr>
            </w:pPr>
            <w:r>
              <w:rPr>
                <w:rFonts w:cstheme="minorHAnsi"/>
                <w:sz w:val="24"/>
                <w:szCs w:val="24"/>
              </w:rPr>
              <w:t>N/A</w:t>
            </w:r>
          </w:p>
        </w:tc>
      </w:tr>
    </w:tbl>
    <w:p w14:paraId="79F4F414" w14:textId="776665B8" w:rsidR="00507C11" w:rsidRDefault="00507C11" w:rsidP="00AE13C6">
      <w:pPr>
        <w:rPr>
          <w:rFonts w:cstheme="minorHAnsi"/>
          <w:sz w:val="24"/>
          <w:szCs w:val="24"/>
        </w:rPr>
      </w:pPr>
    </w:p>
    <w:p w14:paraId="6B981F66" w14:textId="77777777" w:rsidR="00507C11" w:rsidRPr="00CF575C" w:rsidRDefault="00507C11" w:rsidP="00507C11">
      <w:pPr>
        <w:pStyle w:val="Heading1"/>
        <w:spacing w:after="0"/>
      </w:pPr>
      <w:bookmarkStart w:id="19" w:name="_Toc67299249"/>
      <w:bookmarkStart w:id="20" w:name="_Toc109074352"/>
      <w:r w:rsidRPr="00CF575C">
        <w:t>Requirements of Participants Groups &amp; Roles</w:t>
      </w:r>
      <w:bookmarkEnd w:id="19"/>
      <w:bookmarkEnd w:id="20"/>
      <w:r w:rsidRPr="00CF575C">
        <w:t xml:space="preserve"> </w:t>
      </w:r>
    </w:p>
    <w:tbl>
      <w:tblPr>
        <w:tblStyle w:val="GridTable4-Accent120"/>
        <w:tblW w:w="0" w:type="auto"/>
        <w:tblLook w:val="04A0" w:firstRow="1" w:lastRow="0" w:firstColumn="1" w:lastColumn="0" w:noHBand="0" w:noVBand="1"/>
      </w:tblPr>
      <w:tblGrid>
        <w:gridCol w:w="1795"/>
        <w:gridCol w:w="7942"/>
      </w:tblGrid>
      <w:tr w:rsidR="00507C11" w:rsidRPr="00CF575C" w14:paraId="62BBB4A6" w14:textId="77777777" w:rsidTr="00F43798">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795" w:type="dxa"/>
            <w:shd w:val="clear" w:color="auto" w:fill="8EAADB" w:themeFill="accent5" w:themeFillTint="99"/>
          </w:tcPr>
          <w:p w14:paraId="45F98F08" w14:textId="77777777" w:rsidR="00507C11" w:rsidRPr="00B71436" w:rsidRDefault="00507C11" w:rsidP="00B71436">
            <w:pPr>
              <w:rPr>
                <w:rFonts w:cstheme="minorHAnsi"/>
                <w:sz w:val="24"/>
                <w:szCs w:val="24"/>
              </w:rPr>
            </w:pPr>
            <w:r w:rsidRPr="00B71436">
              <w:rPr>
                <w:rFonts w:cstheme="minorHAnsi"/>
                <w:sz w:val="24"/>
                <w:szCs w:val="24"/>
              </w:rPr>
              <w:t>Category</w:t>
            </w:r>
          </w:p>
        </w:tc>
        <w:tc>
          <w:tcPr>
            <w:tcW w:w="7942" w:type="dxa"/>
            <w:shd w:val="clear" w:color="auto" w:fill="8EAADB" w:themeFill="accent5" w:themeFillTint="99"/>
          </w:tcPr>
          <w:p w14:paraId="11F0ECDE" w14:textId="77777777" w:rsidR="00507C11" w:rsidRPr="00B71436" w:rsidRDefault="00507C11" w:rsidP="00B71436">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71436">
              <w:rPr>
                <w:rFonts w:cstheme="minorHAnsi"/>
                <w:sz w:val="24"/>
                <w:szCs w:val="24"/>
              </w:rPr>
              <w:t>Requirement</w:t>
            </w:r>
          </w:p>
        </w:tc>
      </w:tr>
      <w:tr w:rsidR="00507C11" w:rsidRPr="00CF575C" w14:paraId="7D82C407" w14:textId="77777777" w:rsidTr="00F43798">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795" w:type="dxa"/>
          </w:tcPr>
          <w:p w14:paraId="560E2064" w14:textId="77777777" w:rsidR="00507C11" w:rsidRPr="00B71436" w:rsidRDefault="00507C11" w:rsidP="00B71436">
            <w:pPr>
              <w:rPr>
                <w:rFonts w:cstheme="minorHAnsi"/>
                <w:b w:val="0"/>
                <w:bCs w:val="0"/>
                <w:color w:val="FFFFFF" w:themeColor="background1"/>
                <w:sz w:val="24"/>
                <w:szCs w:val="24"/>
              </w:rPr>
            </w:pPr>
            <w:r w:rsidRPr="00B71436">
              <w:rPr>
                <w:rFonts w:cstheme="minorHAnsi"/>
                <w:color w:val="FFFFFF" w:themeColor="background1"/>
                <w:sz w:val="24"/>
                <w:szCs w:val="24"/>
              </w:rPr>
              <w:t>User/Group Specific Requirements</w:t>
            </w:r>
          </w:p>
        </w:tc>
        <w:tc>
          <w:tcPr>
            <w:tcW w:w="7942" w:type="dxa"/>
          </w:tcPr>
          <w:tbl>
            <w:tblPr>
              <w:tblStyle w:val="TableGrid"/>
              <w:tblW w:w="5000" w:type="pct"/>
              <w:tblLook w:val="04A0" w:firstRow="1" w:lastRow="0" w:firstColumn="1" w:lastColumn="0" w:noHBand="0" w:noVBand="1"/>
            </w:tblPr>
            <w:tblGrid>
              <w:gridCol w:w="2423"/>
              <w:gridCol w:w="5293"/>
            </w:tblGrid>
            <w:tr w:rsidR="00507C11" w:rsidRPr="00CF575C" w14:paraId="0371207C" w14:textId="77777777" w:rsidTr="00F43798">
              <w:tc>
                <w:tcPr>
                  <w:tcW w:w="1570" w:type="pct"/>
                </w:tcPr>
                <w:p w14:paraId="76FD7F3B" w14:textId="77777777" w:rsidR="00507C11" w:rsidRPr="00B71436" w:rsidRDefault="00507C11" w:rsidP="00F43798">
                  <w:pPr>
                    <w:pStyle w:val="template"/>
                    <w:spacing w:line="276" w:lineRule="auto"/>
                    <w:rPr>
                      <w:rFonts w:asciiTheme="majorHAnsi" w:hAnsiTheme="majorHAnsi" w:cstheme="majorHAnsi"/>
                      <w:b/>
                      <w:bCs/>
                      <w:i w:val="0"/>
                      <w:iCs/>
                      <w:sz w:val="24"/>
                      <w:szCs w:val="22"/>
                    </w:rPr>
                  </w:pPr>
                  <w:r w:rsidRPr="00B71436">
                    <w:rPr>
                      <w:rFonts w:asciiTheme="majorHAnsi" w:hAnsiTheme="majorHAnsi" w:cstheme="majorHAnsi"/>
                      <w:b/>
                      <w:bCs/>
                      <w:i w:val="0"/>
                      <w:iCs/>
                      <w:sz w:val="24"/>
                      <w:szCs w:val="22"/>
                    </w:rPr>
                    <w:t>Group / Role</w:t>
                  </w:r>
                </w:p>
              </w:tc>
              <w:tc>
                <w:tcPr>
                  <w:tcW w:w="3430" w:type="pct"/>
                </w:tcPr>
                <w:p w14:paraId="7606F1A4" w14:textId="77777777" w:rsidR="00507C11" w:rsidRPr="00B71436" w:rsidRDefault="00507C11" w:rsidP="00F43798">
                  <w:pPr>
                    <w:pStyle w:val="template"/>
                    <w:spacing w:line="276" w:lineRule="auto"/>
                    <w:rPr>
                      <w:rFonts w:asciiTheme="majorHAnsi" w:hAnsiTheme="majorHAnsi" w:cstheme="majorHAnsi"/>
                      <w:b/>
                      <w:bCs/>
                      <w:i w:val="0"/>
                      <w:iCs/>
                      <w:sz w:val="24"/>
                      <w:szCs w:val="22"/>
                    </w:rPr>
                  </w:pPr>
                  <w:r w:rsidRPr="00B71436">
                    <w:rPr>
                      <w:rFonts w:asciiTheme="majorHAnsi" w:hAnsiTheme="majorHAnsi" w:cstheme="majorHAnsi"/>
                      <w:b/>
                      <w:bCs/>
                      <w:i w:val="0"/>
                      <w:iCs/>
                      <w:sz w:val="24"/>
                      <w:szCs w:val="22"/>
                    </w:rPr>
                    <w:t xml:space="preserve">Requirement </w:t>
                  </w:r>
                </w:p>
              </w:tc>
            </w:tr>
            <w:tr w:rsidR="00507C11" w:rsidRPr="00CF575C" w14:paraId="0EEC4897" w14:textId="77777777" w:rsidTr="00F43798">
              <w:tc>
                <w:tcPr>
                  <w:tcW w:w="1570" w:type="pct"/>
                  <w:shd w:val="clear" w:color="auto" w:fill="FFFFFF" w:themeFill="background1"/>
                </w:tcPr>
                <w:p w14:paraId="25F7EAEC" w14:textId="77777777" w:rsidR="00507C11" w:rsidRPr="00B71436" w:rsidRDefault="00507C11" w:rsidP="00F43798">
                  <w:pPr>
                    <w:pStyle w:val="TableText"/>
                    <w:spacing w:after="0"/>
                    <w:rPr>
                      <w:rFonts w:cstheme="minorHAnsi"/>
                      <w:sz w:val="24"/>
                      <w:szCs w:val="24"/>
                    </w:rPr>
                  </w:pPr>
                  <w:r w:rsidRPr="00B71436">
                    <w:rPr>
                      <w:rFonts w:cstheme="minorHAnsi"/>
                      <w:sz w:val="24"/>
                      <w:szCs w:val="24"/>
                    </w:rPr>
                    <w:t>Branch Customer Service Maker</w:t>
                  </w:r>
                </w:p>
              </w:tc>
              <w:tc>
                <w:tcPr>
                  <w:tcW w:w="3430" w:type="pct"/>
                  <w:shd w:val="clear" w:color="auto" w:fill="FFFFFF" w:themeFill="background1"/>
                </w:tcPr>
                <w:p w14:paraId="32FC2A37" w14:textId="6D24E83A" w:rsidR="00507C11" w:rsidRPr="00B71436" w:rsidRDefault="00507C11" w:rsidP="00F43798">
                  <w:pPr>
                    <w:pStyle w:val="TableText"/>
                    <w:spacing w:after="0"/>
                    <w:rPr>
                      <w:rFonts w:cstheme="minorHAnsi"/>
                      <w:sz w:val="24"/>
                      <w:szCs w:val="24"/>
                    </w:rPr>
                  </w:pPr>
                  <w:r w:rsidRPr="00B71436">
                    <w:rPr>
                      <w:rFonts w:cstheme="minorHAnsi"/>
                      <w:sz w:val="24"/>
                      <w:szCs w:val="24"/>
                    </w:rPr>
                    <w:t xml:space="preserve">Search Customer and Initiate </w:t>
                  </w:r>
                  <w:r w:rsidR="00813C63">
                    <w:rPr>
                      <w:rFonts w:cstheme="minorHAnsi"/>
                      <w:sz w:val="24"/>
                      <w:szCs w:val="24"/>
                    </w:rPr>
                    <w:t>Account Closure</w:t>
                  </w:r>
                  <w:r w:rsidRPr="00B71436">
                    <w:rPr>
                      <w:rFonts w:cstheme="minorHAnsi"/>
                      <w:sz w:val="24"/>
                      <w:szCs w:val="24"/>
                    </w:rPr>
                    <w:t xml:space="preserve"> request if the customer is existing.</w:t>
                  </w:r>
                </w:p>
              </w:tc>
            </w:tr>
            <w:tr w:rsidR="00507C11" w:rsidRPr="00CF575C" w14:paraId="307CFE11" w14:textId="77777777" w:rsidTr="00F43798">
              <w:tc>
                <w:tcPr>
                  <w:tcW w:w="1570" w:type="pct"/>
                  <w:shd w:val="clear" w:color="auto" w:fill="FFFFFF" w:themeFill="background1"/>
                </w:tcPr>
                <w:p w14:paraId="19A97CB5" w14:textId="77777777" w:rsidR="00507C11" w:rsidRPr="00B71436" w:rsidRDefault="00507C11" w:rsidP="00F43798">
                  <w:pPr>
                    <w:pStyle w:val="TableText"/>
                    <w:spacing w:after="0"/>
                    <w:rPr>
                      <w:rFonts w:cstheme="minorHAnsi"/>
                      <w:sz w:val="24"/>
                      <w:szCs w:val="24"/>
                    </w:rPr>
                  </w:pPr>
                  <w:r w:rsidRPr="00B71436">
                    <w:rPr>
                      <w:rFonts w:cstheme="minorHAnsi"/>
                      <w:sz w:val="24"/>
                      <w:szCs w:val="24"/>
                    </w:rPr>
                    <w:t>Branch Customer Service Checker</w:t>
                  </w:r>
                </w:p>
              </w:tc>
              <w:tc>
                <w:tcPr>
                  <w:tcW w:w="3430" w:type="pct"/>
                  <w:shd w:val="clear" w:color="auto" w:fill="FFFFFF" w:themeFill="background1"/>
                </w:tcPr>
                <w:p w14:paraId="1621F9E8" w14:textId="187233D8" w:rsidR="00507C11" w:rsidRPr="00B71436" w:rsidRDefault="00507C11" w:rsidP="00F43798">
                  <w:pPr>
                    <w:pStyle w:val="TableText"/>
                    <w:spacing w:after="0"/>
                    <w:rPr>
                      <w:rFonts w:cstheme="minorHAnsi"/>
                      <w:sz w:val="24"/>
                      <w:szCs w:val="24"/>
                    </w:rPr>
                  </w:pPr>
                  <w:r w:rsidRPr="00B71436">
                    <w:rPr>
                      <w:rFonts w:cstheme="minorHAnsi"/>
                      <w:sz w:val="24"/>
                      <w:szCs w:val="24"/>
                    </w:rPr>
                    <w:t>Review the submitted Request by Same branch Customer service Maker</w:t>
                  </w:r>
                  <w:r w:rsidR="001B1962">
                    <w:rPr>
                      <w:rFonts w:cstheme="minorHAnsi"/>
                      <w:sz w:val="24"/>
                      <w:szCs w:val="24"/>
                    </w:rPr>
                    <w:t>.</w:t>
                  </w:r>
                </w:p>
              </w:tc>
            </w:tr>
            <w:tr w:rsidR="000E40D3" w:rsidRPr="00CF575C" w14:paraId="66713A19" w14:textId="77777777" w:rsidTr="00F43798">
              <w:tc>
                <w:tcPr>
                  <w:tcW w:w="1570" w:type="pct"/>
                  <w:shd w:val="clear" w:color="auto" w:fill="FFFFFF" w:themeFill="background1"/>
                </w:tcPr>
                <w:p w14:paraId="0AA313FC" w14:textId="3C5EEE29" w:rsidR="000E40D3" w:rsidRPr="00B71436" w:rsidRDefault="000E40D3" w:rsidP="000E40D3">
                  <w:pPr>
                    <w:pStyle w:val="TableText"/>
                    <w:spacing w:after="0"/>
                    <w:rPr>
                      <w:rFonts w:cstheme="minorHAnsi"/>
                      <w:sz w:val="24"/>
                      <w:szCs w:val="24"/>
                    </w:rPr>
                  </w:pPr>
                  <w:r w:rsidRPr="00B71436">
                    <w:rPr>
                      <w:rFonts w:cstheme="minorHAnsi"/>
                      <w:sz w:val="24"/>
                      <w:szCs w:val="24"/>
                    </w:rPr>
                    <w:t>Central Unit Maker</w:t>
                  </w:r>
                </w:p>
              </w:tc>
              <w:tc>
                <w:tcPr>
                  <w:tcW w:w="3430" w:type="pct"/>
                  <w:shd w:val="clear" w:color="auto" w:fill="FFFFFF" w:themeFill="background1"/>
                </w:tcPr>
                <w:p w14:paraId="2D426032" w14:textId="06A6A464" w:rsidR="000E40D3" w:rsidRDefault="000E40D3" w:rsidP="000E40D3">
                  <w:pPr>
                    <w:pStyle w:val="TableText"/>
                    <w:spacing w:after="0"/>
                    <w:rPr>
                      <w:rFonts w:cstheme="minorHAnsi"/>
                      <w:sz w:val="24"/>
                      <w:szCs w:val="24"/>
                    </w:rPr>
                  </w:pPr>
                  <w:r w:rsidRPr="00B71436">
                    <w:rPr>
                      <w:rFonts w:cstheme="minorHAnsi"/>
                      <w:sz w:val="24"/>
                      <w:szCs w:val="24"/>
                    </w:rPr>
                    <w:t>Review the request and the attached documents and submit it to his checker for approve</w:t>
                  </w:r>
                  <w:r>
                    <w:rPr>
                      <w:rFonts w:cstheme="minorHAnsi"/>
                      <w:sz w:val="24"/>
                      <w:szCs w:val="24"/>
                    </w:rPr>
                    <w:t>.</w:t>
                  </w:r>
                </w:p>
              </w:tc>
            </w:tr>
            <w:tr w:rsidR="000E40D3" w:rsidRPr="00CF575C" w14:paraId="162ADB50" w14:textId="77777777" w:rsidTr="00F43798">
              <w:tc>
                <w:tcPr>
                  <w:tcW w:w="1570" w:type="pct"/>
                  <w:shd w:val="clear" w:color="auto" w:fill="FFFFFF" w:themeFill="background1"/>
                </w:tcPr>
                <w:p w14:paraId="5B4FE14C" w14:textId="20E35E42" w:rsidR="000E40D3" w:rsidRPr="00B71436" w:rsidRDefault="000E40D3" w:rsidP="000E40D3">
                  <w:pPr>
                    <w:pStyle w:val="TableText"/>
                    <w:spacing w:after="0"/>
                    <w:rPr>
                      <w:rFonts w:cstheme="minorHAnsi"/>
                      <w:sz w:val="24"/>
                      <w:szCs w:val="24"/>
                    </w:rPr>
                  </w:pPr>
                  <w:r w:rsidRPr="00B71436">
                    <w:rPr>
                      <w:rFonts w:cstheme="minorHAnsi"/>
                      <w:sz w:val="24"/>
                      <w:szCs w:val="24"/>
                    </w:rPr>
                    <w:lastRenderedPageBreak/>
                    <w:t xml:space="preserve">Central Unit </w:t>
                  </w:r>
                  <w:r>
                    <w:rPr>
                      <w:rFonts w:cstheme="minorHAnsi"/>
                      <w:sz w:val="24"/>
                      <w:szCs w:val="24"/>
                    </w:rPr>
                    <w:t>Checker</w:t>
                  </w:r>
                </w:p>
              </w:tc>
              <w:tc>
                <w:tcPr>
                  <w:tcW w:w="3430" w:type="pct"/>
                  <w:shd w:val="clear" w:color="auto" w:fill="FFFFFF" w:themeFill="background1"/>
                </w:tcPr>
                <w:p w14:paraId="2282FCD9" w14:textId="0DC62C85" w:rsidR="000E40D3" w:rsidRDefault="000E40D3" w:rsidP="000E40D3">
                  <w:pPr>
                    <w:pStyle w:val="TableText"/>
                    <w:spacing w:after="0"/>
                    <w:rPr>
                      <w:rFonts w:cstheme="minorHAnsi"/>
                      <w:sz w:val="24"/>
                      <w:szCs w:val="24"/>
                    </w:rPr>
                  </w:pPr>
                  <w:r w:rsidRPr="00B71436">
                    <w:rPr>
                      <w:rFonts w:cstheme="minorHAnsi"/>
                      <w:sz w:val="24"/>
                      <w:szCs w:val="24"/>
                    </w:rPr>
                    <w:t xml:space="preserve">Review the request and in case the request is approved the account will be </w:t>
                  </w:r>
                  <w:r>
                    <w:rPr>
                      <w:rFonts w:cstheme="minorHAnsi"/>
                      <w:sz w:val="24"/>
                      <w:szCs w:val="24"/>
                    </w:rPr>
                    <w:t>Closed</w:t>
                  </w:r>
                  <w:r w:rsidRPr="00B71436">
                    <w:rPr>
                      <w:rFonts w:cstheme="minorHAnsi"/>
                      <w:sz w:val="24"/>
                      <w:szCs w:val="24"/>
                    </w:rPr>
                    <w:t xml:space="preserve"> on </w:t>
                  </w:r>
                  <w:r>
                    <w:rPr>
                      <w:rFonts w:cstheme="minorHAnsi"/>
                      <w:sz w:val="24"/>
                      <w:szCs w:val="24"/>
                    </w:rPr>
                    <w:t>core banking system.</w:t>
                  </w:r>
                </w:p>
              </w:tc>
            </w:tr>
          </w:tbl>
          <w:p w14:paraId="5639ABDB" w14:textId="77777777" w:rsidR="00507C11" w:rsidRPr="00CF575C" w:rsidRDefault="00507C11" w:rsidP="00F43798">
            <w:pPr>
              <w:pStyle w:val="template"/>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val="0"/>
                <w:iCs/>
                <w:sz w:val="20"/>
              </w:rPr>
            </w:pPr>
          </w:p>
        </w:tc>
      </w:tr>
    </w:tbl>
    <w:p w14:paraId="2E594625" w14:textId="77777777" w:rsidR="00507C11" w:rsidRPr="00D005D8" w:rsidRDefault="00507C11" w:rsidP="00AE13C6">
      <w:pPr>
        <w:rPr>
          <w:rFonts w:cstheme="minorHAnsi"/>
          <w:sz w:val="24"/>
          <w:szCs w:val="24"/>
        </w:rPr>
      </w:pPr>
    </w:p>
    <w:p w14:paraId="7EAE674F" w14:textId="1C564273" w:rsidR="00AE13C6" w:rsidRPr="00D005D8" w:rsidRDefault="00CB3580" w:rsidP="003373CE">
      <w:pPr>
        <w:pStyle w:val="Heading1"/>
      </w:pPr>
      <w:bookmarkStart w:id="21" w:name="_Toc109074353"/>
      <w:r w:rsidRPr="00D005D8">
        <w:t xml:space="preserve">Process </w:t>
      </w:r>
      <w:r w:rsidR="00B178AA" w:rsidRPr="00D005D8">
        <w:t>Users</w:t>
      </w:r>
      <w:r w:rsidR="0098303B" w:rsidRPr="00D005D8">
        <w:t xml:space="preserve"> Roles &amp; </w:t>
      </w:r>
      <w:r w:rsidR="00B81A4F" w:rsidRPr="00D005D8">
        <w:t xml:space="preserve">Teams </w:t>
      </w:r>
      <w:r w:rsidR="00A129CF" w:rsidRPr="00D005D8">
        <w:t>requirement</w:t>
      </w:r>
      <w:r w:rsidR="00A32ADB" w:rsidRPr="00D005D8">
        <w:t>s</w:t>
      </w:r>
      <w:bookmarkEnd w:id="21"/>
    </w:p>
    <w:tbl>
      <w:tblPr>
        <w:tblStyle w:val="GridTable4-Accent11"/>
        <w:tblW w:w="9918" w:type="dxa"/>
        <w:tblInd w:w="-113" w:type="dxa"/>
        <w:tblLook w:val="04A0" w:firstRow="1" w:lastRow="0" w:firstColumn="1" w:lastColumn="0" w:noHBand="0" w:noVBand="1"/>
      </w:tblPr>
      <w:tblGrid>
        <w:gridCol w:w="2628"/>
        <w:gridCol w:w="4590"/>
        <w:gridCol w:w="2700"/>
      </w:tblGrid>
      <w:tr w:rsidR="006956DC" w:rsidRPr="00D005D8" w14:paraId="5D4D268F" w14:textId="77777777" w:rsidTr="00BD13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Borders>
              <w:top w:val="none" w:sz="0" w:space="0" w:color="auto"/>
              <w:left w:val="none" w:sz="0" w:space="0" w:color="auto"/>
              <w:bottom w:val="none" w:sz="0" w:space="0" w:color="auto"/>
              <w:right w:val="none" w:sz="0" w:space="0" w:color="auto"/>
            </w:tcBorders>
          </w:tcPr>
          <w:p w14:paraId="499C3626" w14:textId="77777777" w:rsidR="006956DC" w:rsidRPr="00D005D8" w:rsidRDefault="006956DC" w:rsidP="009F1B11">
            <w:pPr>
              <w:rPr>
                <w:rFonts w:cstheme="minorHAnsi"/>
                <w:sz w:val="24"/>
                <w:szCs w:val="24"/>
              </w:rPr>
            </w:pPr>
            <w:r w:rsidRPr="00D005D8">
              <w:rPr>
                <w:rFonts w:cstheme="minorHAnsi"/>
                <w:sz w:val="24"/>
                <w:szCs w:val="24"/>
              </w:rPr>
              <w:t xml:space="preserve">Department </w:t>
            </w:r>
          </w:p>
        </w:tc>
        <w:tc>
          <w:tcPr>
            <w:tcW w:w="4590" w:type="dxa"/>
            <w:tcBorders>
              <w:top w:val="none" w:sz="0" w:space="0" w:color="auto"/>
              <w:left w:val="none" w:sz="0" w:space="0" w:color="auto"/>
              <w:bottom w:val="none" w:sz="0" w:space="0" w:color="auto"/>
              <w:right w:val="none" w:sz="0" w:space="0" w:color="auto"/>
            </w:tcBorders>
          </w:tcPr>
          <w:p w14:paraId="08D62155" w14:textId="77777777" w:rsidR="006956DC" w:rsidRPr="00D005D8" w:rsidRDefault="006956DC" w:rsidP="009F1B11">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005D8">
              <w:rPr>
                <w:rFonts w:cstheme="minorHAnsi"/>
                <w:sz w:val="24"/>
                <w:szCs w:val="24"/>
              </w:rPr>
              <w:t xml:space="preserve">Case routing conditions </w:t>
            </w:r>
          </w:p>
        </w:tc>
        <w:tc>
          <w:tcPr>
            <w:tcW w:w="2700" w:type="dxa"/>
            <w:tcBorders>
              <w:top w:val="none" w:sz="0" w:space="0" w:color="auto"/>
              <w:left w:val="none" w:sz="0" w:space="0" w:color="auto"/>
              <w:bottom w:val="none" w:sz="0" w:space="0" w:color="auto"/>
              <w:right w:val="none" w:sz="0" w:space="0" w:color="auto"/>
            </w:tcBorders>
          </w:tcPr>
          <w:p w14:paraId="19C95EF9" w14:textId="77777777" w:rsidR="006956DC" w:rsidRPr="00D005D8" w:rsidRDefault="006956DC" w:rsidP="009F1B11">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005D8">
              <w:rPr>
                <w:rFonts w:cstheme="minorHAnsi"/>
                <w:sz w:val="24"/>
                <w:szCs w:val="24"/>
              </w:rPr>
              <w:t xml:space="preserve">Tasks assign &amp; Reassign authority </w:t>
            </w:r>
          </w:p>
        </w:tc>
      </w:tr>
      <w:tr w:rsidR="006956DC" w:rsidRPr="00D005D8" w14:paraId="5E0F887A" w14:textId="77777777" w:rsidTr="001B1962">
        <w:trPr>
          <w:cnfStyle w:val="000000100000" w:firstRow="0" w:lastRow="0" w:firstColumn="0" w:lastColumn="0" w:oddVBand="0" w:evenVBand="0" w:oddHBand="1" w:evenHBand="0" w:firstRowFirstColumn="0" w:firstRowLastColumn="0" w:lastRowFirstColumn="0" w:lastRowLastColumn="0"/>
          <w:trHeight w:val="2105"/>
        </w:trPr>
        <w:tc>
          <w:tcPr>
            <w:cnfStyle w:val="001000000000" w:firstRow="0" w:lastRow="0" w:firstColumn="1" w:lastColumn="0" w:oddVBand="0" w:evenVBand="0" w:oddHBand="0" w:evenHBand="0" w:firstRowFirstColumn="0" w:firstRowLastColumn="0" w:lastRowFirstColumn="0" w:lastRowLastColumn="0"/>
            <w:tcW w:w="2628" w:type="dxa"/>
          </w:tcPr>
          <w:p w14:paraId="73CD2D50" w14:textId="77777777" w:rsidR="006956DC" w:rsidRPr="003B3B58" w:rsidRDefault="006956DC" w:rsidP="009F1B11">
            <w:pPr>
              <w:rPr>
                <w:rFonts w:eastAsia="Times New Roman" w:cstheme="minorHAnsi"/>
                <w:sz w:val="24"/>
                <w:szCs w:val="24"/>
              </w:rPr>
            </w:pPr>
            <w:r w:rsidRPr="003B3B58">
              <w:rPr>
                <w:rFonts w:eastAsia="Times New Roman" w:cstheme="minorHAnsi"/>
                <w:sz w:val="24"/>
                <w:szCs w:val="24"/>
              </w:rPr>
              <w:t>Customer Service Department</w:t>
            </w:r>
          </w:p>
        </w:tc>
        <w:tc>
          <w:tcPr>
            <w:tcW w:w="4590" w:type="dxa"/>
          </w:tcPr>
          <w:p w14:paraId="21504F73" w14:textId="77777777" w:rsidR="006956DC" w:rsidRPr="00D005D8" w:rsidRDefault="006956DC" w:rsidP="009F1B1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D005D8">
              <w:rPr>
                <w:rFonts w:eastAsia="Times New Roman" w:cstheme="minorHAnsi"/>
                <w:sz w:val="24"/>
                <w:szCs w:val="24"/>
              </w:rPr>
              <w:t>The returned tasks during the flow, will be assigned automatically to the maker team who is associated with the department.</w:t>
            </w:r>
          </w:p>
          <w:p w14:paraId="2104AC25" w14:textId="77777777" w:rsidR="006956DC" w:rsidRPr="00D005D8" w:rsidRDefault="006956DC" w:rsidP="009F1B1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p>
        </w:tc>
        <w:tc>
          <w:tcPr>
            <w:tcW w:w="2700" w:type="dxa"/>
          </w:tcPr>
          <w:p w14:paraId="4B4CD837" w14:textId="0B545BDB" w:rsidR="006956DC" w:rsidRPr="00D005D8" w:rsidRDefault="00E35904" w:rsidP="009F1B11">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Pr>
                <w:rFonts w:eastAsia="Times New Roman" w:cstheme="minorHAnsi"/>
                <w:sz w:val="24"/>
                <w:szCs w:val="24"/>
              </w:rPr>
              <w:t xml:space="preserve">Branch </w:t>
            </w:r>
            <w:r w:rsidR="006956DC" w:rsidRPr="00D005D8">
              <w:rPr>
                <w:rFonts w:eastAsia="Times New Roman" w:cstheme="minorHAnsi"/>
                <w:sz w:val="24"/>
                <w:szCs w:val="24"/>
              </w:rPr>
              <w:t>Customer Service Checker</w:t>
            </w:r>
            <w:r w:rsidR="001B1962">
              <w:rPr>
                <w:rFonts w:eastAsia="Times New Roman" w:cstheme="minorHAnsi"/>
                <w:sz w:val="24"/>
                <w:szCs w:val="24"/>
              </w:rPr>
              <w:t>/Branch Manager</w:t>
            </w:r>
          </w:p>
        </w:tc>
      </w:tr>
      <w:tr w:rsidR="00D00CEA" w:rsidRPr="00D005D8" w14:paraId="650630FE" w14:textId="77777777" w:rsidTr="00D00CEA">
        <w:trPr>
          <w:trHeight w:val="1772"/>
        </w:trPr>
        <w:tc>
          <w:tcPr>
            <w:cnfStyle w:val="001000000000" w:firstRow="0" w:lastRow="0" w:firstColumn="1" w:lastColumn="0" w:oddVBand="0" w:evenVBand="0" w:oddHBand="0" w:evenHBand="0" w:firstRowFirstColumn="0" w:firstRowLastColumn="0" w:lastRowFirstColumn="0" w:lastRowLastColumn="0"/>
            <w:tcW w:w="2628" w:type="dxa"/>
          </w:tcPr>
          <w:p w14:paraId="4A31EAB5" w14:textId="11732F84" w:rsidR="00D00CEA" w:rsidRPr="003B3B58" w:rsidRDefault="00D00CEA" w:rsidP="00D00CEA">
            <w:pPr>
              <w:rPr>
                <w:rFonts w:eastAsia="Times New Roman" w:cstheme="minorHAnsi"/>
                <w:sz w:val="24"/>
                <w:szCs w:val="24"/>
              </w:rPr>
            </w:pPr>
            <w:r w:rsidRPr="003B3B58">
              <w:rPr>
                <w:rFonts w:eastAsia="Times New Roman" w:cstheme="minorHAnsi"/>
                <w:sz w:val="24"/>
                <w:szCs w:val="24"/>
              </w:rPr>
              <w:t>Central Unit Department</w:t>
            </w:r>
          </w:p>
        </w:tc>
        <w:tc>
          <w:tcPr>
            <w:tcW w:w="4590" w:type="dxa"/>
          </w:tcPr>
          <w:p w14:paraId="0AF2A822" w14:textId="77777777" w:rsidR="00D00CEA" w:rsidRPr="00D005D8" w:rsidRDefault="00D00CEA" w:rsidP="00D00CE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D005D8">
              <w:rPr>
                <w:rFonts w:eastAsia="Times New Roman" w:cstheme="minorHAnsi"/>
                <w:sz w:val="24"/>
                <w:szCs w:val="24"/>
              </w:rPr>
              <w:t>The received tasks will be added automatically to checkers include conditions:</w:t>
            </w:r>
          </w:p>
          <w:p w14:paraId="1A28D747" w14:textId="77777777" w:rsidR="00D00CEA" w:rsidRDefault="00D00CEA" w:rsidP="00D00CEA">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D005D8">
              <w:rPr>
                <w:rFonts w:eastAsia="Times New Roman" w:cstheme="minorHAnsi"/>
                <w:sz w:val="24"/>
                <w:szCs w:val="24"/>
              </w:rPr>
              <w:t>Approve the task and end the process</w:t>
            </w:r>
          </w:p>
          <w:p w14:paraId="7805F226" w14:textId="141DD6C3" w:rsidR="00D00CEA" w:rsidRPr="00D00CEA" w:rsidRDefault="00D00CEA" w:rsidP="00D00CEA">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Pr>
                <w:rFonts w:eastAsia="Times New Roman" w:cstheme="minorHAnsi"/>
                <w:sz w:val="24"/>
                <w:szCs w:val="24"/>
              </w:rPr>
              <w:t>Return the task to Branch customer service maker.</w:t>
            </w:r>
          </w:p>
        </w:tc>
        <w:tc>
          <w:tcPr>
            <w:tcW w:w="2700" w:type="dxa"/>
          </w:tcPr>
          <w:p w14:paraId="17279830" w14:textId="4BA714D0" w:rsidR="00D00CEA" w:rsidRDefault="00D00CEA" w:rsidP="00D00CE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D005D8">
              <w:rPr>
                <w:rFonts w:eastAsia="Times New Roman" w:cstheme="minorHAnsi"/>
                <w:sz w:val="24"/>
                <w:szCs w:val="24"/>
              </w:rPr>
              <w:t>Central Unit Department Checker</w:t>
            </w:r>
            <w:r w:rsidR="00B231C9">
              <w:rPr>
                <w:rFonts w:eastAsia="Times New Roman" w:cstheme="minorHAnsi"/>
                <w:sz w:val="24"/>
                <w:szCs w:val="24"/>
              </w:rPr>
              <w:t>/Head of Central Unit</w:t>
            </w:r>
          </w:p>
        </w:tc>
      </w:tr>
    </w:tbl>
    <w:p w14:paraId="082F33F8" w14:textId="317B5B75" w:rsidR="00392C99" w:rsidRPr="00CF575C" w:rsidRDefault="00813C63" w:rsidP="00392C99">
      <w:pPr>
        <w:pStyle w:val="Heading1"/>
        <w:spacing w:after="0"/>
      </w:pPr>
      <w:bookmarkStart w:id="22" w:name="_Toc67299251"/>
      <w:bookmarkStart w:id="23" w:name="_Toc109074354"/>
      <w:r>
        <w:t>Account Closure</w:t>
      </w:r>
      <w:r w:rsidR="00392C99">
        <w:t xml:space="preserve"> </w:t>
      </w:r>
      <w:r w:rsidR="00392C99" w:rsidRPr="00CF575C">
        <w:t>Process - Business Rules</w:t>
      </w:r>
      <w:bookmarkEnd w:id="22"/>
      <w:bookmarkEnd w:id="23"/>
      <w:r w:rsidR="00392C99" w:rsidRPr="00CF575C">
        <w:t xml:space="preserve"> </w:t>
      </w:r>
    </w:p>
    <w:tbl>
      <w:tblPr>
        <w:tblStyle w:val="Style2"/>
        <w:tblW w:w="0" w:type="auto"/>
        <w:tblLook w:val="04A0" w:firstRow="1" w:lastRow="0" w:firstColumn="1" w:lastColumn="0" w:noHBand="0" w:noVBand="1"/>
      </w:tblPr>
      <w:tblGrid>
        <w:gridCol w:w="842"/>
        <w:gridCol w:w="6690"/>
        <w:gridCol w:w="1194"/>
        <w:gridCol w:w="1011"/>
      </w:tblGrid>
      <w:tr w:rsidR="00392C99" w:rsidRPr="00CF575C" w14:paraId="42003858" w14:textId="77777777" w:rsidTr="000C5C38">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0" w:type="auto"/>
            <w:shd w:val="clear" w:color="auto" w:fill="8EAADB"/>
          </w:tcPr>
          <w:p w14:paraId="15E96852" w14:textId="77777777" w:rsidR="00392C99" w:rsidRPr="00B176C1" w:rsidRDefault="00392C99" w:rsidP="00F43798">
            <w:pPr>
              <w:pStyle w:val="TableTitleBold"/>
              <w:spacing w:after="0"/>
              <w:rPr>
                <w:sz w:val="24"/>
                <w:szCs w:val="24"/>
              </w:rPr>
            </w:pPr>
            <w:r w:rsidRPr="00B176C1">
              <w:rPr>
                <w:sz w:val="24"/>
                <w:szCs w:val="24"/>
              </w:rPr>
              <w:t xml:space="preserve">Code </w:t>
            </w:r>
          </w:p>
        </w:tc>
        <w:tc>
          <w:tcPr>
            <w:tcW w:w="6690" w:type="dxa"/>
            <w:shd w:val="clear" w:color="auto" w:fill="8EAADB"/>
          </w:tcPr>
          <w:p w14:paraId="3653C03F" w14:textId="77777777" w:rsidR="00392C99" w:rsidRPr="00B176C1" w:rsidRDefault="00392C99" w:rsidP="00F43798">
            <w:pPr>
              <w:pStyle w:val="TableTitleBold"/>
              <w:spacing w:after="0"/>
              <w:cnfStyle w:val="100000000000" w:firstRow="1" w:lastRow="0" w:firstColumn="0" w:lastColumn="0" w:oddVBand="0" w:evenVBand="0" w:oddHBand="0" w:evenHBand="0" w:firstRowFirstColumn="0" w:firstRowLastColumn="0" w:lastRowFirstColumn="0" w:lastRowLastColumn="0"/>
              <w:rPr>
                <w:sz w:val="24"/>
                <w:szCs w:val="24"/>
              </w:rPr>
            </w:pPr>
            <w:r w:rsidRPr="00B176C1">
              <w:rPr>
                <w:sz w:val="24"/>
                <w:szCs w:val="24"/>
              </w:rPr>
              <w:t xml:space="preserve">Description </w:t>
            </w:r>
          </w:p>
        </w:tc>
        <w:tc>
          <w:tcPr>
            <w:tcW w:w="1194" w:type="dxa"/>
            <w:shd w:val="clear" w:color="auto" w:fill="8EAADB"/>
          </w:tcPr>
          <w:p w14:paraId="4602FC0A" w14:textId="77777777" w:rsidR="00392C99" w:rsidRPr="00B176C1" w:rsidRDefault="00392C99" w:rsidP="00F43798">
            <w:pPr>
              <w:pStyle w:val="TableTitleBold"/>
              <w:spacing w:after="0"/>
              <w:cnfStyle w:val="100000000000" w:firstRow="1" w:lastRow="0" w:firstColumn="0" w:lastColumn="0" w:oddVBand="0" w:evenVBand="0" w:oddHBand="0" w:evenHBand="0" w:firstRowFirstColumn="0" w:firstRowLastColumn="0" w:lastRowFirstColumn="0" w:lastRowLastColumn="0"/>
              <w:rPr>
                <w:sz w:val="24"/>
                <w:szCs w:val="24"/>
              </w:rPr>
            </w:pPr>
            <w:r w:rsidRPr="00B176C1">
              <w:rPr>
                <w:sz w:val="24"/>
                <w:szCs w:val="24"/>
              </w:rPr>
              <w:t>Message Code</w:t>
            </w:r>
          </w:p>
        </w:tc>
        <w:tc>
          <w:tcPr>
            <w:tcW w:w="1011" w:type="dxa"/>
            <w:shd w:val="clear" w:color="auto" w:fill="8EAADB"/>
          </w:tcPr>
          <w:p w14:paraId="7B8BEC96" w14:textId="77777777" w:rsidR="00392C99" w:rsidRPr="00B176C1" w:rsidRDefault="00392C99" w:rsidP="00F43798">
            <w:pPr>
              <w:pStyle w:val="TableTitleBold"/>
              <w:spacing w:after="0"/>
              <w:cnfStyle w:val="100000000000" w:firstRow="1" w:lastRow="0" w:firstColumn="0" w:lastColumn="0" w:oddVBand="0" w:evenVBand="0" w:oddHBand="0" w:evenHBand="0" w:firstRowFirstColumn="0" w:firstRowLastColumn="0" w:lastRowFirstColumn="0" w:lastRowLastColumn="0"/>
              <w:rPr>
                <w:sz w:val="24"/>
                <w:szCs w:val="24"/>
              </w:rPr>
            </w:pPr>
            <w:r w:rsidRPr="00B176C1">
              <w:rPr>
                <w:sz w:val="24"/>
                <w:szCs w:val="24"/>
              </w:rPr>
              <w:t>Email Code</w:t>
            </w:r>
          </w:p>
        </w:tc>
      </w:tr>
      <w:tr w:rsidR="002201A9" w:rsidRPr="00CF575C" w14:paraId="3E1FE741" w14:textId="77777777" w:rsidTr="000C5C38">
        <w:trPr>
          <w:trHeight w:val="227"/>
        </w:trPr>
        <w:tc>
          <w:tcPr>
            <w:cnfStyle w:val="001000000000" w:firstRow="0" w:lastRow="0" w:firstColumn="1" w:lastColumn="0" w:oddVBand="0" w:evenVBand="0" w:oddHBand="0" w:evenHBand="0" w:firstRowFirstColumn="0" w:firstRowLastColumn="0" w:lastRowFirstColumn="0" w:lastRowLastColumn="0"/>
            <w:tcW w:w="0" w:type="auto"/>
          </w:tcPr>
          <w:p w14:paraId="1D7E5991" w14:textId="77777777" w:rsidR="002201A9" w:rsidRPr="00B176C1" w:rsidRDefault="002201A9" w:rsidP="002201A9">
            <w:pPr>
              <w:pStyle w:val="TableText"/>
              <w:spacing w:after="0"/>
              <w:rPr>
                <w:rFonts w:cstheme="minorHAnsi"/>
                <w:color w:val="auto"/>
                <w:sz w:val="24"/>
                <w:szCs w:val="24"/>
              </w:rPr>
            </w:pPr>
            <w:r w:rsidRPr="00B176C1">
              <w:rPr>
                <w:rFonts w:cstheme="minorHAnsi"/>
                <w:color w:val="auto"/>
                <w:sz w:val="24"/>
                <w:szCs w:val="24"/>
              </w:rPr>
              <w:t>BR001</w:t>
            </w:r>
          </w:p>
        </w:tc>
        <w:tc>
          <w:tcPr>
            <w:tcW w:w="6690" w:type="dxa"/>
          </w:tcPr>
          <w:p w14:paraId="133EE21A" w14:textId="7F1602D7" w:rsidR="002201A9" w:rsidRPr="00B176C1" w:rsidRDefault="002201A9" w:rsidP="002201A9">
            <w:pPr>
              <w:pStyle w:val="TableText"/>
              <w:spacing w:after="0"/>
              <w:cnfStyle w:val="000000000000" w:firstRow="0" w:lastRow="0" w:firstColumn="0" w:lastColumn="0" w:oddVBand="0" w:evenVBand="0" w:oddHBand="0" w:evenHBand="0" w:firstRowFirstColumn="0" w:firstRowLastColumn="0" w:lastRowFirstColumn="0" w:lastRowLastColumn="0"/>
              <w:rPr>
                <w:rFonts w:cstheme="minorHAnsi"/>
                <w:color w:val="auto"/>
                <w:sz w:val="24"/>
                <w:szCs w:val="24"/>
              </w:rPr>
            </w:pPr>
            <w:r w:rsidRPr="00B176C1">
              <w:rPr>
                <w:rFonts w:cstheme="minorHAnsi"/>
                <w:color w:val="auto"/>
                <w:sz w:val="24"/>
                <w:szCs w:val="24"/>
              </w:rPr>
              <w:t>The Request submitted by the branch customer service Maker can be reviewed only by the branch customer service Checker form the same Branch</w:t>
            </w:r>
            <w:r>
              <w:rPr>
                <w:rFonts w:cstheme="minorHAnsi"/>
                <w:color w:val="auto"/>
                <w:sz w:val="24"/>
                <w:szCs w:val="24"/>
              </w:rPr>
              <w:t>.</w:t>
            </w:r>
          </w:p>
        </w:tc>
        <w:tc>
          <w:tcPr>
            <w:tcW w:w="1194" w:type="dxa"/>
          </w:tcPr>
          <w:p w14:paraId="6E74AB6D" w14:textId="2EF4CF02" w:rsidR="002201A9" w:rsidRPr="00B176C1" w:rsidRDefault="002201A9" w:rsidP="002201A9">
            <w:pPr>
              <w:pStyle w:val="CommentText"/>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szCs w:val="24"/>
              </w:rPr>
            </w:pPr>
            <w:r w:rsidRPr="00216787">
              <w:rPr>
                <w:rFonts w:cstheme="minorHAnsi"/>
                <w:color w:val="auto"/>
                <w:sz w:val="24"/>
                <w:szCs w:val="24"/>
              </w:rPr>
              <w:t>N/A</w:t>
            </w:r>
          </w:p>
        </w:tc>
        <w:tc>
          <w:tcPr>
            <w:tcW w:w="1011" w:type="dxa"/>
          </w:tcPr>
          <w:p w14:paraId="0CE16658" w14:textId="6C00BA4E" w:rsidR="002201A9" w:rsidRPr="00B176C1" w:rsidRDefault="002201A9" w:rsidP="002201A9">
            <w:pPr>
              <w:pStyle w:val="CommentText"/>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szCs w:val="24"/>
              </w:rPr>
            </w:pPr>
            <w:r w:rsidRPr="00216787">
              <w:rPr>
                <w:rFonts w:cstheme="minorHAnsi"/>
                <w:color w:val="auto"/>
                <w:sz w:val="24"/>
                <w:szCs w:val="24"/>
              </w:rPr>
              <w:t>N/A</w:t>
            </w:r>
          </w:p>
        </w:tc>
      </w:tr>
      <w:tr w:rsidR="002201A9" w:rsidRPr="00CF575C" w14:paraId="6D66A844" w14:textId="77777777" w:rsidTr="000C5C38">
        <w:trPr>
          <w:trHeight w:val="228"/>
        </w:trPr>
        <w:tc>
          <w:tcPr>
            <w:cnfStyle w:val="001000000000" w:firstRow="0" w:lastRow="0" w:firstColumn="1" w:lastColumn="0" w:oddVBand="0" w:evenVBand="0" w:oddHBand="0" w:evenHBand="0" w:firstRowFirstColumn="0" w:firstRowLastColumn="0" w:lastRowFirstColumn="0" w:lastRowLastColumn="0"/>
            <w:tcW w:w="0" w:type="auto"/>
          </w:tcPr>
          <w:p w14:paraId="68F785AC" w14:textId="77777777" w:rsidR="002201A9" w:rsidRPr="00B176C1" w:rsidRDefault="002201A9" w:rsidP="002201A9">
            <w:pPr>
              <w:pStyle w:val="TableText"/>
              <w:spacing w:after="0"/>
              <w:rPr>
                <w:rFonts w:cstheme="minorHAnsi"/>
                <w:color w:val="auto"/>
                <w:sz w:val="24"/>
                <w:szCs w:val="24"/>
              </w:rPr>
            </w:pPr>
            <w:r w:rsidRPr="00B176C1">
              <w:rPr>
                <w:rFonts w:cstheme="minorHAnsi"/>
                <w:color w:val="auto"/>
                <w:sz w:val="24"/>
                <w:szCs w:val="24"/>
              </w:rPr>
              <w:t>BR002</w:t>
            </w:r>
          </w:p>
        </w:tc>
        <w:tc>
          <w:tcPr>
            <w:tcW w:w="6690" w:type="dxa"/>
          </w:tcPr>
          <w:p w14:paraId="7AD00840" w14:textId="77777777" w:rsidR="002201A9" w:rsidRPr="00B176C1" w:rsidRDefault="002201A9" w:rsidP="002201A9">
            <w:pPr>
              <w:pStyle w:val="TableText"/>
              <w:spacing w:after="0"/>
              <w:cnfStyle w:val="000000000000" w:firstRow="0" w:lastRow="0" w:firstColumn="0" w:lastColumn="0" w:oddVBand="0" w:evenVBand="0" w:oddHBand="0" w:evenHBand="0" w:firstRowFirstColumn="0" w:firstRowLastColumn="0" w:lastRowFirstColumn="0" w:lastRowLastColumn="0"/>
              <w:rPr>
                <w:rFonts w:cstheme="minorHAnsi"/>
                <w:color w:val="auto"/>
                <w:sz w:val="24"/>
                <w:szCs w:val="24"/>
              </w:rPr>
            </w:pPr>
            <w:r w:rsidRPr="00B176C1">
              <w:rPr>
                <w:rFonts w:cstheme="minorHAnsi"/>
                <w:color w:val="auto"/>
                <w:sz w:val="24"/>
                <w:szCs w:val="24"/>
              </w:rPr>
              <w:t>In case the Task due date for both the Initiate Request task and Review Request Task has exceeded the task’s SLA, system will send Escalation email to the user Direct manager. The system will retrieve the Direct manager’s email of the task owner from the integration with LDAP.</w:t>
            </w:r>
          </w:p>
        </w:tc>
        <w:tc>
          <w:tcPr>
            <w:tcW w:w="1194" w:type="dxa"/>
          </w:tcPr>
          <w:p w14:paraId="19D96741" w14:textId="6D99ECBA" w:rsidR="002201A9" w:rsidRPr="00B176C1"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color w:val="auto"/>
                <w:sz w:val="24"/>
                <w:szCs w:val="24"/>
              </w:rPr>
            </w:pPr>
            <w:r w:rsidRPr="00216787">
              <w:rPr>
                <w:rFonts w:asciiTheme="minorHAnsi" w:hAnsiTheme="minorHAnsi" w:cstheme="minorHAnsi"/>
                <w:i w:val="0"/>
                <w:color w:val="auto"/>
                <w:sz w:val="24"/>
                <w:szCs w:val="24"/>
              </w:rPr>
              <w:t>N/A</w:t>
            </w:r>
          </w:p>
        </w:tc>
        <w:tc>
          <w:tcPr>
            <w:tcW w:w="1011" w:type="dxa"/>
          </w:tcPr>
          <w:p w14:paraId="445AE096" w14:textId="343DF202" w:rsidR="002201A9" w:rsidRPr="00B176C1"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color w:val="auto"/>
                <w:sz w:val="24"/>
                <w:szCs w:val="24"/>
              </w:rPr>
            </w:pPr>
            <w:r w:rsidRPr="00216787">
              <w:rPr>
                <w:rFonts w:asciiTheme="minorHAnsi" w:hAnsiTheme="minorHAnsi" w:cstheme="minorHAnsi"/>
                <w:i w:val="0"/>
                <w:color w:val="auto"/>
                <w:sz w:val="24"/>
                <w:szCs w:val="24"/>
              </w:rPr>
              <w:t>N/A</w:t>
            </w:r>
          </w:p>
        </w:tc>
      </w:tr>
      <w:tr w:rsidR="002201A9" w:rsidRPr="00CF575C" w14:paraId="061AEC35" w14:textId="77777777" w:rsidTr="000C5C38">
        <w:trPr>
          <w:trHeight w:val="228"/>
        </w:trPr>
        <w:tc>
          <w:tcPr>
            <w:cnfStyle w:val="001000000000" w:firstRow="0" w:lastRow="0" w:firstColumn="1" w:lastColumn="0" w:oddVBand="0" w:evenVBand="0" w:oddHBand="0" w:evenHBand="0" w:firstRowFirstColumn="0" w:firstRowLastColumn="0" w:lastRowFirstColumn="0" w:lastRowLastColumn="0"/>
            <w:tcW w:w="0" w:type="auto"/>
          </w:tcPr>
          <w:p w14:paraId="3FDC7508" w14:textId="38DF068D" w:rsidR="002201A9" w:rsidRPr="00B176C1" w:rsidRDefault="002201A9" w:rsidP="002201A9">
            <w:pPr>
              <w:pStyle w:val="TableText"/>
              <w:spacing w:after="0"/>
              <w:rPr>
                <w:rFonts w:cstheme="minorHAnsi"/>
                <w:color w:val="auto"/>
                <w:sz w:val="24"/>
                <w:szCs w:val="24"/>
              </w:rPr>
            </w:pPr>
            <w:r w:rsidRPr="00B176C1">
              <w:rPr>
                <w:rFonts w:cstheme="minorHAnsi"/>
                <w:color w:val="auto"/>
                <w:sz w:val="24"/>
                <w:szCs w:val="24"/>
              </w:rPr>
              <w:t>BR00</w:t>
            </w:r>
            <w:r w:rsidR="00B725F7">
              <w:rPr>
                <w:rFonts w:cstheme="minorHAnsi"/>
                <w:color w:val="auto"/>
                <w:sz w:val="24"/>
                <w:szCs w:val="24"/>
              </w:rPr>
              <w:t>3</w:t>
            </w:r>
          </w:p>
        </w:tc>
        <w:tc>
          <w:tcPr>
            <w:tcW w:w="6690" w:type="dxa"/>
          </w:tcPr>
          <w:p w14:paraId="07829518" w14:textId="02CB38E7" w:rsidR="002201A9" w:rsidRPr="00535C52" w:rsidRDefault="002201A9" w:rsidP="002201A9">
            <w:pPr>
              <w:pStyle w:val="TableText"/>
              <w:spacing w:after="0"/>
              <w:cnfStyle w:val="000000000000" w:firstRow="0" w:lastRow="0" w:firstColumn="0" w:lastColumn="0" w:oddVBand="0" w:evenVBand="0" w:oddHBand="0" w:evenHBand="0" w:firstRowFirstColumn="0" w:firstRowLastColumn="0" w:lastRowFirstColumn="0" w:lastRowLastColumn="0"/>
              <w:rPr>
                <w:rFonts w:cstheme="minorHAnsi"/>
                <w:color w:val="auto"/>
                <w:sz w:val="24"/>
                <w:szCs w:val="24"/>
              </w:rPr>
            </w:pPr>
            <w:r w:rsidRPr="00535C52">
              <w:rPr>
                <w:rFonts w:cstheme="minorHAnsi"/>
                <w:color w:val="auto"/>
                <w:sz w:val="24"/>
                <w:szCs w:val="24"/>
              </w:rPr>
              <w:t>In case of any Return the user must select the return reason.</w:t>
            </w:r>
          </w:p>
        </w:tc>
        <w:tc>
          <w:tcPr>
            <w:tcW w:w="1194" w:type="dxa"/>
          </w:tcPr>
          <w:p w14:paraId="379E5D63" w14:textId="50C5AEE1" w:rsidR="002201A9" w:rsidRPr="00B176C1"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color w:val="auto"/>
                <w:sz w:val="24"/>
                <w:szCs w:val="24"/>
              </w:rPr>
            </w:pPr>
            <w:r w:rsidRPr="00216787">
              <w:rPr>
                <w:rFonts w:asciiTheme="minorHAnsi" w:hAnsiTheme="minorHAnsi" w:cstheme="minorHAnsi"/>
                <w:i w:val="0"/>
                <w:color w:val="auto"/>
                <w:sz w:val="24"/>
                <w:szCs w:val="24"/>
              </w:rPr>
              <w:t>N/A</w:t>
            </w:r>
          </w:p>
        </w:tc>
        <w:tc>
          <w:tcPr>
            <w:tcW w:w="1011" w:type="dxa"/>
          </w:tcPr>
          <w:p w14:paraId="5171641F" w14:textId="4F12AE73" w:rsidR="002201A9" w:rsidRPr="00B176C1"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color w:val="auto"/>
                <w:sz w:val="24"/>
                <w:szCs w:val="24"/>
              </w:rPr>
            </w:pPr>
            <w:r w:rsidRPr="00216787">
              <w:rPr>
                <w:rFonts w:asciiTheme="minorHAnsi" w:hAnsiTheme="minorHAnsi" w:cstheme="minorHAnsi"/>
                <w:i w:val="0"/>
                <w:color w:val="auto"/>
                <w:sz w:val="24"/>
                <w:szCs w:val="24"/>
              </w:rPr>
              <w:t>N/A</w:t>
            </w:r>
          </w:p>
        </w:tc>
      </w:tr>
      <w:tr w:rsidR="002201A9" w:rsidRPr="00CF575C" w14:paraId="0AB609E3" w14:textId="77777777" w:rsidTr="000C5C38">
        <w:trPr>
          <w:trHeight w:val="228"/>
        </w:trPr>
        <w:tc>
          <w:tcPr>
            <w:cnfStyle w:val="001000000000" w:firstRow="0" w:lastRow="0" w:firstColumn="1" w:lastColumn="0" w:oddVBand="0" w:evenVBand="0" w:oddHBand="0" w:evenHBand="0" w:firstRowFirstColumn="0" w:firstRowLastColumn="0" w:lastRowFirstColumn="0" w:lastRowLastColumn="0"/>
            <w:tcW w:w="0" w:type="auto"/>
          </w:tcPr>
          <w:p w14:paraId="51E452CB" w14:textId="79AC3E65" w:rsidR="002201A9" w:rsidRPr="00B176C1" w:rsidRDefault="002201A9" w:rsidP="002201A9">
            <w:pPr>
              <w:pStyle w:val="TableText"/>
              <w:spacing w:after="0"/>
              <w:rPr>
                <w:rFonts w:cstheme="minorHAnsi"/>
                <w:color w:val="auto"/>
                <w:sz w:val="24"/>
                <w:szCs w:val="24"/>
              </w:rPr>
            </w:pPr>
            <w:r w:rsidRPr="00B176C1">
              <w:rPr>
                <w:rFonts w:cstheme="minorHAnsi"/>
                <w:color w:val="auto"/>
                <w:sz w:val="24"/>
                <w:szCs w:val="24"/>
              </w:rPr>
              <w:t>BR00</w:t>
            </w:r>
            <w:r w:rsidR="00B725F7">
              <w:rPr>
                <w:rFonts w:cstheme="minorHAnsi"/>
                <w:color w:val="auto"/>
                <w:sz w:val="24"/>
                <w:szCs w:val="24"/>
              </w:rPr>
              <w:t>4</w:t>
            </w:r>
          </w:p>
        </w:tc>
        <w:tc>
          <w:tcPr>
            <w:tcW w:w="6690" w:type="dxa"/>
          </w:tcPr>
          <w:p w14:paraId="3F490FA9" w14:textId="4952AA38" w:rsidR="002201A9" w:rsidRPr="00535C52" w:rsidRDefault="002201A9" w:rsidP="002201A9">
            <w:pPr>
              <w:pStyle w:val="TableText"/>
              <w:spacing w:after="0"/>
              <w:cnfStyle w:val="000000000000" w:firstRow="0" w:lastRow="0" w:firstColumn="0" w:lastColumn="0" w:oddVBand="0" w:evenVBand="0" w:oddHBand="0" w:evenHBand="0" w:firstRowFirstColumn="0" w:firstRowLastColumn="0" w:lastRowFirstColumn="0" w:lastRowLastColumn="0"/>
              <w:rPr>
                <w:rFonts w:cstheme="minorHAnsi"/>
                <w:color w:val="auto"/>
                <w:sz w:val="24"/>
                <w:szCs w:val="24"/>
              </w:rPr>
            </w:pPr>
            <w:r w:rsidRPr="00535C52">
              <w:rPr>
                <w:rFonts w:cstheme="minorHAnsi"/>
                <w:color w:val="auto"/>
                <w:sz w:val="24"/>
                <w:szCs w:val="24"/>
              </w:rPr>
              <w:t>All used Look up tables returned data will be provided by core banking system T24.</w:t>
            </w:r>
          </w:p>
        </w:tc>
        <w:tc>
          <w:tcPr>
            <w:tcW w:w="1194" w:type="dxa"/>
          </w:tcPr>
          <w:p w14:paraId="70EA9F08" w14:textId="124DD54E" w:rsidR="002201A9" w:rsidRPr="00B176C1"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color w:val="auto"/>
                <w:sz w:val="24"/>
                <w:szCs w:val="24"/>
              </w:rPr>
            </w:pPr>
            <w:r w:rsidRPr="00216787">
              <w:rPr>
                <w:rFonts w:asciiTheme="minorHAnsi" w:hAnsiTheme="minorHAnsi" w:cstheme="minorHAnsi"/>
                <w:i w:val="0"/>
                <w:color w:val="auto"/>
                <w:sz w:val="24"/>
                <w:szCs w:val="24"/>
              </w:rPr>
              <w:t>N/A</w:t>
            </w:r>
          </w:p>
        </w:tc>
        <w:tc>
          <w:tcPr>
            <w:tcW w:w="1011" w:type="dxa"/>
          </w:tcPr>
          <w:p w14:paraId="73E3F189" w14:textId="2186D916" w:rsidR="002201A9" w:rsidRPr="00B176C1"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color w:val="auto"/>
                <w:sz w:val="24"/>
                <w:szCs w:val="24"/>
              </w:rPr>
            </w:pPr>
            <w:r w:rsidRPr="00216787">
              <w:rPr>
                <w:rFonts w:asciiTheme="minorHAnsi" w:hAnsiTheme="minorHAnsi" w:cstheme="minorHAnsi"/>
                <w:i w:val="0"/>
                <w:color w:val="auto"/>
                <w:sz w:val="24"/>
                <w:szCs w:val="24"/>
              </w:rPr>
              <w:t>N/A</w:t>
            </w:r>
          </w:p>
        </w:tc>
      </w:tr>
      <w:tr w:rsidR="002201A9" w:rsidRPr="00CF575C" w14:paraId="77B6B699" w14:textId="77777777" w:rsidTr="000C5C38">
        <w:trPr>
          <w:trHeight w:val="228"/>
        </w:trPr>
        <w:tc>
          <w:tcPr>
            <w:cnfStyle w:val="001000000000" w:firstRow="0" w:lastRow="0" w:firstColumn="1" w:lastColumn="0" w:oddVBand="0" w:evenVBand="0" w:oddHBand="0" w:evenHBand="0" w:firstRowFirstColumn="0" w:firstRowLastColumn="0" w:lastRowFirstColumn="0" w:lastRowLastColumn="0"/>
            <w:tcW w:w="0" w:type="auto"/>
          </w:tcPr>
          <w:p w14:paraId="1561FFFC" w14:textId="6F018C1A" w:rsidR="002201A9" w:rsidRPr="00535C52" w:rsidRDefault="002201A9" w:rsidP="002201A9">
            <w:pPr>
              <w:pStyle w:val="TableText"/>
              <w:spacing w:after="0"/>
              <w:rPr>
                <w:rFonts w:cstheme="minorHAnsi"/>
                <w:color w:val="auto"/>
                <w:sz w:val="24"/>
                <w:szCs w:val="24"/>
              </w:rPr>
            </w:pPr>
            <w:r w:rsidRPr="00535C52">
              <w:rPr>
                <w:rFonts w:cstheme="minorHAnsi"/>
                <w:color w:val="auto"/>
                <w:sz w:val="24"/>
                <w:szCs w:val="24"/>
              </w:rPr>
              <w:t>BR0</w:t>
            </w:r>
            <w:r w:rsidR="00B725F7">
              <w:rPr>
                <w:rFonts w:cstheme="minorHAnsi"/>
                <w:color w:val="auto"/>
                <w:sz w:val="24"/>
                <w:szCs w:val="24"/>
              </w:rPr>
              <w:t>06</w:t>
            </w:r>
          </w:p>
        </w:tc>
        <w:tc>
          <w:tcPr>
            <w:tcW w:w="6690" w:type="dxa"/>
          </w:tcPr>
          <w:p w14:paraId="6BA6117A" w14:textId="3A44DE6E" w:rsidR="002201A9" w:rsidRPr="00535C52" w:rsidRDefault="002201A9" w:rsidP="002201A9">
            <w:pPr>
              <w:pStyle w:val="TableText"/>
              <w:spacing w:after="0"/>
              <w:cnfStyle w:val="000000000000" w:firstRow="0" w:lastRow="0" w:firstColumn="0" w:lastColumn="0" w:oddVBand="0" w:evenVBand="0" w:oddHBand="0" w:evenHBand="0" w:firstRowFirstColumn="0" w:firstRowLastColumn="0" w:lastRowFirstColumn="0" w:lastRowLastColumn="0"/>
              <w:rPr>
                <w:rFonts w:cstheme="minorHAnsi"/>
                <w:color w:val="auto"/>
                <w:sz w:val="24"/>
                <w:szCs w:val="24"/>
              </w:rPr>
            </w:pPr>
            <w:r w:rsidRPr="00535C52">
              <w:rPr>
                <w:rFonts w:cstheme="minorHAnsi"/>
                <w:color w:val="auto"/>
                <w:sz w:val="24"/>
                <w:szCs w:val="24"/>
              </w:rPr>
              <w:t>The user will fill the customer data in the process form and extract it from the system for customer signature and upload it again.</w:t>
            </w:r>
          </w:p>
        </w:tc>
        <w:tc>
          <w:tcPr>
            <w:tcW w:w="1194" w:type="dxa"/>
          </w:tcPr>
          <w:p w14:paraId="5CF97898" w14:textId="54107B30" w:rsidR="002201A9"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sz w:val="24"/>
                <w:szCs w:val="24"/>
              </w:rPr>
            </w:pPr>
            <w:r w:rsidRPr="00216787">
              <w:rPr>
                <w:rFonts w:asciiTheme="minorHAnsi" w:hAnsiTheme="minorHAnsi" w:cstheme="minorHAnsi"/>
                <w:i w:val="0"/>
                <w:color w:val="auto"/>
                <w:sz w:val="24"/>
                <w:szCs w:val="24"/>
              </w:rPr>
              <w:t>N/A</w:t>
            </w:r>
          </w:p>
        </w:tc>
        <w:tc>
          <w:tcPr>
            <w:tcW w:w="1011" w:type="dxa"/>
          </w:tcPr>
          <w:p w14:paraId="6994420C" w14:textId="67D589FC" w:rsidR="002201A9" w:rsidRDefault="002201A9"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sz w:val="24"/>
                <w:szCs w:val="24"/>
              </w:rPr>
            </w:pPr>
            <w:r w:rsidRPr="00216787">
              <w:rPr>
                <w:rFonts w:asciiTheme="minorHAnsi" w:hAnsiTheme="minorHAnsi" w:cstheme="minorHAnsi"/>
                <w:i w:val="0"/>
                <w:color w:val="auto"/>
                <w:sz w:val="24"/>
                <w:szCs w:val="24"/>
              </w:rPr>
              <w:t>N/A</w:t>
            </w:r>
          </w:p>
        </w:tc>
      </w:tr>
      <w:tr w:rsidR="00160496" w:rsidRPr="00CF575C" w14:paraId="0967C87F" w14:textId="77777777" w:rsidTr="000C5C38">
        <w:trPr>
          <w:trHeight w:val="228"/>
        </w:trPr>
        <w:tc>
          <w:tcPr>
            <w:cnfStyle w:val="001000000000" w:firstRow="0" w:lastRow="0" w:firstColumn="1" w:lastColumn="0" w:oddVBand="0" w:evenVBand="0" w:oddHBand="0" w:evenHBand="0" w:firstRowFirstColumn="0" w:firstRowLastColumn="0" w:lastRowFirstColumn="0" w:lastRowLastColumn="0"/>
            <w:tcW w:w="0" w:type="auto"/>
          </w:tcPr>
          <w:p w14:paraId="7202566B" w14:textId="6378E254" w:rsidR="00160496" w:rsidRDefault="00160496" w:rsidP="002201A9">
            <w:pPr>
              <w:pStyle w:val="TableText"/>
              <w:spacing w:after="0"/>
              <w:rPr>
                <w:rFonts w:cstheme="minorHAnsi"/>
                <w:sz w:val="24"/>
                <w:szCs w:val="24"/>
              </w:rPr>
            </w:pPr>
            <w:r>
              <w:rPr>
                <w:rFonts w:cstheme="minorHAnsi"/>
                <w:sz w:val="24"/>
                <w:szCs w:val="24"/>
              </w:rPr>
              <w:t>BR0</w:t>
            </w:r>
            <w:r w:rsidR="00B725F7">
              <w:rPr>
                <w:rFonts w:cstheme="minorHAnsi"/>
                <w:sz w:val="24"/>
                <w:szCs w:val="24"/>
              </w:rPr>
              <w:t>08</w:t>
            </w:r>
          </w:p>
        </w:tc>
        <w:tc>
          <w:tcPr>
            <w:tcW w:w="6690" w:type="dxa"/>
          </w:tcPr>
          <w:p w14:paraId="5EBA323E" w14:textId="19806FEC" w:rsidR="00160496" w:rsidRDefault="00160496" w:rsidP="002201A9">
            <w:pPr>
              <w:pStyle w:val="TableText"/>
              <w:spacing w:after="0"/>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The customer can </w:t>
            </w:r>
            <w:r w:rsidR="00D00CEA">
              <w:rPr>
                <w:rFonts w:cstheme="minorHAnsi"/>
                <w:sz w:val="24"/>
                <w:szCs w:val="24"/>
              </w:rPr>
              <w:t xml:space="preserve">close his </w:t>
            </w:r>
            <w:r w:rsidR="00E13F11">
              <w:rPr>
                <w:rFonts w:cstheme="minorHAnsi"/>
                <w:sz w:val="24"/>
                <w:szCs w:val="24"/>
              </w:rPr>
              <w:t>account from</w:t>
            </w:r>
            <w:r>
              <w:rPr>
                <w:rFonts w:cstheme="minorHAnsi"/>
                <w:sz w:val="24"/>
                <w:szCs w:val="24"/>
              </w:rPr>
              <w:t xml:space="preserve"> any branch in Egypt.</w:t>
            </w:r>
          </w:p>
        </w:tc>
        <w:tc>
          <w:tcPr>
            <w:tcW w:w="1194" w:type="dxa"/>
          </w:tcPr>
          <w:p w14:paraId="2826599A" w14:textId="7DDA2758" w:rsidR="00160496" w:rsidRPr="00216787" w:rsidRDefault="00160496"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sz w:val="24"/>
                <w:szCs w:val="24"/>
              </w:rPr>
            </w:pPr>
            <w:r>
              <w:rPr>
                <w:rFonts w:asciiTheme="minorHAnsi" w:hAnsiTheme="minorHAnsi" w:cstheme="minorHAnsi"/>
                <w:i w:val="0"/>
                <w:sz w:val="24"/>
                <w:szCs w:val="24"/>
              </w:rPr>
              <w:t>N/A</w:t>
            </w:r>
          </w:p>
        </w:tc>
        <w:tc>
          <w:tcPr>
            <w:tcW w:w="1011" w:type="dxa"/>
          </w:tcPr>
          <w:p w14:paraId="6248440E" w14:textId="75BA590A" w:rsidR="00160496" w:rsidRPr="00216787" w:rsidRDefault="00160496"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sz w:val="24"/>
                <w:szCs w:val="24"/>
              </w:rPr>
            </w:pPr>
            <w:r>
              <w:rPr>
                <w:rFonts w:asciiTheme="minorHAnsi" w:hAnsiTheme="minorHAnsi" w:cstheme="minorHAnsi"/>
                <w:i w:val="0"/>
                <w:sz w:val="24"/>
                <w:szCs w:val="24"/>
              </w:rPr>
              <w:t>N/A</w:t>
            </w:r>
          </w:p>
        </w:tc>
      </w:tr>
      <w:tr w:rsidR="00B14A08" w:rsidRPr="00CF575C" w14:paraId="3562BF9C" w14:textId="77777777" w:rsidTr="000C5C38">
        <w:trPr>
          <w:trHeight w:val="228"/>
        </w:trPr>
        <w:tc>
          <w:tcPr>
            <w:cnfStyle w:val="001000000000" w:firstRow="0" w:lastRow="0" w:firstColumn="1" w:lastColumn="0" w:oddVBand="0" w:evenVBand="0" w:oddHBand="0" w:evenHBand="0" w:firstRowFirstColumn="0" w:firstRowLastColumn="0" w:lastRowFirstColumn="0" w:lastRowLastColumn="0"/>
            <w:tcW w:w="0" w:type="auto"/>
          </w:tcPr>
          <w:p w14:paraId="55BE1328" w14:textId="28C138B6" w:rsidR="00B14A08" w:rsidRDefault="00B14A08" w:rsidP="002201A9">
            <w:pPr>
              <w:pStyle w:val="TableText"/>
              <w:spacing w:after="0"/>
              <w:rPr>
                <w:rFonts w:cstheme="minorHAnsi"/>
                <w:sz w:val="24"/>
                <w:szCs w:val="24"/>
              </w:rPr>
            </w:pPr>
            <w:r>
              <w:rPr>
                <w:rFonts w:cstheme="minorHAnsi"/>
                <w:sz w:val="24"/>
                <w:szCs w:val="24"/>
              </w:rPr>
              <w:t>BR0</w:t>
            </w:r>
            <w:r w:rsidR="00B725F7">
              <w:rPr>
                <w:rFonts w:cstheme="minorHAnsi"/>
                <w:sz w:val="24"/>
                <w:szCs w:val="24"/>
              </w:rPr>
              <w:t>09</w:t>
            </w:r>
          </w:p>
        </w:tc>
        <w:tc>
          <w:tcPr>
            <w:tcW w:w="6690" w:type="dxa"/>
          </w:tcPr>
          <w:p w14:paraId="77F1C510" w14:textId="4A860D24" w:rsidR="00B14A08" w:rsidRDefault="00B14A08" w:rsidP="002201A9">
            <w:pPr>
              <w:pStyle w:val="TableText"/>
              <w:spacing w:after="0"/>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In case the customer hasn’t CIF/Account number the </w:t>
            </w:r>
            <w:r w:rsidR="00CC02AE">
              <w:rPr>
                <w:rFonts w:cstheme="minorHAnsi"/>
                <w:sz w:val="24"/>
                <w:szCs w:val="24"/>
              </w:rPr>
              <w:t>system will not proceed.</w:t>
            </w:r>
          </w:p>
        </w:tc>
        <w:tc>
          <w:tcPr>
            <w:tcW w:w="1194" w:type="dxa"/>
          </w:tcPr>
          <w:p w14:paraId="1121E75C" w14:textId="642352CE" w:rsidR="00B14A08" w:rsidRDefault="00CC02AE"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sz w:val="24"/>
                <w:szCs w:val="24"/>
              </w:rPr>
            </w:pPr>
            <w:r>
              <w:rPr>
                <w:rFonts w:asciiTheme="minorHAnsi" w:hAnsiTheme="minorHAnsi" w:cstheme="minorHAnsi"/>
                <w:i w:val="0"/>
                <w:sz w:val="24"/>
                <w:szCs w:val="24"/>
              </w:rPr>
              <w:t>N/A</w:t>
            </w:r>
          </w:p>
        </w:tc>
        <w:tc>
          <w:tcPr>
            <w:tcW w:w="1011" w:type="dxa"/>
          </w:tcPr>
          <w:p w14:paraId="5CB5614D" w14:textId="07A4A7C9" w:rsidR="00B14A08" w:rsidRDefault="00CC02AE" w:rsidP="002201A9">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sz w:val="24"/>
                <w:szCs w:val="24"/>
              </w:rPr>
            </w:pPr>
            <w:r>
              <w:rPr>
                <w:rFonts w:asciiTheme="minorHAnsi" w:hAnsiTheme="minorHAnsi" w:cstheme="minorHAnsi"/>
                <w:i w:val="0"/>
                <w:sz w:val="24"/>
                <w:szCs w:val="24"/>
              </w:rPr>
              <w:t>N/A</w:t>
            </w:r>
          </w:p>
        </w:tc>
      </w:tr>
    </w:tbl>
    <w:p w14:paraId="1C1F3D87" w14:textId="61E97A1F" w:rsidR="00A17938" w:rsidRPr="00D005D8" w:rsidRDefault="00537E63" w:rsidP="003373CE">
      <w:pPr>
        <w:pStyle w:val="Heading2"/>
      </w:pPr>
      <w:bookmarkStart w:id="24" w:name="_Toc109074355"/>
      <w:r w:rsidRPr="00D005D8">
        <w:lastRenderedPageBreak/>
        <w:t xml:space="preserve">Process </w:t>
      </w:r>
      <w:r w:rsidR="00AC31CB" w:rsidRPr="00D005D8">
        <w:t>Model</w:t>
      </w:r>
      <w:bookmarkEnd w:id="24"/>
    </w:p>
    <w:p w14:paraId="30FB09E2" w14:textId="2B975565" w:rsidR="00BE5D1C" w:rsidRPr="00D005D8" w:rsidRDefault="009E3EE6">
      <w:pPr>
        <w:spacing w:line="259" w:lineRule="auto"/>
        <w:rPr>
          <w:rFonts w:cstheme="minorHAnsi"/>
          <w:sz w:val="24"/>
          <w:szCs w:val="24"/>
        </w:rPr>
      </w:pPr>
      <w:r>
        <w:rPr>
          <w:rFonts w:cstheme="minorHAnsi"/>
          <w:noProof/>
          <w:sz w:val="24"/>
          <w:szCs w:val="24"/>
        </w:rPr>
        <w:drawing>
          <wp:inline distT="0" distB="0" distL="0" distR="0" wp14:anchorId="67B3D30A" wp14:editId="631C97B2">
            <wp:extent cx="6162675" cy="5334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4" cstate="print">
                      <a:extLst>
                        <a:ext uri="{28A0092B-C50C-407E-A947-70E740481C1C}">
                          <a14:useLocalDpi xmlns:a14="http://schemas.microsoft.com/office/drawing/2010/main" val="0"/>
                        </a:ext>
                      </a:extLst>
                    </a:blip>
                    <a:srcRect l="1" r="431" b="7529"/>
                    <a:stretch/>
                  </pic:blipFill>
                  <pic:spPr bwMode="auto">
                    <a:xfrm>
                      <a:off x="0" y="0"/>
                      <a:ext cx="6162675" cy="5334000"/>
                    </a:xfrm>
                    <a:prstGeom prst="rect">
                      <a:avLst/>
                    </a:prstGeom>
                    <a:ln>
                      <a:noFill/>
                    </a:ln>
                    <a:extLst>
                      <a:ext uri="{53640926-AAD7-44D8-BBD7-CCE9431645EC}">
                        <a14:shadowObscured xmlns:a14="http://schemas.microsoft.com/office/drawing/2010/main"/>
                      </a:ext>
                    </a:extLst>
                  </pic:spPr>
                </pic:pic>
              </a:graphicData>
            </a:graphic>
          </wp:inline>
        </w:drawing>
      </w:r>
      <w:r w:rsidR="00BE5D1C" w:rsidRPr="00D005D8">
        <w:rPr>
          <w:rFonts w:cstheme="minorHAnsi"/>
          <w:sz w:val="24"/>
          <w:szCs w:val="24"/>
        </w:rPr>
        <w:br w:type="page"/>
      </w:r>
    </w:p>
    <w:p w14:paraId="6C396AA5" w14:textId="59CCC4CF" w:rsidR="00E6419B" w:rsidRPr="00D005D8" w:rsidRDefault="00E6419B" w:rsidP="003373CE">
      <w:pPr>
        <w:pStyle w:val="Heading2"/>
      </w:pPr>
      <w:bookmarkStart w:id="25" w:name="_Toc109074356"/>
      <w:r w:rsidRPr="00D005D8">
        <w:lastRenderedPageBreak/>
        <w:t>Properties</w:t>
      </w:r>
      <w:bookmarkEnd w:id="25"/>
      <w:r w:rsidRPr="00D005D8">
        <w:t xml:space="preserve"> </w:t>
      </w:r>
    </w:p>
    <w:tbl>
      <w:tblPr>
        <w:tblStyle w:val="GridTable4-Accent11"/>
        <w:tblW w:w="9432" w:type="dxa"/>
        <w:tblLook w:val="04A0" w:firstRow="1" w:lastRow="0" w:firstColumn="1" w:lastColumn="0" w:noHBand="0" w:noVBand="1"/>
      </w:tblPr>
      <w:tblGrid>
        <w:gridCol w:w="2695"/>
        <w:gridCol w:w="6737"/>
      </w:tblGrid>
      <w:tr w:rsidR="00E6419B" w:rsidRPr="00D005D8" w14:paraId="774F8834" w14:textId="77777777" w:rsidTr="00850597">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695" w:type="dxa"/>
            <w:tcBorders>
              <w:top w:val="none" w:sz="0" w:space="0" w:color="auto"/>
              <w:left w:val="none" w:sz="0" w:space="0" w:color="auto"/>
              <w:bottom w:val="none" w:sz="0" w:space="0" w:color="auto"/>
              <w:right w:val="none" w:sz="0" w:space="0" w:color="auto"/>
            </w:tcBorders>
          </w:tcPr>
          <w:p w14:paraId="00F60902" w14:textId="77777777" w:rsidR="00E6419B" w:rsidRPr="00D005D8" w:rsidRDefault="00E6419B" w:rsidP="00DC6154">
            <w:pPr>
              <w:pStyle w:val="template"/>
              <w:spacing w:line="276" w:lineRule="auto"/>
              <w:rPr>
                <w:rFonts w:asciiTheme="minorHAnsi" w:hAnsiTheme="minorHAnsi" w:cstheme="minorHAnsi"/>
                <w:i w:val="0"/>
                <w:iCs/>
                <w:color w:val="1F4E79" w:themeColor="accent1" w:themeShade="80"/>
                <w:sz w:val="24"/>
                <w:szCs w:val="24"/>
              </w:rPr>
            </w:pPr>
            <w:r w:rsidRPr="00D005D8">
              <w:rPr>
                <w:rFonts w:asciiTheme="minorHAnsi" w:hAnsiTheme="minorHAnsi" w:cstheme="minorHAnsi"/>
                <w:i w:val="0"/>
                <w:iCs/>
                <w:sz w:val="24"/>
                <w:szCs w:val="24"/>
              </w:rPr>
              <w:t xml:space="preserve">Item </w:t>
            </w:r>
          </w:p>
        </w:tc>
        <w:tc>
          <w:tcPr>
            <w:tcW w:w="6737" w:type="dxa"/>
            <w:tcBorders>
              <w:top w:val="none" w:sz="0" w:space="0" w:color="auto"/>
              <w:left w:val="none" w:sz="0" w:space="0" w:color="auto"/>
              <w:bottom w:val="none" w:sz="0" w:space="0" w:color="auto"/>
              <w:right w:val="none" w:sz="0" w:space="0" w:color="auto"/>
            </w:tcBorders>
          </w:tcPr>
          <w:p w14:paraId="79C435C4" w14:textId="0104B7A0" w:rsidR="00E6419B" w:rsidRPr="00D005D8" w:rsidRDefault="00E6419B" w:rsidP="00DC6154">
            <w:pPr>
              <w:pStyle w:val="template"/>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Description </w:t>
            </w:r>
          </w:p>
        </w:tc>
      </w:tr>
      <w:tr w:rsidR="00816D85" w:rsidRPr="00D005D8" w14:paraId="22D9FF2C" w14:textId="77777777" w:rsidTr="00850597">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695" w:type="dxa"/>
          </w:tcPr>
          <w:p w14:paraId="41291CC4" w14:textId="7F8F34AA" w:rsidR="00816D85" w:rsidRPr="00D005D8" w:rsidRDefault="00816D85" w:rsidP="00816D85">
            <w:pPr>
              <w:pStyle w:val="template"/>
              <w:spacing w:line="276" w:lineRule="auto"/>
              <w:rPr>
                <w:rFonts w:asciiTheme="minorHAnsi" w:hAnsiTheme="minorHAnsi" w:cstheme="minorHAnsi"/>
                <w:i w:val="0"/>
                <w:iCs/>
                <w:color w:val="000000" w:themeColor="text1"/>
                <w:sz w:val="24"/>
                <w:szCs w:val="24"/>
              </w:rPr>
            </w:pPr>
            <w:r w:rsidRPr="00D005D8">
              <w:rPr>
                <w:rFonts w:asciiTheme="minorHAnsi" w:hAnsiTheme="minorHAnsi" w:cstheme="minorHAnsi"/>
                <w:i w:val="0"/>
                <w:iCs/>
                <w:color w:val="000000" w:themeColor="text1"/>
                <w:sz w:val="24"/>
                <w:szCs w:val="24"/>
              </w:rPr>
              <w:t>Process Name</w:t>
            </w:r>
          </w:p>
        </w:tc>
        <w:tc>
          <w:tcPr>
            <w:tcW w:w="6737" w:type="dxa"/>
          </w:tcPr>
          <w:p w14:paraId="61415801" w14:textId="4F5BC497" w:rsidR="00816D85" w:rsidRPr="00D005D8" w:rsidRDefault="00813C63" w:rsidP="00A15015">
            <w:pPr>
              <w:pStyle w:val="template"/>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val="0"/>
                <w:iCs/>
                <w:color w:val="000000" w:themeColor="text1"/>
                <w:sz w:val="24"/>
                <w:szCs w:val="24"/>
                <w:rtl/>
              </w:rPr>
            </w:pPr>
            <w:r>
              <w:rPr>
                <w:rFonts w:asciiTheme="minorHAnsi" w:hAnsiTheme="minorHAnsi" w:cstheme="minorHAnsi"/>
                <w:i w:val="0"/>
                <w:iCs/>
                <w:color w:val="000000" w:themeColor="text1"/>
                <w:sz w:val="24"/>
                <w:szCs w:val="24"/>
              </w:rPr>
              <w:t>Account Closure</w:t>
            </w:r>
            <w:r w:rsidR="00816D85" w:rsidRPr="00D005D8">
              <w:rPr>
                <w:rFonts w:asciiTheme="minorHAnsi" w:hAnsiTheme="minorHAnsi" w:cstheme="minorHAnsi"/>
                <w:i w:val="0"/>
                <w:iCs/>
                <w:color w:val="000000" w:themeColor="text1"/>
                <w:sz w:val="24"/>
                <w:szCs w:val="24"/>
              </w:rPr>
              <w:t xml:space="preserve"> </w:t>
            </w:r>
            <w:r w:rsidR="00E1663B">
              <w:rPr>
                <w:rFonts w:asciiTheme="minorHAnsi" w:hAnsiTheme="minorHAnsi" w:cstheme="minorHAnsi"/>
                <w:i w:val="0"/>
                <w:iCs/>
                <w:color w:val="000000" w:themeColor="text1"/>
                <w:sz w:val="24"/>
                <w:szCs w:val="24"/>
              </w:rPr>
              <w:t>Request</w:t>
            </w:r>
          </w:p>
        </w:tc>
      </w:tr>
      <w:tr w:rsidR="00816D85" w:rsidRPr="00D005D8" w14:paraId="465453B0" w14:textId="77777777" w:rsidTr="00850597">
        <w:trPr>
          <w:trHeight w:val="229"/>
        </w:trPr>
        <w:tc>
          <w:tcPr>
            <w:cnfStyle w:val="001000000000" w:firstRow="0" w:lastRow="0" w:firstColumn="1" w:lastColumn="0" w:oddVBand="0" w:evenVBand="0" w:oddHBand="0" w:evenHBand="0" w:firstRowFirstColumn="0" w:firstRowLastColumn="0" w:lastRowFirstColumn="0" w:lastRowLastColumn="0"/>
            <w:tcW w:w="2695" w:type="dxa"/>
          </w:tcPr>
          <w:p w14:paraId="30131A78" w14:textId="58AB127F" w:rsidR="00816D85" w:rsidRPr="00D005D8" w:rsidRDefault="00816D85" w:rsidP="00816D85">
            <w:pPr>
              <w:pStyle w:val="template"/>
              <w:spacing w:line="276" w:lineRule="auto"/>
              <w:rPr>
                <w:rFonts w:asciiTheme="minorHAnsi" w:hAnsiTheme="minorHAnsi" w:cstheme="minorHAnsi"/>
                <w:b w:val="0"/>
                <w:bCs w:val="0"/>
                <w:i w:val="0"/>
                <w:iCs/>
                <w:color w:val="000000" w:themeColor="text1"/>
                <w:sz w:val="24"/>
                <w:szCs w:val="24"/>
              </w:rPr>
            </w:pPr>
            <w:r w:rsidRPr="00D005D8">
              <w:rPr>
                <w:rFonts w:asciiTheme="minorHAnsi" w:hAnsiTheme="minorHAnsi" w:cstheme="minorHAnsi"/>
                <w:i w:val="0"/>
                <w:iCs/>
                <w:color w:val="000000" w:themeColor="text1"/>
                <w:sz w:val="24"/>
                <w:szCs w:val="24"/>
              </w:rPr>
              <w:t xml:space="preserve">Instance Title </w:t>
            </w:r>
            <w:r w:rsidRPr="00D005D8">
              <w:rPr>
                <w:rFonts w:asciiTheme="minorHAnsi" w:hAnsiTheme="minorHAnsi" w:cstheme="minorHAnsi"/>
                <w:b w:val="0"/>
                <w:bCs w:val="0"/>
                <w:i w:val="0"/>
                <w:iCs/>
                <w:color w:val="000000" w:themeColor="text1"/>
                <w:sz w:val="24"/>
                <w:szCs w:val="24"/>
              </w:rPr>
              <w:t>“will appear in in-box tasks to the end user”</w:t>
            </w:r>
          </w:p>
        </w:tc>
        <w:tc>
          <w:tcPr>
            <w:tcW w:w="6737" w:type="dxa"/>
          </w:tcPr>
          <w:p w14:paraId="67EB3B71" w14:textId="40ECBE06" w:rsidR="00816D85" w:rsidRPr="00D005D8" w:rsidRDefault="0054435D" w:rsidP="00B63621">
            <w:pPr>
              <w:pStyle w:val="CommentText"/>
              <w:bidi/>
              <w:jc w:val="right"/>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Customer Name</w:t>
            </w:r>
            <w:r w:rsidR="00816D85" w:rsidRPr="00D005D8">
              <w:rPr>
                <w:rFonts w:cstheme="minorHAnsi"/>
                <w:iCs/>
                <w:sz w:val="24"/>
                <w:szCs w:val="24"/>
                <w:lang w:bidi="ar-EG"/>
              </w:rPr>
              <w:t xml:space="preserve"> - Customer </w:t>
            </w:r>
            <w:r w:rsidRPr="00D005D8">
              <w:rPr>
                <w:rFonts w:cstheme="minorHAnsi"/>
                <w:iCs/>
                <w:sz w:val="24"/>
                <w:szCs w:val="24"/>
                <w:lang w:bidi="ar-EG"/>
              </w:rPr>
              <w:t>CIF</w:t>
            </w:r>
            <w:r w:rsidR="00B63621" w:rsidRPr="00D005D8">
              <w:rPr>
                <w:rFonts w:cstheme="minorHAnsi"/>
                <w:iCs/>
                <w:sz w:val="24"/>
                <w:szCs w:val="24"/>
                <w:lang w:bidi="ar-EG"/>
              </w:rPr>
              <w:t>– Accoun</w:t>
            </w:r>
            <w:r w:rsidR="00E46560">
              <w:rPr>
                <w:rFonts w:cstheme="minorHAnsi"/>
                <w:iCs/>
                <w:sz w:val="24"/>
                <w:szCs w:val="24"/>
                <w:lang w:bidi="ar-EG"/>
              </w:rPr>
              <w:t>t Number</w:t>
            </w:r>
          </w:p>
        </w:tc>
      </w:tr>
      <w:tr w:rsidR="00816D85" w:rsidRPr="00D005D8" w14:paraId="13C25362" w14:textId="77777777" w:rsidTr="0085059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695" w:type="dxa"/>
          </w:tcPr>
          <w:p w14:paraId="59CFB994" w14:textId="0A43C1EF" w:rsidR="00816D85" w:rsidRPr="00D005D8" w:rsidRDefault="00816D85" w:rsidP="00816D85">
            <w:pPr>
              <w:pStyle w:val="template"/>
              <w:spacing w:line="276" w:lineRule="auto"/>
              <w:rPr>
                <w:rFonts w:asciiTheme="minorHAnsi" w:hAnsiTheme="minorHAnsi" w:cstheme="minorHAnsi"/>
                <w:b w:val="0"/>
                <w:bCs w:val="0"/>
                <w:i w:val="0"/>
                <w:iCs/>
                <w:color w:val="000000" w:themeColor="text1"/>
                <w:sz w:val="24"/>
                <w:szCs w:val="24"/>
              </w:rPr>
            </w:pPr>
            <w:r w:rsidRPr="00D005D8">
              <w:rPr>
                <w:rFonts w:asciiTheme="minorHAnsi" w:hAnsiTheme="minorHAnsi" w:cstheme="minorHAnsi"/>
                <w:i w:val="0"/>
                <w:iCs/>
                <w:color w:val="000000" w:themeColor="text1"/>
                <w:sz w:val="24"/>
                <w:szCs w:val="24"/>
              </w:rPr>
              <w:t xml:space="preserve">Expose performance metrics </w:t>
            </w:r>
            <w:r w:rsidRPr="00D005D8">
              <w:rPr>
                <w:rFonts w:asciiTheme="minorHAnsi" w:hAnsiTheme="minorHAnsi" w:cstheme="minorHAnsi"/>
                <w:b w:val="0"/>
                <w:bCs w:val="0"/>
                <w:i w:val="0"/>
                <w:iCs/>
                <w:color w:val="000000" w:themeColor="text1"/>
                <w:sz w:val="24"/>
                <w:szCs w:val="24"/>
              </w:rPr>
              <w:t>“who allowed to view the performance for the current process”</w:t>
            </w:r>
          </w:p>
        </w:tc>
        <w:tc>
          <w:tcPr>
            <w:tcW w:w="6737" w:type="dxa"/>
          </w:tcPr>
          <w:p w14:paraId="51764EF8" w14:textId="77777777" w:rsidR="00E57317" w:rsidRDefault="00E57317" w:rsidP="00741497">
            <w:pPr>
              <w:pStyle w:val="CommentText"/>
              <w:tabs>
                <w:tab w:val="left" w:pos="935"/>
              </w:tabs>
              <w:cnfStyle w:val="000000100000" w:firstRow="0" w:lastRow="0" w:firstColumn="0" w:lastColumn="0" w:oddVBand="0" w:evenVBand="0" w:oddHBand="1" w:evenHBand="0" w:firstRowFirstColumn="0" w:firstRowLastColumn="0" w:lastRowFirstColumn="0" w:lastRowLastColumn="0"/>
              <w:rPr>
                <w:rFonts w:cstheme="minorHAnsi"/>
                <w:iCs/>
                <w:sz w:val="24"/>
                <w:szCs w:val="24"/>
              </w:rPr>
            </w:pPr>
            <w:r>
              <w:rPr>
                <w:rFonts w:cstheme="minorHAnsi"/>
                <w:iCs/>
                <w:sz w:val="24"/>
                <w:szCs w:val="24"/>
              </w:rPr>
              <w:t xml:space="preserve">Branch Manager </w:t>
            </w:r>
          </w:p>
          <w:p w14:paraId="110F51D0" w14:textId="3C30C2E0" w:rsidR="00352EE3" w:rsidRPr="00D005D8" w:rsidRDefault="00352EE3" w:rsidP="00741497">
            <w:pPr>
              <w:pStyle w:val="CommentText"/>
              <w:tabs>
                <w:tab w:val="left" w:pos="935"/>
              </w:tabs>
              <w:cnfStyle w:val="000000100000" w:firstRow="0" w:lastRow="0" w:firstColumn="0" w:lastColumn="0" w:oddVBand="0" w:evenVBand="0" w:oddHBand="1" w:evenHBand="0" w:firstRowFirstColumn="0" w:firstRowLastColumn="0" w:lastRowFirstColumn="0" w:lastRowLastColumn="0"/>
              <w:rPr>
                <w:rFonts w:cstheme="minorHAnsi"/>
                <w:iCs/>
                <w:sz w:val="24"/>
                <w:szCs w:val="24"/>
              </w:rPr>
            </w:pPr>
          </w:p>
        </w:tc>
      </w:tr>
      <w:tr w:rsidR="00816D85" w:rsidRPr="00D005D8" w14:paraId="18651213" w14:textId="77777777" w:rsidTr="00850597">
        <w:trPr>
          <w:trHeight w:val="227"/>
        </w:trPr>
        <w:tc>
          <w:tcPr>
            <w:cnfStyle w:val="001000000000" w:firstRow="0" w:lastRow="0" w:firstColumn="1" w:lastColumn="0" w:oddVBand="0" w:evenVBand="0" w:oddHBand="0" w:evenHBand="0" w:firstRowFirstColumn="0" w:firstRowLastColumn="0" w:lastRowFirstColumn="0" w:lastRowLastColumn="0"/>
            <w:tcW w:w="2695" w:type="dxa"/>
          </w:tcPr>
          <w:p w14:paraId="05572C28" w14:textId="451F2034" w:rsidR="00816D85" w:rsidRPr="00D005D8" w:rsidRDefault="00816D85" w:rsidP="00816D85">
            <w:pPr>
              <w:pStyle w:val="template"/>
              <w:spacing w:line="276" w:lineRule="auto"/>
              <w:rPr>
                <w:rFonts w:asciiTheme="minorHAnsi" w:hAnsiTheme="minorHAnsi" w:cstheme="minorHAnsi"/>
                <w:i w:val="0"/>
                <w:iCs/>
                <w:color w:val="000000" w:themeColor="text1"/>
                <w:sz w:val="24"/>
                <w:szCs w:val="24"/>
              </w:rPr>
            </w:pPr>
            <w:r w:rsidRPr="00D005D8">
              <w:rPr>
                <w:rFonts w:asciiTheme="minorHAnsi" w:hAnsiTheme="minorHAnsi" w:cstheme="minorHAnsi"/>
                <w:i w:val="0"/>
                <w:iCs/>
                <w:color w:val="000000" w:themeColor="text1"/>
                <w:sz w:val="24"/>
                <w:szCs w:val="24"/>
              </w:rPr>
              <w:t xml:space="preserve">Process Owner </w:t>
            </w:r>
          </w:p>
        </w:tc>
        <w:tc>
          <w:tcPr>
            <w:tcW w:w="6737" w:type="dxa"/>
          </w:tcPr>
          <w:p w14:paraId="7C45AF5A" w14:textId="7C34A320" w:rsidR="00816D85" w:rsidRPr="00D005D8" w:rsidRDefault="00107E04" w:rsidP="00741497">
            <w:pPr>
              <w:pStyle w:val="CommentText"/>
              <w:tabs>
                <w:tab w:val="left" w:pos="935"/>
              </w:tabs>
              <w:cnfStyle w:val="000000000000" w:firstRow="0" w:lastRow="0" w:firstColumn="0" w:lastColumn="0" w:oddVBand="0" w:evenVBand="0" w:oddHBand="0" w:evenHBand="0" w:firstRowFirstColumn="0" w:firstRowLastColumn="0" w:lastRowFirstColumn="0" w:lastRowLastColumn="0"/>
              <w:rPr>
                <w:rFonts w:cstheme="minorHAnsi"/>
                <w:iCs/>
                <w:sz w:val="24"/>
                <w:szCs w:val="24"/>
              </w:rPr>
            </w:pPr>
            <w:r>
              <w:rPr>
                <w:rFonts w:cstheme="minorHAnsi"/>
                <w:iCs/>
                <w:sz w:val="24"/>
                <w:szCs w:val="24"/>
              </w:rPr>
              <w:t>Head of Retail</w:t>
            </w:r>
          </w:p>
        </w:tc>
      </w:tr>
      <w:tr w:rsidR="00816D85" w:rsidRPr="00D005D8" w14:paraId="6BD53BAA" w14:textId="77777777" w:rsidTr="0085059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695" w:type="dxa"/>
          </w:tcPr>
          <w:p w14:paraId="2105A0A2" w14:textId="2041C06E" w:rsidR="00816D85" w:rsidRPr="00D005D8" w:rsidRDefault="00816D85" w:rsidP="00816D85">
            <w:pPr>
              <w:pStyle w:val="template"/>
              <w:spacing w:line="276" w:lineRule="auto"/>
              <w:rPr>
                <w:rFonts w:asciiTheme="minorHAnsi" w:hAnsiTheme="minorHAnsi" w:cstheme="minorHAnsi"/>
                <w:b w:val="0"/>
                <w:bCs w:val="0"/>
                <w:i w:val="0"/>
                <w:iCs/>
                <w:color w:val="000000" w:themeColor="text1"/>
                <w:sz w:val="24"/>
                <w:szCs w:val="24"/>
              </w:rPr>
            </w:pPr>
            <w:r w:rsidRPr="00D005D8">
              <w:rPr>
                <w:rFonts w:asciiTheme="minorHAnsi" w:hAnsiTheme="minorHAnsi" w:cstheme="minorHAnsi"/>
                <w:i w:val="0"/>
                <w:iCs/>
                <w:color w:val="000000" w:themeColor="text1"/>
                <w:sz w:val="24"/>
                <w:szCs w:val="24"/>
              </w:rPr>
              <w:t xml:space="preserve">Expose business data </w:t>
            </w:r>
            <w:r w:rsidRPr="00D005D8">
              <w:rPr>
                <w:rFonts w:asciiTheme="minorHAnsi" w:hAnsiTheme="minorHAnsi" w:cstheme="minorHAnsi"/>
                <w:b w:val="0"/>
                <w:bCs w:val="0"/>
                <w:i w:val="0"/>
                <w:iCs/>
                <w:color w:val="000000" w:themeColor="text1"/>
                <w:sz w:val="24"/>
                <w:szCs w:val="24"/>
              </w:rPr>
              <w:t>“case data summary will appear in in-box view for the end user”</w:t>
            </w:r>
          </w:p>
        </w:tc>
        <w:tc>
          <w:tcPr>
            <w:tcW w:w="6737" w:type="dxa"/>
          </w:tcPr>
          <w:p w14:paraId="7B9C5985" w14:textId="2F0F0E47" w:rsidR="00816D85" w:rsidRPr="00D005D8" w:rsidRDefault="00816D85" w:rsidP="00EF5D45">
            <w:pPr>
              <w:pStyle w:val="CommentText"/>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sidRPr="00D005D8">
              <w:rPr>
                <w:rFonts w:cstheme="minorHAnsi"/>
                <w:iCs/>
                <w:sz w:val="24"/>
                <w:szCs w:val="24"/>
                <w:lang w:bidi="ar-EG"/>
              </w:rPr>
              <w:t>Case ID</w:t>
            </w:r>
            <w:r w:rsidR="005267E9" w:rsidRPr="00D005D8">
              <w:rPr>
                <w:rFonts w:cstheme="minorHAnsi"/>
                <w:iCs/>
                <w:sz w:val="24"/>
                <w:szCs w:val="24"/>
                <w:lang w:bidi="ar-EG"/>
              </w:rPr>
              <w:t xml:space="preserve"> (BPM ID)</w:t>
            </w:r>
          </w:p>
          <w:p w14:paraId="630463B5" w14:textId="6E08EF04" w:rsidR="0016071E" w:rsidRPr="00D005D8" w:rsidRDefault="00816D85" w:rsidP="00816D85">
            <w:pPr>
              <w:pStyle w:val="CommentText"/>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sidRPr="00D005D8">
              <w:rPr>
                <w:rFonts w:cstheme="minorHAnsi"/>
                <w:iCs/>
                <w:sz w:val="24"/>
                <w:szCs w:val="24"/>
                <w:lang w:bidi="ar-EG"/>
              </w:rPr>
              <w:t xml:space="preserve">Operation </w:t>
            </w:r>
            <w:r w:rsidR="005267E9" w:rsidRPr="00D005D8">
              <w:rPr>
                <w:rFonts w:cstheme="minorHAnsi"/>
                <w:iCs/>
                <w:sz w:val="24"/>
                <w:szCs w:val="24"/>
                <w:lang w:bidi="ar-EG"/>
              </w:rPr>
              <w:t>T</w:t>
            </w:r>
            <w:r w:rsidRPr="00D005D8">
              <w:rPr>
                <w:rFonts w:cstheme="minorHAnsi"/>
                <w:iCs/>
                <w:sz w:val="24"/>
                <w:szCs w:val="24"/>
                <w:lang w:bidi="ar-EG"/>
              </w:rPr>
              <w:t>ype</w:t>
            </w:r>
            <w:r w:rsidR="004A6450" w:rsidRPr="00D005D8">
              <w:rPr>
                <w:rFonts w:cstheme="minorHAnsi"/>
                <w:iCs/>
                <w:sz w:val="24"/>
                <w:szCs w:val="24"/>
                <w:lang w:bidi="ar-EG"/>
              </w:rPr>
              <w:t xml:space="preserve"> (</w:t>
            </w:r>
            <w:r w:rsidR="00813C63">
              <w:rPr>
                <w:rFonts w:cstheme="minorHAnsi"/>
                <w:iCs/>
                <w:sz w:val="24"/>
                <w:szCs w:val="24"/>
                <w:lang w:bidi="ar-EG"/>
              </w:rPr>
              <w:t>Account Closure</w:t>
            </w:r>
            <w:r w:rsidR="00E46560">
              <w:rPr>
                <w:rFonts w:cstheme="minorHAnsi"/>
                <w:iCs/>
                <w:sz w:val="24"/>
                <w:szCs w:val="24"/>
                <w:lang w:bidi="ar-EG"/>
              </w:rPr>
              <w:t>)</w:t>
            </w:r>
          </w:p>
          <w:p w14:paraId="1325AF83" w14:textId="24FFFBB8" w:rsidR="00816D85" w:rsidRPr="00D005D8" w:rsidRDefault="008F5089" w:rsidP="00816D85">
            <w:pPr>
              <w:pStyle w:val="CommentText"/>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sidRPr="00D005D8">
              <w:rPr>
                <w:rFonts w:cstheme="minorHAnsi"/>
                <w:iCs/>
                <w:sz w:val="24"/>
                <w:szCs w:val="24"/>
                <w:lang w:bidi="ar-EG"/>
              </w:rPr>
              <w:t xml:space="preserve">Account </w:t>
            </w:r>
            <w:r w:rsidR="00E46560">
              <w:rPr>
                <w:rFonts w:cstheme="minorHAnsi"/>
                <w:iCs/>
                <w:sz w:val="24"/>
                <w:szCs w:val="24"/>
                <w:lang w:bidi="ar-EG"/>
              </w:rPr>
              <w:t>Type</w:t>
            </w:r>
            <w:r w:rsidRPr="00D005D8">
              <w:rPr>
                <w:rFonts w:cstheme="minorHAnsi"/>
                <w:iCs/>
                <w:sz w:val="24"/>
                <w:szCs w:val="24"/>
                <w:lang w:bidi="ar-EG"/>
              </w:rPr>
              <w:t xml:space="preserve"> </w:t>
            </w:r>
            <w:r w:rsidR="004A6450" w:rsidRPr="00D005D8">
              <w:rPr>
                <w:rFonts w:cstheme="minorHAnsi"/>
                <w:iCs/>
                <w:sz w:val="24"/>
                <w:szCs w:val="24"/>
                <w:lang w:bidi="ar-EG"/>
              </w:rPr>
              <w:t>(</w:t>
            </w:r>
            <w:r w:rsidR="00E46560">
              <w:rPr>
                <w:rFonts w:cstheme="minorHAnsi"/>
                <w:iCs/>
                <w:sz w:val="24"/>
                <w:szCs w:val="24"/>
                <w:lang w:bidi="ar-EG"/>
              </w:rPr>
              <w:t>same as retrieved from core banking system</w:t>
            </w:r>
            <w:r w:rsidR="004A6450" w:rsidRPr="00D005D8">
              <w:rPr>
                <w:rFonts w:cstheme="minorHAnsi"/>
                <w:iCs/>
                <w:sz w:val="24"/>
                <w:szCs w:val="24"/>
                <w:lang w:bidi="ar-EG"/>
              </w:rPr>
              <w:t xml:space="preserve">) </w:t>
            </w:r>
          </w:p>
          <w:p w14:paraId="796F22C1" w14:textId="31417C95" w:rsidR="004A6450" w:rsidRPr="00D005D8" w:rsidRDefault="004A6450" w:rsidP="00816D85">
            <w:pPr>
              <w:pStyle w:val="CommentText"/>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sidRPr="00D005D8">
              <w:rPr>
                <w:rFonts w:cstheme="minorHAnsi"/>
                <w:iCs/>
                <w:sz w:val="24"/>
                <w:szCs w:val="24"/>
                <w:lang w:bidi="ar-EG"/>
              </w:rPr>
              <w:t>Customer CIF (</w:t>
            </w:r>
            <w:r w:rsidR="00DD07AC">
              <w:rPr>
                <w:rFonts w:cstheme="minorHAnsi"/>
                <w:iCs/>
                <w:sz w:val="24"/>
                <w:szCs w:val="24"/>
                <w:lang w:bidi="ar-EG"/>
              </w:rPr>
              <w:t>same as retrieved from core banking system</w:t>
            </w:r>
            <w:r w:rsidR="00DD07AC" w:rsidRPr="00D005D8">
              <w:rPr>
                <w:rFonts w:cstheme="minorHAnsi"/>
                <w:iCs/>
                <w:sz w:val="24"/>
                <w:szCs w:val="24"/>
                <w:lang w:bidi="ar-EG"/>
              </w:rPr>
              <w:t>)</w:t>
            </w:r>
            <w:r w:rsidRPr="00D005D8">
              <w:rPr>
                <w:rFonts w:cstheme="minorHAnsi"/>
                <w:iCs/>
                <w:sz w:val="24"/>
                <w:szCs w:val="24"/>
                <w:lang w:bidi="ar-EG"/>
              </w:rPr>
              <w:t xml:space="preserve">) </w:t>
            </w:r>
          </w:p>
          <w:p w14:paraId="63FCE235" w14:textId="426294E1" w:rsidR="007330CC" w:rsidRPr="00D005D8" w:rsidRDefault="007330CC" w:rsidP="00816D85">
            <w:pPr>
              <w:pStyle w:val="CommentText"/>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sidRPr="00D005D8">
              <w:rPr>
                <w:rFonts w:cstheme="minorHAnsi"/>
                <w:iCs/>
                <w:sz w:val="24"/>
                <w:szCs w:val="24"/>
                <w:lang w:bidi="ar-EG"/>
              </w:rPr>
              <w:t>Account Number (</w:t>
            </w:r>
            <w:r w:rsidR="00DD07AC">
              <w:rPr>
                <w:rFonts w:cstheme="minorHAnsi"/>
                <w:iCs/>
                <w:sz w:val="24"/>
                <w:szCs w:val="24"/>
                <w:lang w:bidi="ar-EG"/>
              </w:rPr>
              <w:t>same as retrieved from core banking system</w:t>
            </w:r>
            <w:r w:rsidRPr="00D005D8">
              <w:rPr>
                <w:rFonts w:cstheme="minorHAnsi"/>
                <w:iCs/>
                <w:sz w:val="24"/>
                <w:szCs w:val="24"/>
                <w:lang w:bidi="ar-EG"/>
              </w:rPr>
              <w:t>)</w:t>
            </w:r>
          </w:p>
          <w:p w14:paraId="04BBC595" w14:textId="06BA0014" w:rsidR="004A6450" w:rsidRPr="00D005D8" w:rsidRDefault="00816D85" w:rsidP="004A6450">
            <w:pPr>
              <w:pStyle w:val="CommentText"/>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sidRPr="00D005D8">
              <w:rPr>
                <w:rFonts w:cstheme="minorHAnsi"/>
                <w:iCs/>
                <w:sz w:val="24"/>
                <w:szCs w:val="24"/>
                <w:lang w:bidi="ar-EG"/>
              </w:rPr>
              <w:t>Customer Name</w:t>
            </w:r>
          </w:p>
          <w:p w14:paraId="6FF02C02" w14:textId="0033B7BC" w:rsidR="00816D85" w:rsidRPr="00D005D8" w:rsidRDefault="00816D85" w:rsidP="00816D85">
            <w:pPr>
              <w:pStyle w:val="CommentText"/>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sidRPr="00D005D8">
              <w:rPr>
                <w:rFonts w:cstheme="minorHAnsi"/>
                <w:iCs/>
                <w:sz w:val="24"/>
                <w:szCs w:val="24"/>
                <w:lang w:bidi="ar-EG"/>
              </w:rPr>
              <w:t xml:space="preserve">Request date </w:t>
            </w:r>
          </w:p>
        </w:tc>
      </w:tr>
      <w:tr w:rsidR="00816D85" w:rsidRPr="00D005D8" w14:paraId="0BF51947" w14:textId="77777777" w:rsidTr="00850597">
        <w:trPr>
          <w:trHeight w:val="228"/>
        </w:trPr>
        <w:tc>
          <w:tcPr>
            <w:cnfStyle w:val="001000000000" w:firstRow="0" w:lastRow="0" w:firstColumn="1" w:lastColumn="0" w:oddVBand="0" w:evenVBand="0" w:oddHBand="0" w:evenHBand="0" w:firstRowFirstColumn="0" w:firstRowLastColumn="0" w:lastRowFirstColumn="0" w:lastRowLastColumn="0"/>
            <w:tcW w:w="2695" w:type="dxa"/>
          </w:tcPr>
          <w:p w14:paraId="3E399CDC" w14:textId="69B23A9B" w:rsidR="00816D85" w:rsidRPr="00D005D8" w:rsidRDefault="00816D85" w:rsidP="00816D85">
            <w:pPr>
              <w:pStyle w:val="template"/>
              <w:spacing w:line="276" w:lineRule="auto"/>
              <w:rPr>
                <w:rFonts w:asciiTheme="minorHAnsi" w:hAnsiTheme="minorHAnsi" w:cstheme="minorHAnsi"/>
                <w:b w:val="0"/>
                <w:bCs w:val="0"/>
                <w:i w:val="0"/>
                <w:iCs/>
                <w:color w:val="000000" w:themeColor="text1"/>
                <w:sz w:val="24"/>
                <w:szCs w:val="24"/>
              </w:rPr>
            </w:pPr>
            <w:r w:rsidRPr="00D005D8">
              <w:rPr>
                <w:rFonts w:asciiTheme="minorHAnsi" w:hAnsiTheme="minorHAnsi" w:cstheme="minorHAnsi"/>
                <w:i w:val="0"/>
                <w:iCs/>
                <w:color w:val="000000" w:themeColor="text1"/>
                <w:sz w:val="24"/>
                <w:szCs w:val="24"/>
              </w:rPr>
              <w:t xml:space="preserve">Process due date (SLA) </w:t>
            </w:r>
            <w:r w:rsidRPr="00D005D8">
              <w:rPr>
                <w:rFonts w:asciiTheme="minorHAnsi" w:hAnsiTheme="minorHAnsi" w:cstheme="minorHAnsi"/>
                <w:b w:val="0"/>
                <w:bCs w:val="0"/>
                <w:i w:val="0"/>
                <w:iCs/>
                <w:color w:val="000000" w:themeColor="text1"/>
                <w:sz w:val="24"/>
                <w:szCs w:val="24"/>
              </w:rPr>
              <w:t>“will useful for monitor the process status ‘in-progress, at risk, or due”</w:t>
            </w:r>
          </w:p>
        </w:tc>
        <w:tc>
          <w:tcPr>
            <w:tcW w:w="6737" w:type="dxa"/>
          </w:tcPr>
          <w:p w14:paraId="434367E2" w14:textId="14FE46E9" w:rsidR="00816D85" w:rsidRPr="00D005D8" w:rsidRDefault="0066198A" w:rsidP="00816D85">
            <w:pPr>
              <w:pStyle w:val="template"/>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Pr>
                <w:rFonts w:asciiTheme="minorHAnsi" w:eastAsiaTheme="minorEastAsia" w:hAnsiTheme="minorHAnsi" w:cstheme="minorHAnsi"/>
                <w:i w:val="0"/>
                <w:iCs/>
                <w:sz w:val="24"/>
                <w:szCs w:val="24"/>
              </w:rPr>
              <w:t>Will be filled by HDB</w:t>
            </w:r>
            <w:r w:rsidR="00816D85" w:rsidRPr="00D005D8">
              <w:rPr>
                <w:rFonts w:asciiTheme="minorHAnsi" w:eastAsiaTheme="minorEastAsia" w:hAnsiTheme="minorHAnsi" w:cstheme="minorHAnsi"/>
                <w:i w:val="0"/>
                <w:iCs/>
                <w:sz w:val="24"/>
                <w:szCs w:val="24"/>
              </w:rPr>
              <w:t xml:space="preserve"> </w:t>
            </w:r>
          </w:p>
        </w:tc>
      </w:tr>
    </w:tbl>
    <w:p w14:paraId="1C1845DB" w14:textId="77777777" w:rsidR="00E6419B" w:rsidRPr="00D005D8" w:rsidRDefault="00E6419B" w:rsidP="00E6419B">
      <w:pPr>
        <w:pStyle w:val="template"/>
        <w:rPr>
          <w:rFonts w:asciiTheme="minorHAnsi" w:hAnsiTheme="minorHAnsi" w:cstheme="minorHAnsi"/>
          <w:sz w:val="24"/>
          <w:szCs w:val="24"/>
        </w:rPr>
      </w:pPr>
    </w:p>
    <w:p w14:paraId="3970B1AB" w14:textId="7DD50EF7" w:rsidR="00703D4C" w:rsidRPr="00D005D8" w:rsidRDefault="00703D4C" w:rsidP="003373CE">
      <w:pPr>
        <w:pStyle w:val="Heading2"/>
      </w:pPr>
      <w:bookmarkStart w:id="26" w:name="_Toc109074357"/>
      <w:r w:rsidRPr="00D005D8">
        <w:t xml:space="preserve">Process </w:t>
      </w:r>
      <w:r w:rsidR="00C34E96" w:rsidRPr="00D005D8">
        <w:t>Tasks / Activities</w:t>
      </w:r>
      <w:bookmarkEnd w:id="26"/>
      <w:r w:rsidR="00C34E96" w:rsidRPr="00D005D8">
        <w:t xml:space="preserve"> </w:t>
      </w:r>
      <w:r w:rsidR="00D524D1" w:rsidRPr="00D005D8">
        <w:t xml:space="preserve"> </w:t>
      </w:r>
      <w:r w:rsidR="005D195A" w:rsidRPr="00D005D8">
        <w:t xml:space="preserve"> </w:t>
      </w:r>
      <w:r w:rsidR="00C34E96" w:rsidRPr="00D005D8">
        <w:t xml:space="preserve"> </w:t>
      </w:r>
    </w:p>
    <w:p w14:paraId="71AC1C8D" w14:textId="5A965641" w:rsidR="00C7605D" w:rsidRPr="00D005D8" w:rsidRDefault="00C7605D" w:rsidP="009300D3">
      <w:pPr>
        <w:pStyle w:val="Heading3"/>
      </w:pPr>
      <w:bookmarkStart w:id="27" w:name="_Toc109074358"/>
      <w:r w:rsidRPr="00D005D8">
        <w:t>Activity CS01-Branch Customer Service-Maker</w:t>
      </w:r>
      <w:bookmarkEnd w:id="27"/>
    </w:p>
    <w:tbl>
      <w:tblPr>
        <w:tblStyle w:val="Style2"/>
        <w:tblW w:w="9794" w:type="dxa"/>
        <w:tblLayout w:type="fixed"/>
        <w:tblLook w:val="04A0" w:firstRow="1" w:lastRow="0" w:firstColumn="1" w:lastColumn="0" w:noHBand="0" w:noVBand="1"/>
      </w:tblPr>
      <w:tblGrid>
        <w:gridCol w:w="1563"/>
        <w:gridCol w:w="1178"/>
        <w:gridCol w:w="2555"/>
        <w:gridCol w:w="360"/>
        <w:gridCol w:w="2230"/>
        <w:gridCol w:w="1908"/>
      </w:tblGrid>
      <w:tr w:rsidR="002B28B2" w:rsidRPr="00D005D8" w14:paraId="4ABF0D42" w14:textId="77777777" w:rsidTr="00324060">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563" w:type="dxa"/>
            <w:shd w:val="clear" w:color="auto" w:fill="2E74B5" w:themeFill="accent1" w:themeFillShade="BF"/>
            <w:vAlign w:val="top"/>
          </w:tcPr>
          <w:p w14:paraId="0DDCB774" w14:textId="77777777" w:rsidR="004C3EF6" w:rsidRPr="00D005D8" w:rsidRDefault="004C3EF6" w:rsidP="00921015">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Item </w:t>
            </w:r>
          </w:p>
        </w:tc>
        <w:tc>
          <w:tcPr>
            <w:tcW w:w="8231" w:type="dxa"/>
            <w:gridSpan w:val="5"/>
            <w:shd w:val="clear" w:color="auto" w:fill="2E74B5" w:themeFill="accent1" w:themeFillShade="BF"/>
            <w:vAlign w:val="top"/>
          </w:tcPr>
          <w:p w14:paraId="677691AA" w14:textId="77777777" w:rsidR="004C3EF6" w:rsidRPr="00D005D8" w:rsidRDefault="004C3EF6" w:rsidP="00921015">
            <w:pPr>
              <w:pStyle w:val="template"/>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Description </w:t>
            </w:r>
          </w:p>
        </w:tc>
      </w:tr>
      <w:tr w:rsidR="00573512" w:rsidRPr="00D005D8" w14:paraId="571749F7" w14:textId="77777777" w:rsidTr="00324060">
        <w:trPr>
          <w:trHeight w:val="224"/>
        </w:trPr>
        <w:tc>
          <w:tcPr>
            <w:cnfStyle w:val="001000000000" w:firstRow="0" w:lastRow="0" w:firstColumn="1" w:lastColumn="0" w:oddVBand="0" w:evenVBand="0" w:oddHBand="0" w:evenHBand="0" w:firstRowFirstColumn="0" w:firstRowLastColumn="0" w:lastRowFirstColumn="0" w:lastRowLastColumn="0"/>
            <w:tcW w:w="1563" w:type="dxa"/>
          </w:tcPr>
          <w:p w14:paraId="24B188FC" w14:textId="17F0B471" w:rsidR="00573512" w:rsidRPr="00D005D8" w:rsidRDefault="00573512" w:rsidP="00921015">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Activity ID</w:t>
            </w:r>
          </w:p>
        </w:tc>
        <w:tc>
          <w:tcPr>
            <w:tcW w:w="8231" w:type="dxa"/>
            <w:gridSpan w:val="5"/>
          </w:tcPr>
          <w:p w14:paraId="49E0FB58" w14:textId="68B9E24D" w:rsidR="00573512" w:rsidRPr="00D005D8" w:rsidRDefault="00110D1E" w:rsidP="00921015">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CS</w:t>
            </w:r>
            <w:r w:rsidR="009D1B1D" w:rsidRPr="00D005D8">
              <w:rPr>
                <w:rFonts w:asciiTheme="minorHAnsi" w:hAnsiTheme="minorHAnsi" w:cstheme="minorHAnsi"/>
                <w:i w:val="0"/>
                <w:iCs/>
                <w:sz w:val="24"/>
                <w:szCs w:val="24"/>
              </w:rPr>
              <w:t>01</w:t>
            </w:r>
            <w:r w:rsidR="00751193" w:rsidRPr="00D005D8">
              <w:rPr>
                <w:rFonts w:asciiTheme="minorHAnsi" w:hAnsiTheme="minorHAnsi" w:cstheme="minorHAnsi"/>
                <w:i w:val="0"/>
                <w:iCs/>
                <w:sz w:val="24"/>
                <w:szCs w:val="24"/>
              </w:rPr>
              <w:t xml:space="preserve"> </w:t>
            </w:r>
          </w:p>
        </w:tc>
      </w:tr>
      <w:tr w:rsidR="001A7152" w:rsidRPr="00D005D8" w14:paraId="5BDBB8DB" w14:textId="77777777" w:rsidTr="00324060">
        <w:trPr>
          <w:trHeight w:val="224"/>
        </w:trPr>
        <w:tc>
          <w:tcPr>
            <w:cnfStyle w:val="001000000000" w:firstRow="0" w:lastRow="0" w:firstColumn="1" w:lastColumn="0" w:oddVBand="0" w:evenVBand="0" w:oddHBand="0" w:evenHBand="0" w:firstRowFirstColumn="0" w:firstRowLastColumn="0" w:lastRowFirstColumn="0" w:lastRowLastColumn="0"/>
            <w:tcW w:w="1563" w:type="dxa"/>
          </w:tcPr>
          <w:p w14:paraId="1E6C8966" w14:textId="67AA0A85" w:rsidR="004C3EF6" w:rsidRPr="00D005D8" w:rsidRDefault="005044F4" w:rsidP="00921015">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Alias</w:t>
            </w:r>
            <w:r w:rsidRPr="00D005D8">
              <w:rPr>
                <w:rFonts w:asciiTheme="minorHAnsi" w:hAnsiTheme="minorHAnsi" w:cstheme="minorHAnsi"/>
                <w:i w:val="0"/>
                <w:iCs/>
                <w:sz w:val="24"/>
                <w:szCs w:val="24"/>
                <w:rtl/>
              </w:rPr>
              <w:t xml:space="preserve"> </w:t>
            </w:r>
            <w:r w:rsidRPr="00D005D8">
              <w:rPr>
                <w:rFonts w:asciiTheme="minorHAnsi" w:hAnsiTheme="minorHAnsi" w:cstheme="minorHAnsi"/>
                <w:sz w:val="24"/>
                <w:szCs w:val="24"/>
              </w:rPr>
              <w:t>name</w:t>
            </w:r>
            <w:r w:rsidR="009D1B1D" w:rsidRPr="00D005D8">
              <w:rPr>
                <w:rFonts w:asciiTheme="minorHAnsi" w:hAnsiTheme="minorHAnsi" w:cstheme="minorHAnsi"/>
                <w:i w:val="0"/>
                <w:iCs/>
                <w:sz w:val="24"/>
                <w:szCs w:val="24"/>
              </w:rPr>
              <w:t xml:space="preserve"> </w:t>
            </w:r>
          </w:p>
        </w:tc>
        <w:tc>
          <w:tcPr>
            <w:tcW w:w="8231" w:type="dxa"/>
            <w:gridSpan w:val="5"/>
          </w:tcPr>
          <w:p w14:paraId="44DFE186" w14:textId="4E4A7942" w:rsidR="004C3EF6" w:rsidRPr="00D005D8" w:rsidRDefault="007A3488" w:rsidP="009E5747">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tl/>
                <w:lang w:bidi="ar-EG"/>
              </w:rPr>
            </w:pPr>
            <w:r w:rsidRPr="007A3488">
              <w:rPr>
                <w:rFonts w:asciiTheme="minorHAnsi" w:hAnsiTheme="minorHAnsi" w:cstheme="minorHAnsi"/>
                <w:i w:val="0"/>
                <w:iCs/>
                <w:sz w:val="24"/>
                <w:szCs w:val="24"/>
                <w:lang w:bidi="ar-EG"/>
              </w:rPr>
              <w:t>Initiation</w:t>
            </w:r>
            <w:r>
              <w:rPr>
                <w:rFonts w:asciiTheme="minorHAnsi" w:hAnsiTheme="minorHAnsi" w:cstheme="minorHAnsi"/>
                <w:sz w:val="24"/>
                <w:szCs w:val="24"/>
                <w:lang w:bidi="ar-EG"/>
              </w:rPr>
              <w:t xml:space="preserve"> </w:t>
            </w:r>
            <w:r w:rsidR="00813C63">
              <w:rPr>
                <w:rFonts w:asciiTheme="minorHAnsi" w:hAnsiTheme="minorHAnsi" w:cstheme="minorHAnsi"/>
                <w:i w:val="0"/>
                <w:iCs/>
                <w:sz w:val="24"/>
                <w:szCs w:val="24"/>
                <w:lang w:bidi="ar-EG"/>
              </w:rPr>
              <w:t>Account Closure</w:t>
            </w:r>
            <w:r w:rsidR="00461749">
              <w:rPr>
                <w:rFonts w:asciiTheme="minorHAnsi" w:hAnsiTheme="minorHAnsi" w:cstheme="minorHAnsi"/>
                <w:i w:val="0"/>
                <w:iCs/>
                <w:sz w:val="24"/>
                <w:szCs w:val="24"/>
                <w:lang w:bidi="ar-EG"/>
              </w:rPr>
              <w:t xml:space="preserve"> Request</w:t>
            </w:r>
          </w:p>
        </w:tc>
      </w:tr>
      <w:tr w:rsidR="00573512" w:rsidRPr="00D005D8" w14:paraId="38D6BCC4" w14:textId="77777777" w:rsidTr="00324060">
        <w:trPr>
          <w:trHeight w:val="224"/>
        </w:trPr>
        <w:tc>
          <w:tcPr>
            <w:cnfStyle w:val="001000000000" w:firstRow="0" w:lastRow="0" w:firstColumn="1" w:lastColumn="0" w:oddVBand="0" w:evenVBand="0" w:oddHBand="0" w:evenHBand="0" w:firstRowFirstColumn="0" w:firstRowLastColumn="0" w:lastRowFirstColumn="0" w:lastRowLastColumn="0"/>
            <w:tcW w:w="1563" w:type="dxa"/>
          </w:tcPr>
          <w:p w14:paraId="7DD73EF0" w14:textId="2A993A4D" w:rsidR="00573512" w:rsidRPr="00D005D8" w:rsidRDefault="00573512" w:rsidP="00921015">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User Role / Actor</w:t>
            </w:r>
          </w:p>
        </w:tc>
        <w:tc>
          <w:tcPr>
            <w:tcW w:w="8231" w:type="dxa"/>
            <w:gridSpan w:val="5"/>
          </w:tcPr>
          <w:p w14:paraId="45967A18" w14:textId="50029140" w:rsidR="00573512" w:rsidRPr="00D005D8" w:rsidRDefault="00DE3D6B" w:rsidP="00EF5D45">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Makers </w:t>
            </w:r>
            <w:r w:rsidR="00536117" w:rsidRPr="00D005D8">
              <w:rPr>
                <w:rFonts w:asciiTheme="minorHAnsi" w:hAnsiTheme="minorHAnsi" w:cstheme="minorHAnsi"/>
                <w:i w:val="0"/>
                <w:iCs/>
                <w:sz w:val="24"/>
                <w:szCs w:val="24"/>
              </w:rPr>
              <w:t>[</w:t>
            </w:r>
            <w:r w:rsidR="008F5089" w:rsidRPr="00D005D8">
              <w:rPr>
                <w:rFonts w:asciiTheme="minorHAnsi" w:hAnsiTheme="minorHAnsi" w:cstheme="minorHAnsi"/>
                <w:i w:val="0"/>
                <w:iCs/>
                <w:sz w:val="24"/>
                <w:szCs w:val="24"/>
              </w:rPr>
              <w:t>Customer Services]</w:t>
            </w:r>
          </w:p>
        </w:tc>
      </w:tr>
      <w:tr w:rsidR="00AE0F5F" w:rsidRPr="00D005D8" w14:paraId="61F83543" w14:textId="77777777" w:rsidTr="00324060">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787A1F49" w14:textId="17661F42" w:rsidR="00AE0F5F" w:rsidRPr="00D005D8" w:rsidRDefault="00AE0F5F" w:rsidP="00AE0F5F">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Task Due date </w:t>
            </w:r>
          </w:p>
        </w:tc>
        <w:tc>
          <w:tcPr>
            <w:tcW w:w="8231" w:type="dxa"/>
            <w:gridSpan w:val="5"/>
          </w:tcPr>
          <w:p w14:paraId="000F31DA" w14:textId="0D382FE9" w:rsidR="00AE0F5F" w:rsidRPr="00D005D8" w:rsidRDefault="00AE0F5F" w:rsidP="008D4548">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Initial value “</w:t>
            </w:r>
            <w:r w:rsidR="00E41310">
              <w:rPr>
                <w:rFonts w:asciiTheme="minorHAnsi" w:eastAsiaTheme="minorEastAsia" w:hAnsiTheme="minorHAnsi" w:cstheme="minorHAnsi"/>
                <w:i w:val="0"/>
                <w:iCs/>
                <w:sz w:val="24"/>
                <w:szCs w:val="24"/>
              </w:rPr>
              <w:t>WILL BE SET BY HDB</w:t>
            </w:r>
            <w:r w:rsidRPr="00D005D8">
              <w:rPr>
                <w:rFonts w:asciiTheme="minorHAnsi" w:eastAsiaTheme="minorEastAsia" w:hAnsiTheme="minorHAnsi" w:cstheme="minorHAnsi"/>
                <w:i w:val="0"/>
                <w:iCs/>
                <w:sz w:val="24"/>
                <w:szCs w:val="24"/>
              </w:rPr>
              <w:t>” in order to calculate the task progress due time</w:t>
            </w:r>
          </w:p>
        </w:tc>
      </w:tr>
      <w:tr w:rsidR="00AE0F5F" w:rsidRPr="00D005D8" w14:paraId="10F7FFFF" w14:textId="77777777" w:rsidTr="00324060">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52A4CFFF" w14:textId="77777777" w:rsidR="00AE0F5F" w:rsidRPr="00D005D8" w:rsidRDefault="00AE0F5F" w:rsidP="00AE0F5F">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Preconditions </w:t>
            </w:r>
          </w:p>
        </w:tc>
        <w:tc>
          <w:tcPr>
            <w:tcW w:w="8231" w:type="dxa"/>
            <w:gridSpan w:val="5"/>
          </w:tcPr>
          <w:p w14:paraId="17CC3AC9" w14:textId="2FE4F0CD" w:rsidR="00B951FA" w:rsidRPr="00D005D8" w:rsidRDefault="00AE0F5F" w:rsidP="00996EA6">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is authorized &amp; successfully logged in the system </w:t>
            </w:r>
          </w:p>
        </w:tc>
      </w:tr>
      <w:tr w:rsidR="00AE0F5F" w:rsidRPr="00D005D8" w14:paraId="64ABCA79" w14:textId="77777777" w:rsidTr="00324060">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24E30F65" w14:textId="151B41C5" w:rsidR="00AE0F5F" w:rsidRPr="00D005D8" w:rsidRDefault="00AE0F5F" w:rsidP="00AE0F5F">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Main flow – Initiate new request</w:t>
            </w:r>
          </w:p>
        </w:tc>
        <w:tc>
          <w:tcPr>
            <w:tcW w:w="8231" w:type="dxa"/>
            <w:gridSpan w:val="5"/>
          </w:tcPr>
          <w:p w14:paraId="1E63CF8C" w14:textId="7D833BBA" w:rsidR="00A61DEA" w:rsidRPr="00D005D8" w:rsidRDefault="00AE0F5F" w:rsidP="00A61D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initiate new request</w:t>
            </w:r>
            <w:r w:rsidR="00877A06" w:rsidRPr="00D005D8">
              <w:rPr>
                <w:rFonts w:asciiTheme="minorHAnsi" w:eastAsiaTheme="minorEastAsia" w:hAnsiTheme="minorHAnsi" w:cstheme="minorHAnsi"/>
                <w:i w:val="0"/>
                <w:iCs/>
                <w:sz w:val="24"/>
                <w:szCs w:val="24"/>
              </w:rPr>
              <w:t xml:space="preserve"> for </w:t>
            </w:r>
            <w:r w:rsidR="00813C63">
              <w:rPr>
                <w:rFonts w:asciiTheme="minorHAnsi" w:eastAsiaTheme="minorEastAsia" w:hAnsiTheme="minorHAnsi" w:cstheme="minorHAnsi"/>
                <w:i w:val="0"/>
                <w:iCs/>
                <w:sz w:val="24"/>
                <w:szCs w:val="24"/>
              </w:rPr>
              <w:t>Account Closure</w:t>
            </w:r>
            <w:r w:rsidR="005F2A48">
              <w:rPr>
                <w:rFonts w:asciiTheme="minorHAnsi" w:eastAsiaTheme="minorEastAsia" w:hAnsiTheme="minorHAnsi" w:cstheme="minorHAnsi"/>
                <w:i w:val="0"/>
                <w:iCs/>
                <w:sz w:val="24"/>
                <w:szCs w:val="24"/>
              </w:rPr>
              <w:t>.</w:t>
            </w:r>
          </w:p>
          <w:p w14:paraId="7A765AA7" w14:textId="54EF78A2" w:rsidR="00A61DEA" w:rsidRPr="00D005D8" w:rsidRDefault="00A22E67" w:rsidP="00A61D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w:t>
            </w:r>
            <w:r w:rsidR="00C267D8">
              <w:rPr>
                <w:rFonts w:asciiTheme="minorHAnsi" w:eastAsiaTheme="minorEastAsia" w:hAnsiTheme="minorHAnsi" w:cstheme="minorHAnsi"/>
                <w:i w:val="0"/>
                <w:iCs/>
                <w:sz w:val="24"/>
                <w:szCs w:val="24"/>
              </w:rPr>
              <w:t>retrieve</w:t>
            </w:r>
            <w:r w:rsidR="008F5089" w:rsidRPr="00D005D8">
              <w:rPr>
                <w:rFonts w:asciiTheme="minorHAnsi" w:eastAsiaTheme="minorEastAsia" w:hAnsiTheme="minorHAnsi" w:cstheme="minorHAnsi"/>
                <w:i w:val="0"/>
                <w:iCs/>
                <w:sz w:val="24"/>
                <w:szCs w:val="24"/>
              </w:rPr>
              <w:t xml:space="preserve"> </w:t>
            </w:r>
            <w:r w:rsidR="005F2A48">
              <w:rPr>
                <w:rFonts w:asciiTheme="minorHAnsi" w:eastAsiaTheme="minorEastAsia" w:hAnsiTheme="minorHAnsi" w:cstheme="minorHAnsi"/>
                <w:i w:val="0"/>
                <w:iCs/>
                <w:sz w:val="24"/>
                <w:szCs w:val="24"/>
              </w:rPr>
              <w:t>the customer data</w:t>
            </w:r>
            <w:r w:rsidR="00C267D8">
              <w:rPr>
                <w:rFonts w:asciiTheme="minorHAnsi" w:eastAsiaTheme="minorEastAsia" w:hAnsiTheme="minorHAnsi" w:cstheme="minorHAnsi"/>
                <w:i w:val="0"/>
                <w:iCs/>
                <w:sz w:val="24"/>
                <w:szCs w:val="24"/>
              </w:rPr>
              <w:t xml:space="preserve"> by CIF/NID</w:t>
            </w:r>
            <w:r w:rsidR="008F5089" w:rsidRPr="00D005D8">
              <w:rPr>
                <w:rFonts w:asciiTheme="minorHAnsi" w:eastAsiaTheme="minorEastAsia" w:hAnsiTheme="minorHAnsi" w:cstheme="minorHAnsi"/>
                <w:i w:val="0"/>
                <w:iCs/>
                <w:sz w:val="24"/>
                <w:szCs w:val="24"/>
              </w:rPr>
              <w:t xml:space="preserve"> </w:t>
            </w:r>
            <w:r w:rsidRPr="00D005D8">
              <w:rPr>
                <w:rFonts w:asciiTheme="minorHAnsi" w:eastAsiaTheme="minorEastAsia" w:hAnsiTheme="minorHAnsi" w:cstheme="minorHAnsi"/>
                <w:i w:val="0"/>
                <w:iCs/>
                <w:sz w:val="24"/>
                <w:szCs w:val="24"/>
              </w:rPr>
              <w:t>then the workflow system will integrate with core banking</w:t>
            </w:r>
            <w:r w:rsidR="00C267D8">
              <w:rPr>
                <w:rFonts w:asciiTheme="minorHAnsi" w:eastAsiaTheme="minorEastAsia" w:hAnsiTheme="minorHAnsi" w:cstheme="minorHAnsi"/>
                <w:i w:val="0"/>
                <w:iCs/>
                <w:sz w:val="24"/>
                <w:szCs w:val="24"/>
              </w:rPr>
              <w:t xml:space="preserve"> to retrieve all the existing data for customer</w:t>
            </w:r>
            <w:r w:rsidR="00C91576" w:rsidRPr="00D005D8">
              <w:rPr>
                <w:rFonts w:asciiTheme="minorHAnsi" w:eastAsiaTheme="minorEastAsia" w:hAnsiTheme="minorHAnsi" w:cstheme="minorHAnsi"/>
                <w:i w:val="0"/>
                <w:iCs/>
                <w:sz w:val="24"/>
                <w:szCs w:val="24"/>
              </w:rPr>
              <w:t>.</w:t>
            </w:r>
          </w:p>
          <w:p w14:paraId="44485F10" w14:textId="668CC8EA" w:rsidR="00A61DEA" w:rsidRPr="00D005D8" w:rsidRDefault="00AE0F5F" w:rsidP="00A61D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able to </w:t>
            </w:r>
            <w:r w:rsidR="002A6D9F" w:rsidRPr="00D005D8">
              <w:rPr>
                <w:rFonts w:asciiTheme="minorHAnsi" w:eastAsiaTheme="minorEastAsia" w:hAnsiTheme="minorHAnsi" w:cstheme="minorHAnsi"/>
                <w:i w:val="0"/>
                <w:iCs/>
                <w:sz w:val="24"/>
                <w:szCs w:val="24"/>
              </w:rPr>
              <w:t>attach the required documents</w:t>
            </w:r>
            <w:r w:rsidRPr="00D005D8">
              <w:rPr>
                <w:rFonts w:asciiTheme="minorHAnsi" w:eastAsiaTheme="minorEastAsia" w:hAnsiTheme="minorHAnsi" w:cstheme="minorHAnsi"/>
                <w:i w:val="0"/>
                <w:iCs/>
                <w:sz w:val="24"/>
                <w:szCs w:val="24"/>
              </w:rPr>
              <w:t xml:space="preserve"> </w:t>
            </w:r>
            <w:r w:rsidR="00877A06" w:rsidRPr="00D005D8">
              <w:rPr>
                <w:rFonts w:asciiTheme="minorHAnsi" w:eastAsiaTheme="minorEastAsia" w:hAnsiTheme="minorHAnsi" w:cstheme="minorHAnsi"/>
                <w:i w:val="0"/>
                <w:iCs/>
                <w:sz w:val="24"/>
                <w:szCs w:val="24"/>
              </w:rPr>
              <w:t xml:space="preserve">as </w:t>
            </w:r>
            <w:r w:rsidR="004A6450" w:rsidRPr="00D005D8">
              <w:rPr>
                <w:rFonts w:asciiTheme="minorHAnsi" w:eastAsiaTheme="minorEastAsia" w:hAnsiTheme="minorHAnsi" w:cstheme="minorHAnsi"/>
                <w:i w:val="0"/>
                <w:iCs/>
                <w:sz w:val="24"/>
                <w:szCs w:val="24"/>
              </w:rPr>
              <w:t xml:space="preserve">described </w:t>
            </w:r>
            <w:r w:rsidR="00877A06" w:rsidRPr="00D005D8">
              <w:rPr>
                <w:rFonts w:asciiTheme="minorHAnsi" w:eastAsiaTheme="minorEastAsia" w:hAnsiTheme="minorHAnsi" w:cstheme="minorHAnsi"/>
                <w:i w:val="0"/>
                <w:iCs/>
                <w:sz w:val="24"/>
                <w:szCs w:val="24"/>
              </w:rPr>
              <w:t xml:space="preserve">in the form </w:t>
            </w:r>
            <w:r w:rsidR="00C91576" w:rsidRPr="00D005D8">
              <w:rPr>
                <w:rFonts w:asciiTheme="minorHAnsi" w:eastAsiaTheme="minorEastAsia" w:hAnsiTheme="minorHAnsi" w:cstheme="minorHAnsi"/>
                <w:i w:val="0"/>
                <w:iCs/>
                <w:sz w:val="24"/>
                <w:szCs w:val="24"/>
              </w:rPr>
              <w:t>specification.</w:t>
            </w:r>
          </w:p>
          <w:p w14:paraId="710A948D" w14:textId="7E3475FC" w:rsidR="00262ED1" w:rsidRPr="00262ED1" w:rsidRDefault="00AE2DFA" w:rsidP="00262ED1">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t>
            </w:r>
            <w:r w:rsidR="00C91576" w:rsidRPr="00D005D8">
              <w:rPr>
                <w:rFonts w:asciiTheme="minorHAnsi" w:eastAsiaTheme="minorEastAsia" w:hAnsiTheme="minorHAnsi" w:cstheme="minorHAnsi"/>
                <w:i w:val="0"/>
                <w:iCs/>
                <w:sz w:val="24"/>
                <w:szCs w:val="24"/>
              </w:rPr>
              <w:t>has</w:t>
            </w:r>
            <w:r w:rsidRPr="00D005D8">
              <w:rPr>
                <w:rFonts w:asciiTheme="minorHAnsi" w:eastAsiaTheme="minorEastAsia" w:hAnsiTheme="minorHAnsi" w:cstheme="minorHAnsi"/>
                <w:i w:val="0"/>
                <w:iCs/>
                <w:sz w:val="24"/>
                <w:szCs w:val="24"/>
              </w:rPr>
              <w:t xml:space="preserve"> to upload the </w:t>
            </w:r>
            <w:r w:rsidR="00813C63">
              <w:rPr>
                <w:rFonts w:asciiTheme="minorHAnsi" w:eastAsiaTheme="minorEastAsia" w:hAnsiTheme="minorHAnsi" w:cstheme="minorHAnsi"/>
                <w:i w:val="0"/>
                <w:iCs/>
                <w:sz w:val="24"/>
                <w:szCs w:val="24"/>
              </w:rPr>
              <w:t>Account Closure</w:t>
            </w:r>
            <w:r w:rsidR="005F2A48">
              <w:rPr>
                <w:rFonts w:asciiTheme="minorHAnsi" w:eastAsiaTheme="minorEastAsia" w:hAnsiTheme="minorHAnsi" w:cstheme="minorHAnsi"/>
                <w:i w:val="0"/>
                <w:iCs/>
                <w:sz w:val="24"/>
                <w:szCs w:val="24"/>
              </w:rPr>
              <w:t xml:space="preserve"> form</w:t>
            </w:r>
            <w:r w:rsidR="002A6D9F" w:rsidRPr="00D005D8">
              <w:rPr>
                <w:rFonts w:asciiTheme="minorHAnsi" w:eastAsiaTheme="minorEastAsia" w:hAnsiTheme="minorHAnsi" w:cstheme="minorHAnsi"/>
                <w:i w:val="0"/>
                <w:iCs/>
                <w:sz w:val="24"/>
                <w:szCs w:val="24"/>
              </w:rPr>
              <w:t xml:space="preserve"> </w:t>
            </w:r>
            <w:r w:rsidRPr="00D005D8">
              <w:rPr>
                <w:rFonts w:asciiTheme="minorHAnsi" w:eastAsiaTheme="minorEastAsia" w:hAnsiTheme="minorHAnsi" w:cstheme="minorHAnsi"/>
                <w:i w:val="0"/>
                <w:iCs/>
                <w:sz w:val="24"/>
                <w:szCs w:val="24"/>
              </w:rPr>
              <w:t xml:space="preserve">as an </w:t>
            </w:r>
            <w:r w:rsidR="00D62A4E" w:rsidRPr="00D005D8">
              <w:rPr>
                <w:rFonts w:asciiTheme="minorHAnsi" w:eastAsiaTheme="minorEastAsia" w:hAnsiTheme="minorHAnsi" w:cstheme="minorHAnsi"/>
                <w:i w:val="0"/>
                <w:iCs/>
                <w:sz w:val="24"/>
                <w:szCs w:val="24"/>
              </w:rPr>
              <w:t>attachment</w:t>
            </w:r>
            <w:r w:rsidR="002A6D9F" w:rsidRPr="00D005D8">
              <w:rPr>
                <w:rFonts w:asciiTheme="minorHAnsi" w:eastAsiaTheme="minorEastAsia" w:hAnsiTheme="minorHAnsi" w:cstheme="minorHAnsi"/>
                <w:i w:val="0"/>
                <w:iCs/>
                <w:sz w:val="24"/>
                <w:szCs w:val="24"/>
              </w:rPr>
              <w:t xml:space="preserve"> </w:t>
            </w:r>
            <w:r w:rsidR="001A445A" w:rsidRPr="00D005D8">
              <w:rPr>
                <w:rFonts w:asciiTheme="minorHAnsi" w:eastAsiaTheme="minorEastAsia" w:hAnsiTheme="minorHAnsi" w:cstheme="minorHAnsi"/>
                <w:i w:val="0"/>
                <w:iCs/>
                <w:sz w:val="24"/>
                <w:szCs w:val="24"/>
              </w:rPr>
              <w:t>in case</w:t>
            </w:r>
            <w:r w:rsidR="002A6D9F" w:rsidRPr="00D005D8">
              <w:rPr>
                <w:rFonts w:asciiTheme="minorHAnsi" w:eastAsiaTheme="minorEastAsia" w:hAnsiTheme="minorHAnsi" w:cstheme="minorHAnsi"/>
                <w:i w:val="0"/>
                <w:iCs/>
                <w:sz w:val="24"/>
                <w:szCs w:val="24"/>
              </w:rPr>
              <w:t xml:space="preserve"> there is no integration with tap devices</w:t>
            </w:r>
            <w:r w:rsidR="005F2A48">
              <w:rPr>
                <w:rFonts w:asciiTheme="minorHAnsi" w:eastAsiaTheme="minorEastAsia" w:hAnsiTheme="minorHAnsi" w:cstheme="minorHAnsi"/>
                <w:i w:val="0"/>
                <w:iCs/>
                <w:sz w:val="24"/>
                <w:szCs w:val="24"/>
              </w:rPr>
              <w:t>.</w:t>
            </w:r>
          </w:p>
          <w:p w14:paraId="4ACFC6DC" w14:textId="6A6682C4" w:rsidR="00A61DEA" w:rsidRDefault="00DD6719" w:rsidP="00A61D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w:t>
            </w:r>
            <w:r w:rsidR="002A6D9F" w:rsidRPr="00D005D8">
              <w:rPr>
                <w:rFonts w:asciiTheme="minorHAnsi" w:eastAsiaTheme="minorEastAsia" w:hAnsiTheme="minorHAnsi" w:cstheme="minorHAnsi"/>
                <w:i w:val="0"/>
                <w:iCs/>
                <w:sz w:val="24"/>
                <w:szCs w:val="24"/>
              </w:rPr>
              <w:t xml:space="preserve"> customer </w:t>
            </w:r>
            <w:r w:rsidR="00C267D8">
              <w:rPr>
                <w:rFonts w:asciiTheme="minorHAnsi" w:eastAsiaTheme="minorEastAsia" w:hAnsiTheme="minorHAnsi" w:cstheme="minorHAnsi"/>
                <w:i w:val="0"/>
                <w:iCs/>
                <w:sz w:val="24"/>
                <w:szCs w:val="24"/>
              </w:rPr>
              <w:t xml:space="preserve">must </w:t>
            </w:r>
            <w:r w:rsidR="00336DCB" w:rsidRPr="00D005D8">
              <w:rPr>
                <w:rFonts w:asciiTheme="minorHAnsi" w:eastAsiaTheme="minorEastAsia" w:hAnsiTheme="minorHAnsi" w:cstheme="minorHAnsi"/>
                <w:i w:val="0"/>
                <w:iCs/>
                <w:sz w:val="24"/>
                <w:szCs w:val="24"/>
              </w:rPr>
              <w:t>have</w:t>
            </w:r>
            <w:r w:rsidRPr="00D005D8">
              <w:rPr>
                <w:rFonts w:asciiTheme="minorHAnsi" w:eastAsiaTheme="minorEastAsia" w:hAnsiTheme="minorHAnsi" w:cstheme="minorHAnsi"/>
                <w:i w:val="0"/>
                <w:iCs/>
                <w:sz w:val="24"/>
                <w:szCs w:val="24"/>
              </w:rPr>
              <w:t xml:space="preserve"> previous </w:t>
            </w:r>
            <w:r w:rsidR="002A6D9F" w:rsidRPr="00D005D8">
              <w:rPr>
                <w:rFonts w:asciiTheme="minorHAnsi" w:eastAsiaTheme="minorEastAsia" w:hAnsiTheme="minorHAnsi" w:cstheme="minorHAnsi"/>
                <w:i w:val="0"/>
                <w:iCs/>
                <w:sz w:val="24"/>
                <w:szCs w:val="24"/>
              </w:rPr>
              <w:t>CIF/Account number</w:t>
            </w:r>
            <w:r w:rsidRPr="00D005D8">
              <w:rPr>
                <w:rFonts w:asciiTheme="minorHAnsi" w:eastAsiaTheme="minorEastAsia" w:hAnsiTheme="minorHAnsi" w:cstheme="minorHAnsi"/>
                <w:i w:val="0"/>
                <w:iCs/>
                <w:sz w:val="24"/>
                <w:szCs w:val="24"/>
              </w:rPr>
              <w:t xml:space="preserve"> has been created</w:t>
            </w:r>
            <w:r w:rsidR="002A6D9F" w:rsidRPr="00D005D8">
              <w:rPr>
                <w:rFonts w:asciiTheme="minorHAnsi" w:eastAsiaTheme="minorEastAsia" w:hAnsiTheme="minorHAnsi" w:cstheme="minorHAnsi"/>
                <w:i w:val="0"/>
                <w:iCs/>
                <w:sz w:val="24"/>
                <w:szCs w:val="24"/>
              </w:rPr>
              <w:t xml:space="preserve"> on core banking system</w:t>
            </w:r>
            <w:r w:rsidR="00262ED1">
              <w:rPr>
                <w:rFonts w:asciiTheme="minorHAnsi" w:eastAsiaTheme="minorEastAsia" w:hAnsiTheme="minorHAnsi" w:cstheme="minorHAnsi"/>
                <w:i w:val="0"/>
                <w:iCs/>
                <w:sz w:val="24"/>
                <w:szCs w:val="24"/>
              </w:rPr>
              <w:t xml:space="preserve">, </w:t>
            </w:r>
            <w:r w:rsidR="0015758F" w:rsidRPr="00D005D8">
              <w:rPr>
                <w:rFonts w:asciiTheme="minorHAnsi" w:eastAsiaTheme="minorEastAsia" w:hAnsiTheme="minorHAnsi" w:cstheme="minorHAnsi"/>
                <w:i w:val="0"/>
                <w:iCs/>
                <w:sz w:val="24"/>
                <w:szCs w:val="24"/>
              </w:rPr>
              <w:t xml:space="preserve">The </w:t>
            </w:r>
            <w:r w:rsidR="00882982" w:rsidRPr="00D005D8">
              <w:rPr>
                <w:rFonts w:asciiTheme="minorHAnsi" w:eastAsiaTheme="minorEastAsia" w:hAnsiTheme="minorHAnsi" w:cstheme="minorHAnsi"/>
                <w:i w:val="0"/>
                <w:iCs/>
                <w:sz w:val="24"/>
                <w:szCs w:val="24"/>
              </w:rPr>
              <w:t>system</w:t>
            </w:r>
            <w:r w:rsidRPr="00D005D8">
              <w:rPr>
                <w:rFonts w:asciiTheme="minorHAnsi" w:eastAsiaTheme="minorEastAsia" w:hAnsiTheme="minorHAnsi" w:cstheme="minorHAnsi"/>
                <w:i w:val="0"/>
                <w:iCs/>
                <w:sz w:val="24"/>
                <w:szCs w:val="24"/>
              </w:rPr>
              <w:t xml:space="preserve"> should </w:t>
            </w:r>
            <w:r w:rsidR="0015758F" w:rsidRPr="00D005D8">
              <w:rPr>
                <w:rFonts w:asciiTheme="minorHAnsi" w:eastAsiaTheme="minorEastAsia" w:hAnsiTheme="minorHAnsi" w:cstheme="minorHAnsi"/>
                <w:i w:val="0"/>
                <w:iCs/>
                <w:sz w:val="24"/>
                <w:szCs w:val="24"/>
              </w:rPr>
              <w:t xml:space="preserve">validate </w:t>
            </w:r>
            <w:r w:rsidR="002A6D9F" w:rsidRPr="00D005D8">
              <w:rPr>
                <w:rFonts w:asciiTheme="minorHAnsi" w:eastAsiaTheme="minorEastAsia" w:hAnsiTheme="minorHAnsi" w:cstheme="minorHAnsi"/>
                <w:i w:val="0"/>
                <w:iCs/>
                <w:sz w:val="24"/>
                <w:szCs w:val="24"/>
              </w:rPr>
              <w:t>it</w:t>
            </w:r>
            <w:r w:rsidR="00A678FF" w:rsidRPr="00D005D8">
              <w:rPr>
                <w:rFonts w:asciiTheme="minorHAnsi" w:eastAsiaTheme="minorEastAsia" w:hAnsiTheme="minorHAnsi" w:cstheme="minorHAnsi"/>
                <w:i w:val="0"/>
                <w:iCs/>
                <w:sz w:val="24"/>
                <w:szCs w:val="24"/>
              </w:rPr>
              <w:t xml:space="preserve"> and don’t proceed </w:t>
            </w:r>
            <w:r w:rsidR="00CC44B4">
              <w:rPr>
                <w:rFonts w:asciiTheme="minorHAnsi" w:eastAsiaTheme="minorEastAsia" w:hAnsiTheme="minorHAnsi" w:cstheme="minorHAnsi"/>
                <w:i w:val="0"/>
                <w:iCs/>
                <w:sz w:val="24"/>
                <w:szCs w:val="24"/>
              </w:rPr>
              <w:t xml:space="preserve">to </w:t>
            </w:r>
            <w:r w:rsidR="00E13F11">
              <w:rPr>
                <w:rFonts w:asciiTheme="minorHAnsi" w:eastAsiaTheme="minorEastAsia" w:hAnsiTheme="minorHAnsi" w:cstheme="minorHAnsi"/>
                <w:i w:val="0"/>
                <w:iCs/>
                <w:sz w:val="24"/>
                <w:szCs w:val="24"/>
              </w:rPr>
              <w:t>close the a</w:t>
            </w:r>
            <w:r w:rsidR="001D0CDC">
              <w:rPr>
                <w:rFonts w:asciiTheme="minorHAnsi" w:eastAsiaTheme="minorEastAsia" w:hAnsiTheme="minorHAnsi" w:cstheme="minorHAnsi"/>
                <w:i w:val="0"/>
                <w:iCs/>
                <w:sz w:val="24"/>
                <w:szCs w:val="24"/>
              </w:rPr>
              <w:t xml:space="preserve">ccount </w:t>
            </w:r>
            <w:r w:rsidR="00C267D8">
              <w:rPr>
                <w:rFonts w:asciiTheme="minorHAnsi" w:eastAsiaTheme="minorEastAsia" w:hAnsiTheme="minorHAnsi" w:cstheme="minorHAnsi"/>
                <w:i w:val="0"/>
                <w:iCs/>
                <w:sz w:val="24"/>
                <w:szCs w:val="24"/>
              </w:rPr>
              <w:t>if there is no CIF/Account number for customer.</w:t>
            </w:r>
          </w:p>
          <w:p w14:paraId="35D26CFC" w14:textId="4C38374E" w:rsidR="00AE0F5F" w:rsidRPr="00D005D8" w:rsidRDefault="00E9789F" w:rsidP="002A6D9F">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lastRenderedPageBreak/>
              <w:t xml:space="preserve">The user will be able to </w:t>
            </w:r>
            <w:r w:rsidR="00EE5D02" w:rsidRPr="00D005D8">
              <w:rPr>
                <w:rFonts w:asciiTheme="minorHAnsi" w:eastAsiaTheme="minorEastAsia" w:hAnsiTheme="minorHAnsi" w:cstheme="minorHAnsi"/>
                <w:i w:val="0"/>
                <w:iCs/>
                <w:sz w:val="24"/>
                <w:szCs w:val="24"/>
              </w:rPr>
              <w:t>write</w:t>
            </w:r>
            <w:r w:rsidRPr="00D005D8">
              <w:rPr>
                <w:rFonts w:asciiTheme="minorHAnsi" w:eastAsiaTheme="minorEastAsia" w:hAnsiTheme="minorHAnsi" w:cstheme="minorHAnsi"/>
                <w:i w:val="0"/>
                <w:iCs/>
                <w:sz w:val="24"/>
                <w:szCs w:val="24"/>
              </w:rPr>
              <w:t xml:space="preserve"> comment.</w:t>
            </w:r>
            <w:r w:rsidR="00701B5B" w:rsidRPr="00D005D8">
              <w:rPr>
                <w:rFonts w:asciiTheme="minorHAnsi" w:eastAsiaTheme="minorEastAsia" w:hAnsiTheme="minorHAnsi" w:cstheme="minorHAnsi"/>
                <w:i w:val="0"/>
                <w:iCs/>
                <w:sz w:val="24"/>
                <w:szCs w:val="24"/>
              </w:rPr>
              <w:t xml:space="preserve"> (</w:t>
            </w:r>
            <w:r w:rsidR="00D62A4E" w:rsidRPr="00D005D8">
              <w:rPr>
                <w:rFonts w:asciiTheme="minorHAnsi" w:eastAsiaTheme="minorEastAsia" w:hAnsiTheme="minorHAnsi" w:cstheme="minorHAnsi"/>
                <w:i w:val="0"/>
                <w:iCs/>
                <w:sz w:val="24"/>
                <w:szCs w:val="24"/>
              </w:rPr>
              <w:t>If</w:t>
            </w:r>
            <w:r w:rsidR="00701B5B" w:rsidRPr="00D005D8">
              <w:rPr>
                <w:rFonts w:asciiTheme="minorHAnsi" w:eastAsiaTheme="minorEastAsia" w:hAnsiTheme="minorHAnsi" w:cstheme="minorHAnsi"/>
                <w:i w:val="0"/>
                <w:iCs/>
                <w:sz w:val="24"/>
                <w:szCs w:val="24"/>
              </w:rPr>
              <w:t xml:space="preserve"> there is any).</w:t>
            </w:r>
          </w:p>
        </w:tc>
      </w:tr>
      <w:tr w:rsidR="00AE0F5F" w:rsidRPr="00D005D8" w14:paraId="0E590108" w14:textId="77777777" w:rsidTr="00324060">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576B87DD" w14:textId="34F8E24A" w:rsidR="00AE0F5F" w:rsidRPr="00D005D8" w:rsidRDefault="00AE0F5F" w:rsidP="00AE0F5F">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lastRenderedPageBreak/>
              <w:t xml:space="preserve">Alternative flow – Update returned request </w:t>
            </w:r>
          </w:p>
        </w:tc>
        <w:tc>
          <w:tcPr>
            <w:tcW w:w="8231" w:type="dxa"/>
            <w:gridSpan w:val="5"/>
          </w:tcPr>
          <w:p w14:paraId="69686CD7" w14:textId="3A209353" w:rsidR="00AE0F5F" w:rsidRPr="00D005D8" w:rsidRDefault="00AE0F5F" w:rsidP="00FC1299">
            <w:pPr>
              <w:pStyle w:val="template"/>
              <w:numPr>
                <w:ilvl w:val="0"/>
                <w:numId w:val="30"/>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able to modify returned request </w:t>
            </w:r>
            <w:r w:rsidR="008927FA" w:rsidRPr="00D005D8">
              <w:rPr>
                <w:rFonts w:asciiTheme="minorHAnsi" w:eastAsiaTheme="minorEastAsia" w:hAnsiTheme="minorHAnsi" w:cstheme="minorHAnsi"/>
                <w:i w:val="0"/>
                <w:iCs/>
                <w:sz w:val="24"/>
                <w:szCs w:val="24"/>
              </w:rPr>
              <w:t xml:space="preserve">based on the comments </w:t>
            </w:r>
            <w:r w:rsidR="00C84C75" w:rsidRPr="00D005D8">
              <w:rPr>
                <w:rFonts w:asciiTheme="minorHAnsi" w:eastAsiaTheme="minorEastAsia" w:hAnsiTheme="minorHAnsi" w:cstheme="minorHAnsi"/>
                <w:i w:val="0"/>
                <w:iCs/>
                <w:sz w:val="24"/>
                <w:szCs w:val="24"/>
              </w:rPr>
              <w:t xml:space="preserve">and </w:t>
            </w:r>
            <w:r w:rsidR="00707EC7" w:rsidRPr="00D005D8">
              <w:rPr>
                <w:rFonts w:asciiTheme="minorHAnsi" w:eastAsiaTheme="minorEastAsia" w:hAnsiTheme="minorHAnsi" w:cstheme="minorHAnsi"/>
                <w:i w:val="0"/>
                <w:iCs/>
                <w:sz w:val="24"/>
                <w:szCs w:val="24"/>
              </w:rPr>
              <w:t>submit it again for his checker</w:t>
            </w:r>
            <w:r w:rsidR="00701B5B" w:rsidRPr="00D005D8">
              <w:rPr>
                <w:rFonts w:asciiTheme="minorHAnsi" w:eastAsiaTheme="minorEastAsia" w:hAnsiTheme="minorHAnsi" w:cstheme="minorHAnsi"/>
                <w:i w:val="0"/>
                <w:iCs/>
                <w:sz w:val="24"/>
                <w:szCs w:val="24"/>
              </w:rPr>
              <w:t>.</w:t>
            </w:r>
          </w:p>
          <w:p w14:paraId="1BD19770" w14:textId="0595A45C" w:rsidR="00AE0F5F" w:rsidRPr="00D005D8" w:rsidRDefault="00AE0F5F" w:rsidP="00004309">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system will validate the request data </w:t>
            </w:r>
            <w:r w:rsidR="006F5E45" w:rsidRPr="00D005D8">
              <w:rPr>
                <w:rFonts w:asciiTheme="minorHAnsi" w:eastAsiaTheme="minorEastAsia" w:hAnsiTheme="minorHAnsi" w:cstheme="minorHAnsi"/>
                <w:i w:val="0"/>
                <w:iCs/>
                <w:sz w:val="24"/>
                <w:szCs w:val="24"/>
              </w:rPr>
              <w:t xml:space="preserve">as </w:t>
            </w:r>
            <w:r w:rsidR="00701B5B" w:rsidRPr="00D005D8">
              <w:rPr>
                <w:rFonts w:asciiTheme="minorHAnsi" w:eastAsiaTheme="minorEastAsia" w:hAnsiTheme="minorHAnsi" w:cstheme="minorHAnsi"/>
                <w:i w:val="0"/>
                <w:iCs/>
                <w:sz w:val="24"/>
                <w:szCs w:val="24"/>
              </w:rPr>
              <w:t>mentioned above i</w:t>
            </w:r>
            <w:r w:rsidR="006F5E45" w:rsidRPr="00D005D8">
              <w:rPr>
                <w:rFonts w:asciiTheme="minorHAnsi" w:eastAsiaTheme="minorEastAsia" w:hAnsiTheme="minorHAnsi" w:cstheme="minorHAnsi"/>
                <w:i w:val="0"/>
                <w:iCs/>
                <w:sz w:val="24"/>
                <w:szCs w:val="24"/>
              </w:rPr>
              <w:t>n the Main flow – Initiate new request</w:t>
            </w:r>
            <w:r w:rsidR="00701B5B" w:rsidRPr="00D005D8">
              <w:rPr>
                <w:rFonts w:asciiTheme="minorHAnsi" w:eastAsiaTheme="minorEastAsia" w:hAnsiTheme="minorHAnsi" w:cstheme="minorHAnsi"/>
                <w:i w:val="0"/>
                <w:iCs/>
                <w:sz w:val="24"/>
                <w:szCs w:val="24"/>
              </w:rPr>
              <w:t xml:space="preserve"> </w:t>
            </w:r>
            <w:r w:rsidR="00D62A4E" w:rsidRPr="00D005D8">
              <w:rPr>
                <w:rFonts w:asciiTheme="minorHAnsi" w:eastAsiaTheme="minorEastAsia" w:hAnsiTheme="minorHAnsi" w:cstheme="minorHAnsi"/>
                <w:i w:val="0"/>
                <w:iCs/>
                <w:sz w:val="24"/>
                <w:szCs w:val="24"/>
              </w:rPr>
              <w:t>process “as</w:t>
            </w:r>
            <w:r w:rsidR="00701B5B" w:rsidRPr="00D005D8">
              <w:rPr>
                <w:rFonts w:asciiTheme="minorHAnsi" w:eastAsiaTheme="minorEastAsia" w:hAnsiTheme="minorHAnsi" w:cstheme="minorHAnsi"/>
                <w:i w:val="0"/>
                <w:iCs/>
                <w:sz w:val="24"/>
                <w:szCs w:val="24"/>
              </w:rPr>
              <w:t xml:space="preserve"> if the user is </w:t>
            </w:r>
            <w:r w:rsidR="00D62A4E" w:rsidRPr="00D005D8">
              <w:rPr>
                <w:rFonts w:asciiTheme="minorHAnsi" w:eastAsiaTheme="minorEastAsia" w:hAnsiTheme="minorHAnsi" w:cstheme="minorHAnsi"/>
                <w:i w:val="0"/>
                <w:iCs/>
                <w:sz w:val="24"/>
                <w:szCs w:val="24"/>
              </w:rPr>
              <w:t>resetting the</w:t>
            </w:r>
            <w:r w:rsidR="00EB651B" w:rsidRPr="00D005D8">
              <w:rPr>
                <w:rFonts w:asciiTheme="minorHAnsi" w:eastAsiaTheme="minorEastAsia" w:hAnsiTheme="minorHAnsi" w:cstheme="minorHAnsi"/>
                <w:i w:val="0"/>
                <w:iCs/>
                <w:sz w:val="24"/>
                <w:szCs w:val="24"/>
              </w:rPr>
              <w:t xml:space="preserve"> </w:t>
            </w:r>
            <w:r w:rsidR="00701B5B" w:rsidRPr="00D005D8">
              <w:rPr>
                <w:rFonts w:asciiTheme="minorHAnsi" w:eastAsiaTheme="minorEastAsia" w:hAnsiTheme="minorHAnsi" w:cstheme="minorHAnsi"/>
                <w:i w:val="0"/>
                <w:iCs/>
                <w:sz w:val="24"/>
                <w:szCs w:val="24"/>
              </w:rPr>
              <w:t xml:space="preserve">whole </w:t>
            </w:r>
            <w:r w:rsidR="00FE5607" w:rsidRPr="00D005D8">
              <w:rPr>
                <w:rFonts w:asciiTheme="minorHAnsi" w:eastAsiaTheme="minorEastAsia" w:hAnsiTheme="minorHAnsi" w:cstheme="minorHAnsi"/>
                <w:i w:val="0"/>
                <w:iCs/>
                <w:sz w:val="24"/>
                <w:szCs w:val="24"/>
              </w:rPr>
              <w:t>transaction “.</w:t>
            </w:r>
          </w:p>
          <w:p w14:paraId="53480E4A" w14:textId="09043565" w:rsidR="00AE0F5F" w:rsidRPr="00D005D8" w:rsidRDefault="00E9789F" w:rsidP="00004309">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able to fill in the user comment with reason. </w:t>
            </w:r>
            <w:r w:rsidR="00701B5B" w:rsidRPr="00D005D8">
              <w:rPr>
                <w:rFonts w:asciiTheme="minorHAnsi" w:eastAsiaTheme="minorEastAsia" w:hAnsiTheme="minorHAnsi" w:cstheme="minorHAnsi"/>
                <w:i w:val="0"/>
                <w:iCs/>
                <w:sz w:val="24"/>
                <w:szCs w:val="24"/>
              </w:rPr>
              <w:t>(</w:t>
            </w:r>
            <w:r w:rsidR="00043D09" w:rsidRPr="00D005D8">
              <w:rPr>
                <w:rFonts w:asciiTheme="minorHAnsi" w:eastAsiaTheme="minorEastAsia" w:hAnsiTheme="minorHAnsi" w:cstheme="minorHAnsi"/>
                <w:i w:val="0"/>
                <w:iCs/>
                <w:sz w:val="24"/>
                <w:szCs w:val="24"/>
              </w:rPr>
              <w:t>If</w:t>
            </w:r>
            <w:r w:rsidR="00701B5B" w:rsidRPr="00D005D8">
              <w:rPr>
                <w:rFonts w:asciiTheme="minorHAnsi" w:eastAsiaTheme="minorEastAsia" w:hAnsiTheme="minorHAnsi" w:cstheme="minorHAnsi"/>
                <w:i w:val="0"/>
                <w:iCs/>
                <w:sz w:val="24"/>
                <w:szCs w:val="24"/>
              </w:rPr>
              <w:t xml:space="preserve"> there is any). </w:t>
            </w:r>
          </w:p>
        </w:tc>
      </w:tr>
      <w:tr w:rsidR="00AE0F5F" w:rsidRPr="00D005D8" w14:paraId="08930D16" w14:textId="77777777" w:rsidTr="00324060">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763E1C35" w14:textId="00540E54" w:rsidR="00AE0F5F" w:rsidRPr="00D005D8" w:rsidRDefault="00AE0F5F" w:rsidP="00B939C9">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w:t>
            </w:r>
            <w:r w:rsidR="005B4818" w:rsidRPr="00D005D8">
              <w:rPr>
                <w:rFonts w:asciiTheme="minorHAnsi" w:hAnsiTheme="minorHAnsi" w:cstheme="minorHAnsi"/>
                <w:i w:val="0"/>
                <w:iCs/>
                <w:sz w:val="24"/>
                <w:szCs w:val="24"/>
              </w:rPr>
              <w:t xml:space="preserve">lternative flow – Terminate </w:t>
            </w:r>
          </w:p>
        </w:tc>
        <w:tc>
          <w:tcPr>
            <w:tcW w:w="8231" w:type="dxa"/>
            <w:gridSpan w:val="5"/>
          </w:tcPr>
          <w:p w14:paraId="315442CA" w14:textId="3CCA6CDB" w:rsidR="00AE0F5F" w:rsidRPr="00D005D8" w:rsidRDefault="00AE0F5F" w:rsidP="00FC1299">
            <w:pPr>
              <w:pStyle w:val="template"/>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sz w:val="24"/>
                <w:szCs w:val="24"/>
              </w:rPr>
            </w:pPr>
            <w:r w:rsidRPr="00D005D8">
              <w:rPr>
                <w:rFonts w:asciiTheme="minorHAnsi" w:eastAsiaTheme="minorEastAsia" w:hAnsiTheme="minorHAnsi" w:cstheme="minorHAnsi"/>
                <w:i w:val="0"/>
                <w:iCs/>
                <w:sz w:val="24"/>
                <w:szCs w:val="24"/>
              </w:rPr>
              <w:t>The user will be able to terminate</w:t>
            </w:r>
            <w:r w:rsidR="00D14CEE" w:rsidRPr="00D005D8">
              <w:rPr>
                <w:rFonts w:asciiTheme="minorHAnsi" w:eastAsiaTheme="minorEastAsia" w:hAnsiTheme="minorHAnsi" w:cstheme="minorHAnsi"/>
                <w:i w:val="0"/>
                <w:iCs/>
                <w:sz w:val="24"/>
                <w:szCs w:val="24"/>
              </w:rPr>
              <w:t xml:space="preserve"> the request </w:t>
            </w:r>
            <w:r w:rsidR="00C84C75" w:rsidRPr="00D005D8">
              <w:rPr>
                <w:rFonts w:asciiTheme="minorHAnsi" w:eastAsiaTheme="minorEastAsia" w:hAnsiTheme="minorHAnsi" w:cstheme="minorHAnsi"/>
                <w:i w:val="0"/>
                <w:iCs/>
                <w:sz w:val="24"/>
                <w:szCs w:val="24"/>
              </w:rPr>
              <w:t>before submit it</w:t>
            </w:r>
            <w:r w:rsidR="009C0FA1" w:rsidRPr="00D005D8">
              <w:rPr>
                <w:rFonts w:asciiTheme="minorHAnsi" w:eastAsiaTheme="minorEastAsia" w:hAnsiTheme="minorHAnsi" w:cstheme="minorHAnsi"/>
                <w:i w:val="0"/>
                <w:iCs/>
                <w:sz w:val="24"/>
                <w:szCs w:val="24"/>
              </w:rPr>
              <w:t>.</w:t>
            </w:r>
          </w:p>
        </w:tc>
      </w:tr>
      <w:tr w:rsidR="00A638AA" w:rsidRPr="00D005D8" w14:paraId="01D91870" w14:textId="77777777" w:rsidTr="00324060">
        <w:trPr>
          <w:trHeight w:val="368"/>
        </w:trPr>
        <w:tc>
          <w:tcPr>
            <w:cnfStyle w:val="001000000000" w:firstRow="0" w:lastRow="0" w:firstColumn="1" w:lastColumn="0" w:oddVBand="0" w:evenVBand="0" w:oddHBand="0" w:evenHBand="0" w:firstRowFirstColumn="0" w:firstRowLastColumn="0" w:lastRowFirstColumn="0" w:lastRowLastColumn="0"/>
            <w:tcW w:w="1563" w:type="dxa"/>
            <w:vMerge w:val="restart"/>
          </w:tcPr>
          <w:p w14:paraId="4A612C4C" w14:textId="1DC0B4AE" w:rsidR="00AE0F5F" w:rsidRPr="00D005D8" w:rsidRDefault="00AE0F5F" w:rsidP="00AE0F5F">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Attached Documents List  </w:t>
            </w:r>
          </w:p>
        </w:tc>
        <w:tc>
          <w:tcPr>
            <w:tcW w:w="3733" w:type="dxa"/>
            <w:gridSpan w:val="2"/>
            <w:shd w:val="clear" w:color="auto" w:fill="5B9BD5" w:themeFill="accent1"/>
          </w:tcPr>
          <w:p w14:paraId="4FF7CAF1" w14:textId="33C1EA81" w:rsidR="00AE0F5F" w:rsidRPr="00D005D8" w:rsidRDefault="00AE0F5F" w:rsidP="00AE0F5F">
            <w:pPr>
              <w:pStyle w:val="template"/>
              <w:spacing w:line="240" w:lineRule="auto"/>
              <w:ind w:left="36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sz w:val="24"/>
                <w:szCs w:val="24"/>
                <w:lang w:bidi="ar-EG"/>
              </w:rPr>
            </w:pPr>
            <w:r w:rsidRPr="00D005D8">
              <w:rPr>
                <w:rFonts w:asciiTheme="minorHAnsi" w:eastAsiaTheme="minorEastAsia" w:hAnsiTheme="minorHAnsi" w:cstheme="minorHAnsi"/>
                <w:i w:val="0"/>
                <w:sz w:val="24"/>
                <w:szCs w:val="24"/>
                <w:lang w:bidi="ar-EG"/>
              </w:rPr>
              <w:t>Document type</w:t>
            </w:r>
          </w:p>
        </w:tc>
        <w:tc>
          <w:tcPr>
            <w:tcW w:w="4498" w:type="dxa"/>
            <w:gridSpan w:val="3"/>
            <w:shd w:val="clear" w:color="auto" w:fill="5B9BD5" w:themeFill="accent1"/>
          </w:tcPr>
          <w:p w14:paraId="0CED2CB7" w14:textId="3221133A" w:rsidR="00AE0F5F" w:rsidRPr="00D005D8" w:rsidRDefault="00AE0F5F" w:rsidP="00AE0F5F">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sz w:val="24"/>
                <w:szCs w:val="24"/>
                <w:lang w:bidi="ar-EG"/>
              </w:rPr>
              <w:t>Validation</w:t>
            </w:r>
            <w:r w:rsidRPr="00D005D8">
              <w:rPr>
                <w:rFonts w:asciiTheme="minorHAnsi" w:eastAsiaTheme="minorEastAsia" w:hAnsiTheme="minorHAnsi" w:cstheme="minorHAnsi"/>
                <w:i w:val="0"/>
                <w:iCs/>
                <w:sz w:val="24"/>
                <w:szCs w:val="24"/>
              </w:rPr>
              <w:t xml:space="preserve"> </w:t>
            </w:r>
          </w:p>
        </w:tc>
      </w:tr>
      <w:tr w:rsidR="00A638AA" w:rsidRPr="00D005D8" w14:paraId="0394FDA9" w14:textId="77777777" w:rsidTr="002903DB">
        <w:trPr>
          <w:trHeight w:val="242"/>
        </w:trPr>
        <w:tc>
          <w:tcPr>
            <w:cnfStyle w:val="001000000000" w:firstRow="0" w:lastRow="0" w:firstColumn="1" w:lastColumn="0" w:oddVBand="0" w:evenVBand="0" w:oddHBand="0" w:evenHBand="0" w:firstRowFirstColumn="0" w:firstRowLastColumn="0" w:lastRowFirstColumn="0" w:lastRowLastColumn="0"/>
            <w:tcW w:w="1563" w:type="dxa"/>
            <w:vMerge/>
          </w:tcPr>
          <w:p w14:paraId="44B24F22" w14:textId="77777777" w:rsidR="00AE0F5F" w:rsidRPr="00D005D8" w:rsidRDefault="00AE0F5F" w:rsidP="00AE0F5F">
            <w:pPr>
              <w:pStyle w:val="template"/>
              <w:spacing w:line="240" w:lineRule="auto"/>
              <w:rPr>
                <w:rFonts w:asciiTheme="minorHAnsi" w:hAnsiTheme="minorHAnsi" w:cstheme="minorHAnsi"/>
                <w:b/>
                <w:bCs/>
                <w:i w:val="0"/>
                <w:iCs/>
                <w:sz w:val="24"/>
                <w:szCs w:val="24"/>
              </w:rPr>
            </w:pPr>
          </w:p>
        </w:tc>
        <w:tc>
          <w:tcPr>
            <w:tcW w:w="3733" w:type="dxa"/>
            <w:gridSpan w:val="2"/>
          </w:tcPr>
          <w:p w14:paraId="4A727457" w14:textId="70911D12" w:rsidR="00946C19" w:rsidRPr="00D005D8" w:rsidRDefault="00813C63" w:rsidP="00243C74">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Account Closure</w:t>
            </w:r>
            <w:r w:rsidR="00946C19" w:rsidRPr="00D005D8">
              <w:rPr>
                <w:rFonts w:cstheme="minorHAnsi"/>
                <w:iCs/>
                <w:sz w:val="24"/>
                <w:szCs w:val="24"/>
                <w:lang w:bidi="ar-EG"/>
              </w:rPr>
              <w:t xml:space="preserve"> Form</w:t>
            </w:r>
          </w:p>
          <w:p w14:paraId="07929F80" w14:textId="260FE289" w:rsidR="00AE0F5F" w:rsidRPr="00D005D8" w:rsidRDefault="00AE0F5F" w:rsidP="00946C19">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p>
        </w:tc>
        <w:tc>
          <w:tcPr>
            <w:tcW w:w="4498" w:type="dxa"/>
            <w:gridSpan w:val="3"/>
            <w:shd w:val="clear" w:color="auto" w:fill="auto"/>
          </w:tcPr>
          <w:p w14:paraId="1EFDA44E" w14:textId="57677CD0" w:rsidR="007A1A37" w:rsidRPr="00D005D8" w:rsidRDefault="00D62A4E" w:rsidP="007A1A37">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bCs/>
                <w:i w:val="0"/>
                <w:iCs/>
                <w:sz w:val="24"/>
                <w:szCs w:val="24"/>
                <w:lang w:bidi="ar-EG"/>
              </w:rPr>
            </w:pPr>
            <w:r w:rsidRPr="00D005D8">
              <w:rPr>
                <w:rFonts w:asciiTheme="minorHAnsi" w:eastAsiaTheme="minorEastAsia" w:hAnsiTheme="minorHAnsi" w:cstheme="minorHAnsi"/>
                <w:b/>
                <w:bCs/>
                <w:i w:val="0"/>
                <w:iCs/>
                <w:sz w:val="24"/>
                <w:szCs w:val="24"/>
                <w:lang w:bidi="ar-EG"/>
              </w:rPr>
              <w:t>Mandatory</w:t>
            </w:r>
          </w:p>
        </w:tc>
      </w:tr>
      <w:tr w:rsidR="00A876B9" w:rsidRPr="00D005D8" w14:paraId="3E18F962" w14:textId="77777777" w:rsidTr="00324060">
        <w:trPr>
          <w:trHeight w:val="129"/>
        </w:trPr>
        <w:tc>
          <w:tcPr>
            <w:cnfStyle w:val="001000000000" w:firstRow="0" w:lastRow="0" w:firstColumn="1" w:lastColumn="0" w:oddVBand="0" w:evenVBand="0" w:oddHBand="0" w:evenHBand="0" w:firstRowFirstColumn="0" w:firstRowLastColumn="0" w:lastRowFirstColumn="0" w:lastRowLastColumn="0"/>
            <w:tcW w:w="1563" w:type="dxa"/>
          </w:tcPr>
          <w:p w14:paraId="73D4F282" w14:textId="77777777" w:rsidR="00A876B9" w:rsidRPr="00D005D8" w:rsidRDefault="00A876B9" w:rsidP="00AE0F5F">
            <w:pPr>
              <w:pStyle w:val="template"/>
              <w:spacing w:line="240" w:lineRule="auto"/>
              <w:rPr>
                <w:rFonts w:asciiTheme="minorHAnsi" w:hAnsiTheme="minorHAnsi" w:cstheme="minorHAnsi"/>
                <w:b/>
                <w:bCs/>
                <w:i w:val="0"/>
                <w:iCs/>
                <w:sz w:val="24"/>
                <w:szCs w:val="24"/>
              </w:rPr>
            </w:pPr>
          </w:p>
        </w:tc>
        <w:tc>
          <w:tcPr>
            <w:tcW w:w="3733" w:type="dxa"/>
            <w:gridSpan w:val="2"/>
          </w:tcPr>
          <w:p w14:paraId="4B685000" w14:textId="13D2ADA1" w:rsidR="00A876B9" w:rsidRPr="00D005D8" w:rsidRDefault="00AC4062" w:rsidP="00243C74">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Proof of ID</w:t>
            </w:r>
          </w:p>
        </w:tc>
        <w:tc>
          <w:tcPr>
            <w:tcW w:w="4498" w:type="dxa"/>
            <w:gridSpan w:val="3"/>
            <w:shd w:val="clear" w:color="auto" w:fill="auto"/>
          </w:tcPr>
          <w:p w14:paraId="7BD1E3B1" w14:textId="4977DA4E" w:rsidR="00A876B9" w:rsidRPr="00D005D8" w:rsidRDefault="00A876B9" w:rsidP="007A1A37">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bCs/>
                <w:i w:val="0"/>
                <w:iCs/>
                <w:sz w:val="24"/>
                <w:szCs w:val="24"/>
                <w:lang w:bidi="ar-EG"/>
              </w:rPr>
            </w:pPr>
            <w:r w:rsidRPr="00D005D8">
              <w:rPr>
                <w:rFonts w:asciiTheme="minorHAnsi" w:eastAsiaTheme="minorEastAsia" w:hAnsiTheme="minorHAnsi" w:cstheme="minorHAnsi"/>
                <w:b/>
                <w:bCs/>
                <w:i w:val="0"/>
                <w:iCs/>
                <w:sz w:val="24"/>
                <w:szCs w:val="24"/>
                <w:lang w:bidi="ar-EG"/>
              </w:rPr>
              <w:t>Mandatory</w:t>
            </w:r>
          </w:p>
        </w:tc>
      </w:tr>
      <w:tr w:rsidR="00A876B9" w:rsidRPr="00D005D8" w14:paraId="67ABE0EC" w14:textId="77777777" w:rsidTr="00324060">
        <w:trPr>
          <w:trHeight w:val="228"/>
        </w:trPr>
        <w:tc>
          <w:tcPr>
            <w:cnfStyle w:val="001000000000" w:firstRow="0" w:lastRow="0" w:firstColumn="1" w:lastColumn="0" w:oddVBand="0" w:evenVBand="0" w:oddHBand="0" w:evenHBand="0" w:firstRowFirstColumn="0" w:firstRowLastColumn="0" w:lastRowFirstColumn="0" w:lastRowLastColumn="0"/>
            <w:tcW w:w="9794" w:type="dxa"/>
            <w:gridSpan w:val="6"/>
          </w:tcPr>
          <w:p w14:paraId="1F9D1142" w14:textId="1BC1D65F" w:rsidR="00A876B9" w:rsidRPr="00D005D8" w:rsidRDefault="00A876B9" w:rsidP="00A876B9">
            <w:pPr>
              <w:pStyle w:val="template"/>
              <w:spacing w:line="240" w:lineRule="auto"/>
              <w:jc w:val="center"/>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User Interface Specification</w:t>
            </w:r>
          </w:p>
        </w:tc>
      </w:tr>
      <w:tr w:rsidR="00A876B9" w:rsidRPr="00D005D8" w14:paraId="13BA014E" w14:textId="77777777" w:rsidTr="00324060">
        <w:trPr>
          <w:trHeight w:val="341"/>
        </w:trPr>
        <w:tc>
          <w:tcPr>
            <w:cnfStyle w:val="001000000000" w:firstRow="0" w:lastRow="0" w:firstColumn="1" w:lastColumn="0" w:oddVBand="0" w:evenVBand="0" w:oddHBand="0" w:evenHBand="0" w:firstRowFirstColumn="0" w:firstRowLastColumn="0" w:lastRowFirstColumn="0" w:lastRowLastColumn="0"/>
            <w:tcW w:w="1563" w:type="dxa"/>
            <w:shd w:val="clear" w:color="auto" w:fill="5B9BD5" w:themeFill="accent1"/>
          </w:tcPr>
          <w:p w14:paraId="735D261E" w14:textId="24B5E49D" w:rsidR="00A876B9" w:rsidRPr="00D005D8" w:rsidRDefault="00A876B9" w:rsidP="00A876B9">
            <w:pPr>
              <w:jc w:val="center"/>
              <w:rPr>
                <w:rFonts w:eastAsia="Times New Roman" w:cstheme="minorHAnsi"/>
                <w:b/>
                <w:bCs/>
                <w:color w:val="FFFFFF" w:themeColor="background1"/>
                <w:sz w:val="24"/>
                <w:szCs w:val="24"/>
              </w:rPr>
            </w:pPr>
            <w:r>
              <w:rPr>
                <w:rFonts w:eastAsia="Times New Roman" w:cstheme="minorHAnsi"/>
                <w:b/>
                <w:bCs/>
                <w:color w:val="FFFFFF" w:themeColor="background1"/>
                <w:sz w:val="24"/>
                <w:szCs w:val="24"/>
              </w:rPr>
              <w:t xml:space="preserve"> </w:t>
            </w:r>
            <w:r w:rsidRPr="00D005D8">
              <w:rPr>
                <w:rFonts w:eastAsia="Times New Roman" w:cstheme="minorHAnsi"/>
                <w:b/>
                <w:bCs/>
                <w:color w:val="FFFFFF" w:themeColor="background1"/>
                <w:sz w:val="24"/>
                <w:szCs w:val="24"/>
              </w:rPr>
              <w:t>Field Name</w:t>
            </w:r>
          </w:p>
        </w:tc>
        <w:tc>
          <w:tcPr>
            <w:tcW w:w="1178" w:type="dxa"/>
            <w:shd w:val="clear" w:color="auto" w:fill="5B9BD5" w:themeFill="accent1"/>
          </w:tcPr>
          <w:p w14:paraId="44CED8D1" w14:textId="042E627A" w:rsidR="00A876B9" w:rsidRPr="00D005D8"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Alias AR</w:t>
            </w:r>
          </w:p>
        </w:tc>
        <w:tc>
          <w:tcPr>
            <w:tcW w:w="2915" w:type="dxa"/>
            <w:gridSpan w:val="2"/>
            <w:shd w:val="clear" w:color="auto" w:fill="5B9BD5" w:themeFill="accent1"/>
          </w:tcPr>
          <w:p w14:paraId="578C363F" w14:textId="59950432" w:rsidR="00A876B9" w:rsidRPr="00D005D8"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Control Type</w:t>
            </w:r>
          </w:p>
        </w:tc>
        <w:tc>
          <w:tcPr>
            <w:tcW w:w="2230" w:type="dxa"/>
            <w:shd w:val="clear" w:color="auto" w:fill="5B9BD5" w:themeFill="accent1"/>
          </w:tcPr>
          <w:p w14:paraId="3909F7B6" w14:textId="2EBF7773" w:rsidR="00A876B9" w:rsidRPr="00D005D8"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Validation</w:t>
            </w:r>
          </w:p>
        </w:tc>
        <w:tc>
          <w:tcPr>
            <w:tcW w:w="1908" w:type="dxa"/>
            <w:shd w:val="clear" w:color="auto" w:fill="5B9BD5" w:themeFill="accent1"/>
          </w:tcPr>
          <w:p w14:paraId="3FF66659" w14:textId="73C2E1D3" w:rsidR="00A876B9" w:rsidRPr="00D005D8"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Source (integration / Reference filed)</w:t>
            </w:r>
          </w:p>
        </w:tc>
      </w:tr>
      <w:tr w:rsidR="00A876B9" w:rsidRPr="00D005D8" w14:paraId="761DB165" w14:textId="77777777" w:rsidTr="00324060">
        <w:trPr>
          <w:trHeight w:val="341"/>
        </w:trPr>
        <w:tc>
          <w:tcPr>
            <w:cnfStyle w:val="001000000000" w:firstRow="0" w:lastRow="0" w:firstColumn="1" w:lastColumn="0" w:oddVBand="0" w:evenVBand="0" w:oddHBand="0" w:evenHBand="0" w:firstRowFirstColumn="0" w:firstRowLastColumn="0" w:lastRowFirstColumn="0" w:lastRowLastColumn="0"/>
            <w:tcW w:w="1563" w:type="dxa"/>
            <w:shd w:val="clear" w:color="auto" w:fill="00B050"/>
          </w:tcPr>
          <w:p w14:paraId="0840FF15" w14:textId="039BF9AF" w:rsidR="00A876B9" w:rsidRDefault="00A876B9" w:rsidP="00A876B9">
            <w:pPr>
              <w:jc w:val="center"/>
              <w:rPr>
                <w:rFonts w:eastAsia="Times New Roman" w:cstheme="minorHAnsi"/>
                <w:b/>
                <w:bCs/>
                <w:color w:val="FFFFFF" w:themeColor="background1"/>
                <w:sz w:val="24"/>
                <w:szCs w:val="24"/>
              </w:rPr>
            </w:pPr>
            <w:r>
              <w:rPr>
                <w:rFonts w:eastAsia="Times New Roman" w:cstheme="minorHAnsi"/>
                <w:b/>
                <w:bCs/>
                <w:sz w:val="24"/>
                <w:szCs w:val="24"/>
              </w:rPr>
              <w:t>Customer Search Screen</w:t>
            </w:r>
          </w:p>
        </w:tc>
        <w:tc>
          <w:tcPr>
            <w:tcW w:w="1178" w:type="dxa"/>
            <w:shd w:val="clear" w:color="auto" w:fill="00B050"/>
          </w:tcPr>
          <w:p w14:paraId="4086804D" w14:textId="00294E06"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tl/>
                <w:lang w:bidi="ar-EG"/>
              </w:rPr>
            </w:pPr>
            <w:r>
              <w:rPr>
                <w:rFonts w:eastAsia="Times New Roman" w:cstheme="minorHAnsi" w:hint="cs"/>
                <w:b/>
                <w:bCs/>
                <w:color w:val="000000" w:themeColor="text1"/>
                <w:sz w:val="24"/>
                <w:szCs w:val="24"/>
                <w:rtl/>
                <w:lang w:bidi="ar-EG"/>
              </w:rPr>
              <w:t xml:space="preserve">شاشة البحث </w:t>
            </w:r>
            <w:r>
              <w:rPr>
                <w:rFonts w:eastAsia="Times New Roman" w:hint="cs"/>
                <w:b/>
                <w:bCs/>
                <w:color w:val="000000" w:themeColor="text1"/>
                <w:rtl/>
              </w:rPr>
              <w:t>عن العميل</w:t>
            </w:r>
          </w:p>
        </w:tc>
        <w:tc>
          <w:tcPr>
            <w:tcW w:w="2915" w:type="dxa"/>
            <w:gridSpan w:val="2"/>
            <w:shd w:val="clear" w:color="auto" w:fill="00B050"/>
          </w:tcPr>
          <w:p w14:paraId="02F4E23E" w14:textId="4DB4A4E5"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Pr>
                <w:rFonts w:eastAsia="Times New Roman" w:cstheme="minorHAnsi"/>
                <w:b/>
                <w:bCs/>
                <w:color w:val="000000" w:themeColor="text1"/>
                <w:sz w:val="24"/>
                <w:szCs w:val="24"/>
              </w:rPr>
              <w:t>N/A</w:t>
            </w:r>
          </w:p>
        </w:tc>
        <w:tc>
          <w:tcPr>
            <w:tcW w:w="2230" w:type="dxa"/>
            <w:shd w:val="clear" w:color="auto" w:fill="00B050"/>
          </w:tcPr>
          <w:p w14:paraId="079816F4" w14:textId="11DE19AB"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Pr>
                <w:rFonts w:eastAsia="Times New Roman" w:cstheme="minorHAnsi"/>
                <w:b/>
                <w:bCs/>
                <w:color w:val="000000" w:themeColor="text1"/>
                <w:sz w:val="24"/>
                <w:szCs w:val="24"/>
              </w:rPr>
              <w:t>N/A</w:t>
            </w:r>
          </w:p>
        </w:tc>
        <w:tc>
          <w:tcPr>
            <w:tcW w:w="1908" w:type="dxa"/>
            <w:shd w:val="clear" w:color="auto" w:fill="00B050"/>
          </w:tcPr>
          <w:p w14:paraId="70B54B7B" w14:textId="5C6F3A74"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24"/>
                <w:szCs w:val="24"/>
              </w:rPr>
            </w:pPr>
            <w:r>
              <w:rPr>
                <w:rFonts w:eastAsia="Times New Roman" w:cstheme="minorHAnsi"/>
                <w:b/>
                <w:bCs/>
                <w:color w:val="000000" w:themeColor="text1"/>
                <w:sz w:val="24"/>
                <w:szCs w:val="24"/>
              </w:rPr>
              <w:t>N/A</w:t>
            </w:r>
          </w:p>
        </w:tc>
      </w:tr>
      <w:tr w:rsidR="00A876B9" w:rsidRPr="00D005D8" w14:paraId="0FF16759" w14:textId="77777777" w:rsidTr="00324060">
        <w:trPr>
          <w:trHeight w:val="341"/>
        </w:trPr>
        <w:tc>
          <w:tcPr>
            <w:cnfStyle w:val="001000000000" w:firstRow="0" w:lastRow="0" w:firstColumn="1" w:lastColumn="0" w:oddVBand="0" w:evenVBand="0" w:oddHBand="0" w:evenHBand="0" w:firstRowFirstColumn="0" w:firstRowLastColumn="0" w:lastRowFirstColumn="0" w:lastRowLastColumn="0"/>
            <w:tcW w:w="1563" w:type="dxa"/>
            <w:shd w:val="clear" w:color="auto" w:fill="auto"/>
          </w:tcPr>
          <w:p w14:paraId="6B36709D" w14:textId="62E3F05B" w:rsidR="00A876B9" w:rsidRDefault="00A876B9" w:rsidP="00A876B9">
            <w:pPr>
              <w:jc w:val="center"/>
            </w:pPr>
            <w:r>
              <w:t>Customer Search ID</w:t>
            </w:r>
          </w:p>
        </w:tc>
        <w:tc>
          <w:tcPr>
            <w:tcW w:w="1178" w:type="dxa"/>
            <w:shd w:val="clear" w:color="auto" w:fill="auto"/>
          </w:tcPr>
          <w:p w14:paraId="228B3897" w14:textId="61912BE0"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rPr>
            </w:pPr>
            <w:r>
              <w:rPr>
                <w:rFonts w:eastAsia="Times New Roman" w:cstheme="minorHAnsi" w:hint="cs"/>
                <w:color w:val="000000" w:themeColor="text1"/>
                <w:sz w:val="24"/>
                <w:szCs w:val="24"/>
                <w:rtl/>
                <w:lang w:bidi="ar-EG"/>
              </w:rPr>
              <w:t>رقم البحث عن العميل</w:t>
            </w:r>
          </w:p>
        </w:tc>
        <w:tc>
          <w:tcPr>
            <w:tcW w:w="2915" w:type="dxa"/>
            <w:gridSpan w:val="2"/>
            <w:shd w:val="clear" w:color="auto" w:fill="auto"/>
          </w:tcPr>
          <w:p w14:paraId="40EBB3D6" w14:textId="77777777" w:rsidR="00A876B9" w:rsidRDefault="00A876B9" w:rsidP="00A876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rPr>
            </w:pPr>
            <w:r>
              <w:rPr>
                <w:rFonts w:eastAsia="Times New Roman" w:cstheme="minorHAnsi"/>
                <w:color w:val="000000" w:themeColor="text1"/>
                <w:sz w:val="24"/>
                <w:szCs w:val="24"/>
              </w:rPr>
              <w:t>List</w:t>
            </w:r>
          </w:p>
          <w:p w14:paraId="2D5EE4CC" w14:textId="77777777" w:rsidR="00A876B9" w:rsidRPr="00422F94" w:rsidRDefault="00A876B9" w:rsidP="00243C74">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sidRPr="00422F94">
              <w:rPr>
                <w:rFonts w:eastAsia="Times New Roman" w:cstheme="minorHAnsi"/>
                <w:color w:val="000000" w:themeColor="text1"/>
                <w:sz w:val="24"/>
                <w:szCs w:val="24"/>
              </w:rPr>
              <w:t>National ID</w:t>
            </w:r>
          </w:p>
          <w:p w14:paraId="2C7C2799" w14:textId="77777777" w:rsidR="00A876B9" w:rsidRPr="00422F94" w:rsidRDefault="00A876B9" w:rsidP="00243C74">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CIF</w:t>
            </w:r>
          </w:p>
          <w:p w14:paraId="5206AE94" w14:textId="194D2E08"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p>
        </w:tc>
        <w:tc>
          <w:tcPr>
            <w:tcW w:w="2230" w:type="dxa"/>
            <w:shd w:val="clear" w:color="auto" w:fill="auto"/>
          </w:tcPr>
          <w:p w14:paraId="656446AB" w14:textId="3207E8FB"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N/A</w:t>
            </w:r>
          </w:p>
        </w:tc>
        <w:tc>
          <w:tcPr>
            <w:tcW w:w="1908" w:type="dxa"/>
            <w:shd w:val="clear" w:color="auto" w:fill="auto"/>
          </w:tcPr>
          <w:p w14:paraId="52F80555" w14:textId="2FF78173"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N/A</w:t>
            </w:r>
          </w:p>
        </w:tc>
      </w:tr>
      <w:tr w:rsidR="00A876B9" w:rsidRPr="00D005D8" w14:paraId="7D39F1B9" w14:textId="77777777" w:rsidTr="00324060">
        <w:trPr>
          <w:trHeight w:val="341"/>
        </w:trPr>
        <w:tc>
          <w:tcPr>
            <w:cnfStyle w:val="001000000000" w:firstRow="0" w:lastRow="0" w:firstColumn="1" w:lastColumn="0" w:oddVBand="0" w:evenVBand="0" w:oddHBand="0" w:evenHBand="0" w:firstRowFirstColumn="0" w:firstRowLastColumn="0" w:lastRowFirstColumn="0" w:lastRowLastColumn="0"/>
            <w:tcW w:w="1563" w:type="dxa"/>
            <w:shd w:val="clear" w:color="auto" w:fill="auto"/>
          </w:tcPr>
          <w:p w14:paraId="6556F4E2" w14:textId="452DDE3C" w:rsidR="00A876B9" w:rsidRDefault="00A876B9" w:rsidP="00A876B9">
            <w:pPr>
              <w:jc w:val="center"/>
              <w:rPr>
                <w:rStyle w:val="fontstyle01"/>
                <w:rFonts w:asciiTheme="minorHAnsi" w:hAnsiTheme="minorHAnsi" w:cstheme="minorHAnsi"/>
                <w:color w:val="auto"/>
                <w:sz w:val="24"/>
                <w:szCs w:val="24"/>
              </w:rPr>
            </w:pPr>
            <w:r>
              <w:t>National ID</w:t>
            </w:r>
          </w:p>
        </w:tc>
        <w:tc>
          <w:tcPr>
            <w:tcW w:w="1178" w:type="dxa"/>
            <w:shd w:val="clear" w:color="auto" w:fill="auto"/>
          </w:tcPr>
          <w:p w14:paraId="53FD7F88" w14:textId="0BB38C40"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rPr>
            </w:pPr>
            <w:r w:rsidRPr="00297A91">
              <w:rPr>
                <w:rFonts w:eastAsia="Times New Roman" w:cstheme="minorHAnsi" w:hint="cs"/>
                <w:color w:val="000000" w:themeColor="text1"/>
                <w:sz w:val="24"/>
                <w:szCs w:val="24"/>
                <w:rtl/>
              </w:rPr>
              <w:t>الرقم القومي</w:t>
            </w:r>
          </w:p>
        </w:tc>
        <w:tc>
          <w:tcPr>
            <w:tcW w:w="2915" w:type="dxa"/>
            <w:gridSpan w:val="2"/>
            <w:shd w:val="clear" w:color="auto" w:fill="auto"/>
          </w:tcPr>
          <w:p w14:paraId="3F1260CB" w14:textId="75C6ACB5"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Number</w:t>
            </w:r>
          </w:p>
        </w:tc>
        <w:tc>
          <w:tcPr>
            <w:tcW w:w="2230" w:type="dxa"/>
            <w:shd w:val="clear" w:color="auto" w:fill="auto"/>
          </w:tcPr>
          <w:p w14:paraId="74C33188" w14:textId="77777777"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 xml:space="preserve">Mandatory </w:t>
            </w:r>
          </w:p>
          <w:p w14:paraId="7F501F52" w14:textId="77777777"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14 digits</w:t>
            </w:r>
          </w:p>
          <w:p w14:paraId="3F182429" w14:textId="3FCE99BB"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In Case the user chooses National ID</w:t>
            </w:r>
          </w:p>
        </w:tc>
        <w:tc>
          <w:tcPr>
            <w:tcW w:w="1908" w:type="dxa"/>
            <w:shd w:val="clear" w:color="auto" w:fill="auto"/>
          </w:tcPr>
          <w:p w14:paraId="1C301FA0" w14:textId="07A8663E"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N/A</w:t>
            </w:r>
          </w:p>
        </w:tc>
      </w:tr>
      <w:tr w:rsidR="00A876B9" w:rsidRPr="00D005D8" w14:paraId="1CF1D8F6" w14:textId="77777777" w:rsidTr="00324060">
        <w:trPr>
          <w:trHeight w:val="341"/>
        </w:trPr>
        <w:tc>
          <w:tcPr>
            <w:cnfStyle w:val="001000000000" w:firstRow="0" w:lastRow="0" w:firstColumn="1" w:lastColumn="0" w:oddVBand="0" w:evenVBand="0" w:oddHBand="0" w:evenHBand="0" w:firstRowFirstColumn="0" w:firstRowLastColumn="0" w:lastRowFirstColumn="0" w:lastRowLastColumn="0"/>
            <w:tcW w:w="1563" w:type="dxa"/>
            <w:shd w:val="clear" w:color="auto" w:fill="auto"/>
          </w:tcPr>
          <w:p w14:paraId="58144B22" w14:textId="4F5FF796" w:rsidR="00A876B9" w:rsidRDefault="00A876B9" w:rsidP="00A876B9">
            <w:pPr>
              <w:jc w:val="center"/>
              <w:rPr>
                <w:rStyle w:val="fontstyle01"/>
                <w:rFonts w:asciiTheme="minorHAnsi" w:hAnsiTheme="minorHAnsi" w:cstheme="minorHAnsi"/>
                <w:color w:val="auto"/>
                <w:sz w:val="24"/>
                <w:szCs w:val="24"/>
              </w:rPr>
            </w:pPr>
            <w:r>
              <w:rPr>
                <w:rFonts w:cstheme="minorHAnsi"/>
                <w:sz w:val="24"/>
                <w:szCs w:val="24"/>
              </w:rPr>
              <w:t>CIF</w:t>
            </w:r>
            <w:r w:rsidRPr="00D005D8">
              <w:rPr>
                <w:rFonts w:cstheme="minorHAnsi"/>
                <w:sz w:val="24"/>
                <w:szCs w:val="24"/>
              </w:rPr>
              <w:t xml:space="preserve"> </w:t>
            </w:r>
          </w:p>
        </w:tc>
        <w:tc>
          <w:tcPr>
            <w:tcW w:w="1178" w:type="dxa"/>
            <w:shd w:val="clear" w:color="auto" w:fill="auto"/>
          </w:tcPr>
          <w:p w14:paraId="1D932953" w14:textId="2FAA18EC"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rPr>
            </w:pPr>
            <w:r w:rsidRPr="00D005D8">
              <w:rPr>
                <w:rStyle w:val="fontstyle01"/>
                <w:rFonts w:asciiTheme="minorHAnsi" w:hAnsiTheme="minorHAnsi" w:cstheme="minorHAnsi"/>
                <w:color w:val="auto"/>
                <w:sz w:val="24"/>
                <w:szCs w:val="24"/>
                <w:rtl/>
                <w:lang w:bidi="ar-EG"/>
              </w:rPr>
              <w:t>ر</w:t>
            </w:r>
            <w:r w:rsidRPr="00D005D8">
              <w:rPr>
                <w:rStyle w:val="fontstyle01"/>
                <w:rFonts w:asciiTheme="minorHAnsi" w:hAnsiTheme="minorHAnsi" w:cstheme="minorHAnsi"/>
                <w:sz w:val="24"/>
                <w:szCs w:val="24"/>
                <w:rtl/>
                <w:lang w:bidi="ar-EG"/>
              </w:rPr>
              <w:t xml:space="preserve">قم </w:t>
            </w:r>
            <w:r>
              <w:rPr>
                <w:rStyle w:val="fontstyle01"/>
                <w:rFonts w:asciiTheme="minorHAnsi" w:hAnsiTheme="minorHAnsi" w:cstheme="minorHAnsi" w:hint="cs"/>
                <w:sz w:val="24"/>
                <w:szCs w:val="24"/>
                <w:rtl/>
                <w:lang w:bidi="ar-EG"/>
              </w:rPr>
              <w:t>العميل</w:t>
            </w:r>
          </w:p>
        </w:tc>
        <w:tc>
          <w:tcPr>
            <w:tcW w:w="2915" w:type="dxa"/>
            <w:gridSpan w:val="2"/>
            <w:shd w:val="clear" w:color="auto" w:fill="auto"/>
          </w:tcPr>
          <w:p w14:paraId="31A5240E" w14:textId="73C64612"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Number</w:t>
            </w:r>
          </w:p>
        </w:tc>
        <w:tc>
          <w:tcPr>
            <w:tcW w:w="2230" w:type="dxa"/>
            <w:shd w:val="clear" w:color="auto" w:fill="auto"/>
          </w:tcPr>
          <w:p w14:paraId="0C4C499F" w14:textId="77777777"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Mandatory</w:t>
            </w:r>
          </w:p>
          <w:p w14:paraId="2764EAD4" w14:textId="53E1B553"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In Case the user chooses CIF</w:t>
            </w:r>
          </w:p>
        </w:tc>
        <w:tc>
          <w:tcPr>
            <w:tcW w:w="1908" w:type="dxa"/>
            <w:shd w:val="clear" w:color="auto" w:fill="auto"/>
          </w:tcPr>
          <w:p w14:paraId="65919444" w14:textId="478DE833" w:rsidR="00A876B9"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N/A</w:t>
            </w:r>
          </w:p>
        </w:tc>
      </w:tr>
      <w:tr w:rsidR="00A876B9" w:rsidRPr="00D005D8" w14:paraId="7E2EADB5" w14:textId="77777777" w:rsidTr="00324060">
        <w:trPr>
          <w:trHeight w:val="341"/>
        </w:trPr>
        <w:tc>
          <w:tcPr>
            <w:cnfStyle w:val="001000000000" w:firstRow="0" w:lastRow="0" w:firstColumn="1" w:lastColumn="0" w:oddVBand="0" w:evenVBand="0" w:oddHBand="0" w:evenHBand="0" w:firstRowFirstColumn="0" w:firstRowLastColumn="0" w:lastRowFirstColumn="0" w:lastRowLastColumn="0"/>
            <w:tcW w:w="1563" w:type="dxa"/>
            <w:shd w:val="clear" w:color="auto" w:fill="auto"/>
          </w:tcPr>
          <w:p w14:paraId="64DB5C8E" w14:textId="0BB11000" w:rsidR="00A876B9" w:rsidRDefault="00FC2D89" w:rsidP="00A876B9">
            <w:pPr>
              <w:jc w:val="center"/>
            </w:pPr>
            <w:r>
              <w:t>Close</w:t>
            </w:r>
            <w:r w:rsidR="00A876B9">
              <w:t xml:space="preserve"> Customer</w:t>
            </w:r>
            <w:r w:rsidR="00A876B9" w:rsidRPr="00CF575C">
              <w:t xml:space="preserve"> </w:t>
            </w:r>
            <w:r w:rsidR="00DF2C98">
              <w:t>Account</w:t>
            </w:r>
          </w:p>
          <w:p w14:paraId="1A11E8AE" w14:textId="4BB3262A" w:rsidR="00395CB2" w:rsidRDefault="00395CB2" w:rsidP="00A876B9">
            <w:pPr>
              <w:jc w:val="center"/>
              <w:rPr>
                <w:rFonts w:eastAsia="Times New Roman" w:cstheme="minorHAnsi"/>
                <w:b/>
                <w:bCs/>
                <w:sz w:val="24"/>
                <w:szCs w:val="24"/>
              </w:rPr>
            </w:pPr>
          </w:p>
        </w:tc>
        <w:tc>
          <w:tcPr>
            <w:tcW w:w="1178" w:type="dxa"/>
            <w:shd w:val="clear" w:color="auto" w:fill="auto"/>
          </w:tcPr>
          <w:p w14:paraId="4BA77D83" w14:textId="699560B2" w:rsidR="00A876B9" w:rsidRDefault="00FC2D8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bidi="ar-EG"/>
              </w:rPr>
            </w:pPr>
            <w:r>
              <w:rPr>
                <w:rFonts w:eastAsia="Times New Roman" w:cstheme="minorHAnsi" w:hint="cs"/>
                <w:color w:val="000000" w:themeColor="text1"/>
                <w:sz w:val="24"/>
                <w:szCs w:val="24"/>
                <w:rtl/>
                <w:lang w:bidi="ar-EG"/>
              </w:rPr>
              <w:t>اغلاق حساب</w:t>
            </w:r>
            <w:r w:rsidR="00DF2C98">
              <w:rPr>
                <w:rFonts w:eastAsia="Times New Roman" w:cstheme="minorHAnsi" w:hint="cs"/>
                <w:color w:val="000000" w:themeColor="text1"/>
                <w:sz w:val="24"/>
                <w:szCs w:val="24"/>
                <w:rtl/>
                <w:lang w:bidi="ar-EG"/>
              </w:rPr>
              <w:t xml:space="preserve"> </w:t>
            </w:r>
            <w:r w:rsidR="00395CB2">
              <w:rPr>
                <w:rFonts w:eastAsia="Times New Roman" w:cstheme="minorHAnsi" w:hint="cs"/>
                <w:color w:val="000000" w:themeColor="text1"/>
                <w:sz w:val="24"/>
                <w:szCs w:val="24"/>
                <w:rtl/>
                <w:lang w:bidi="ar-EG"/>
              </w:rPr>
              <w:t>ال</w:t>
            </w:r>
            <w:r w:rsidR="00A876B9">
              <w:rPr>
                <w:rFonts w:eastAsia="Times New Roman" w:cstheme="minorHAnsi" w:hint="cs"/>
                <w:color w:val="000000" w:themeColor="text1"/>
                <w:sz w:val="24"/>
                <w:szCs w:val="24"/>
                <w:rtl/>
                <w:lang w:bidi="ar-EG"/>
              </w:rPr>
              <w:t>عميل</w:t>
            </w:r>
          </w:p>
          <w:p w14:paraId="3C180A31" w14:textId="0DA9F1A2" w:rsidR="00DF2C98" w:rsidRPr="00297A91" w:rsidRDefault="00DF2C98"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rPr>
            </w:pPr>
          </w:p>
        </w:tc>
        <w:tc>
          <w:tcPr>
            <w:tcW w:w="2915" w:type="dxa"/>
            <w:gridSpan w:val="2"/>
            <w:shd w:val="clear" w:color="auto" w:fill="auto"/>
          </w:tcPr>
          <w:p w14:paraId="014BCF5F" w14:textId="571FB252"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Button</w:t>
            </w:r>
          </w:p>
        </w:tc>
        <w:tc>
          <w:tcPr>
            <w:tcW w:w="2230" w:type="dxa"/>
            <w:shd w:val="clear" w:color="auto" w:fill="auto"/>
          </w:tcPr>
          <w:p w14:paraId="545F339F" w14:textId="50A43B70"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sidRPr="00982E8E">
              <w:rPr>
                <w:rFonts w:eastAsia="Times New Roman" w:cstheme="minorHAnsi"/>
                <w:color w:val="000000" w:themeColor="text1"/>
                <w:sz w:val="24"/>
                <w:szCs w:val="24"/>
              </w:rPr>
              <w:t xml:space="preserve">This button will be available in case the customer </w:t>
            </w:r>
            <w:r w:rsidR="00DF2C98">
              <w:rPr>
                <w:rFonts w:eastAsia="Times New Roman" w:cstheme="minorHAnsi"/>
                <w:color w:val="000000" w:themeColor="text1"/>
                <w:sz w:val="24"/>
                <w:szCs w:val="24"/>
              </w:rPr>
              <w:t xml:space="preserve">account is </w:t>
            </w:r>
            <w:r w:rsidR="001003A7">
              <w:rPr>
                <w:rFonts w:eastAsia="Times New Roman" w:cstheme="minorHAnsi"/>
                <w:color w:val="000000" w:themeColor="text1"/>
                <w:sz w:val="24"/>
                <w:szCs w:val="24"/>
              </w:rPr>
              <w:t>activated</w:t>
            </w:r>
            <w:r w:rsidR="00DF2C98">
              <w:rPr>
                <w:rFonts w:eastAsia="Times New Roman" w:cstheme="minorHAnsi"/>
                <w:color w:val="000000" w:themeColor="text1"/>
                <w:sz w:val="24"/>
                <w:szCs w:val="24"/>
              </w:rPr>
              <w:t xml:space="preserve"> </w:t>
            </w:r>
            <w:r w:rsidRPr="00982E8E">
              <w:rPr>
                <w:rFonts w:eastAsia="Times New Roman" w:cstheme="minorHAnsi"/>
                <w:color w:val="000000" w:themeColor="text1"/>
                <w:sz w:val="24"/>
                <w:szCs w:val="24"/>
              </w:rPr>
              <w:t>in the Core banking System</w:t>
            </w:r>
            <w:r w:rsidR="00DF2C98">
              <w:rPr>
                <w:rFonts w:eastAsia="Times New Roman" w:cstheme="minorHAnsi"/>
                <w:color w:val="000000" w:themeColor="text1"/>
                <w:sz w:val="24"/>
                <w:szCs w:val="24"/>
              </w:rPr>
              <w:t xml:space="preserve"> and retrieve his data</w:t>
            </w:r>
            <w:r w:rsidRPr="00982E8E">
              <w:rPr>
                <w:rFonts w:eastAsia="Times New Roman" w:cstheme="minorHAnsi"/>
                <w:color w:val="000000" w:themeColor="text1"/>
                <w:sz w:val="24"/>
                <w:szCs w:val="24"/>
              </w:rPr>
              <w:t>.</w:t>
            </w:r>
          </w:p>
        </w:tc>
        <w:tc>
          <w:tcPr>
            <w:tcW w:w="1908" w:type="dxa"/>
            <w:shd w:val="clear" w:color="auto" w:fill="auto"/>
          </w:tcPr>
          <w:p w14:paraId="634C38DF" w14:textId="6701CCE7" w:rsidR="00A876B9" w:rsidRPr="00297A91" w:rsidRDefault="00A876B9" w:rsidP="00A876B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Pr>
            </w:pPr>
            <w:r>
              <w:rPr>
                <w:rFonts w:eastAsia="Times New Roman" w:cstheme="minorHAnsi"/>
                <w:color w:val="000000" w:themeColor="text1"/>
                <w:sz w:val="24"/>
                <w:szCs w:val="24"/>
              </w:rPr>
              <w:t>N/A</w:t>
            </w:r>
          </w:p>
        </w:tc>
      </w:tr>
      <w:tr w:rsidR="00A876B9" w:rsidRPr="00D005D8" w14:paraId="7152E64E" w14:textId="77777777" w:rsidTr="00324060">
        <w:tc>
          <w:tcPr>
            <w:cnfStyle w:val="001000000000" w:firstRow="0" w:lastRow="0" w:firstColumn="1" w:lastColumn="0" w:oddVBand="0" w:evenVBand="0" w:oddHBand="0" w:evenHBand="0" w:firstRowFirstColumn="0" w:firstRowLastColumn="0" w:lastRowFirstColumn="0" w:lastRowLastColumn="0"/>
            <w:tcW w:w="1563" w:type="dxa"/>
            <w:shd w:val="clear" w:color="auto" w:fill="00B050"/>
          </w:tcPr>
          <w:p w14:paraId="61D0C348" w14:textId="13BF8D3E" w:rsidR="00A876B9" w:rsidRPr="00D005D8" w:rsidRDefault="00A876B9" w:rsidP="00A876B9">
            <w:pPr>
              <w:tabs>
                <w:tab w:val="left" w:pos="1340"/>
              </w:tabs>
              <w:rPr>
                <w:rFonts w:cstheme="minorHAnsi"/>
                <w:b/>
                <w:bCs/>
                <w:sz w:val="24"/>
                <w:szCs w:val="24"/>
              </w:rPr>
            </w:pPr>
            <w:r w:rsidRPr="00D005D8">
              <w:rPr>
                <w:rFonts w:cstheme="minorHAnsi"/>
                <w:b/>
                <w:bCs/>
                <w:sz w:val="24"/>
                <w:szCs w:val="24"/>
              </w:rPr>
              <w:t xml:space="preserve">Section 1- </w:t>
            </w:r>
            <w:r>
              <w:rPr>
                <w:rFonts w:cstheme="minorHAnsi"/>
                <w:b/>
                <w:bCs/>
                <w:sz w:val="24"/>
                <w:szCs w:val="24"/>
              </w:rPr>
              <w:t>Basic</w:t>
            </w:r>
            <w:r w:rsidRPr="00D005D8">
              <w:rPr>
                <w:rFonts w:cstheme="minorHAnsi"/>
                <w:b/>
                <w:bCs/>
                <w:sz w:val="24"/>
                <w:szCs w:val="24"/>
              </w:rPr>
              <w:t xml:space="preserve"> </w:t>
            </w:r>
            <w:r>
              <w:rPr>
                <w:rFonts w:cstheme="minorHAnsi"/>
                <w:b/>
                <w:bCs/>
                <w:sz w:val="24"/>
                <w:szCs w:val="24"/>
              </w:rPr>
              <w:t>Information</w:t>
            </w:r>
          </w:p>
        </w:tc>
        <w:tc>
          <w:tcPr>
            <w:tcW w:w="1178" w:type="dxa"/>
            <w:shd w:val="clear" w:color="auto" w:fill="00B050"/>
          </w:tcPr>
          <w:p w14:paraId="6B9731F6" w14:textId="7752A10C" w:rsidR="00A876B9" w:rsidRPr="00D005D8" w:rsidRDefault="00A876B9" w:rsidP="00A876B9">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البيانات الاساسية</w:t>
            </w:r>
          </w:p>
        </w:tc>
        <w:tc>
          <w:tcPr>
            <w:tcW w:w="2915" w:type="dxa"/>
            <w:gridSpan w:val="2"/>
            <w:shd w:val="clear" w:color="auto" w:fill="00B050"/>
          </w:tcPr>
          <w:p w14:paraId="20E098F8" w14:textId="3292B1AB" w:rsidR="00A876B9" w:rsidRPr="00D005D8" w:rsidRDefault="00A876B9" w:rsidP="00A876B9">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Pr>
                <w:rStyle w:val="fontstyle01"/>
                <w:rFonts w:asciiTheme="minorHAnsi" w:hAnsiTheme="minorHAnsi" w:cstheme="minorHAnsi"/>
                <w:color w:val="auto"/>
                <w:sz w:val="24"/>
                <w:szCs w:val="24"/>
                <w:lang w:bidi="ar-EG"/>
              </w:rPr>
              <w:t>N/A</w:t>
            </w:r>
          </w:p>
        </w:tc>
        <w:tc>
          <w:tcPr>
            <w:tcW w:w="2230" w:type="dxa"/>
            <w:shd w:val="clear" w:color="auto" w:fill="00B050"/>
          </w:tcPr>
          <w:p w14:paraId="63592694" w14:textId="5963531E" w:rsidR="00A876B9" w:rsidRPr="00D005D8" w:rsidRDefault="00A876B9" w:rsidP="00A876B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N/A</w:t>
            </w:r>
          </w:p>
        </w:tc>
        <w:tc>
          <w:tcPr>
            <w:tcW w:w="1908" w:type="dxa"/>
            <w:shd w:val="clear" w:color="auto" w:fill="00B050"/>
          </w:tcPr>
          <w:p w14:paraId="1F9BA1A8" w14:textId="7D985912" w:rsidR="00A876B9" w:rsidRPr="00D005D8" w:rsidRDefault="00A876B9" w:rsidP="00A876B9">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N/A</w:t>
            </w:r>
          </w:p>
        </w:tc>
      </w:tr>
      <w:tr w:rsidR="00DF2C98" w:rsidRPr="00D005D8" w14:paraId="3D71F2CD"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6A97A1B4" w14:textId="139DF5AA" w:rsidR="00DF2C98" w:rsidRPr="00D005D8" w:rsidRDefault="00DF2C98" w:rsidP="00DF2C98">
            <w:pPr>
              <w:tabs>
                <w:tab w:val="left" w:pos="1340"/>
              </w:tabs>
              <w:rPr>
                <w:rFonts w:cstheme="minorHAnsi"/>
                <w:b/>
                <w:bCs/>
                <w:sz w:val="24"/>
                <w:szCs w:val="24"/>
              </w:rPr>
            </w:pPr>
            <w:r w:rsidRPr="00973CCE">
              <w:rPr>
                <w:rStyle w:val="fontstyle01"/>
                <w:rFonts w:asciiTheme="minorHAnsi" w:hAnsiTheme="minorHAnsi" w:cstheme="minorHAnsi"/>
                <w:color w:val="auto"/>
                <w:sz w:val="24"/>
                <w:szCs w:val="24"/>
              </w:rPr>
              <w:t xml:space="preserve">Creation Date  </w:t>
            </w:r>
          </w:p>
        </w:tc>
        <w:tc>
          <w:tcPr>
            <w:tcW w:w="1178" w:type="dxa"/>
          </w:tcPr>
          <w:p w14:paraId="56236A01" w14:textId="74AAACE5"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 xml:space="preserve">تاريخ التسجيل </w:t>
            </w:r>
          </w:p>
        </w:tc>
        <w:tc>
          <w:tcPr>
            <w:tcW w:w="2915" w:type="dxa"/>
            <w:gridSpan w:val="2"/>
          </w:tcPr>
          <w:p w14:paraId="27A68C9F" w14:textId="6DE2895F"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Read only text</w:t>
            </w:r>
          </w:p>
        </w:tc>
        <w:tc>
          <w:tcPr>
            <w:tcW w:w="2230" w:type="dxa"/>
          </w:tcPr>
          <w:p w14:paraId="3B6D6496" w14:textId="385CE4D1" w:rsidR="00DF2C98" w:rsidRPr="00D005D8"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73CCE">
              <w:rPr>
                <w:rStyle w:val="fontstyle01"/>
                <w:rFonts w:asciiTheme="minorHAnsi" w:hAnsiTheme="minorHAnsi" w:cstheme="minorHAnsi"/>
                <w:color w:val="auto"/>
                <w:sz w:val="24"/>
                <w:szCs w:val="24"/>
              </w:rPr>
              <w:t xml:space="preserve">Display todays’ date </w:t>
            </w:r>
          </w:p>
        </w:tc>
        <w:tc>
          <w:tcPr>
            <w:tcW w:w="1908" w:type="dxa"/>
          </w:tcPr>
          <w:p w14:paraId="6EB8AA80" w14:textId="78E67EDD"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System date </w:t>
            </w:r>
          </w:p>
        </w:tc>
      </w:tr>
      <w:tr w:rsidR="00DF2C98" w:rsidRPr="00D005D8" w14:paraId="7BF25A7D"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26A8BDEF" w14:textId="6E02B931" w:rsidR="00DF2C98" w:rsidRPr="00D005D8" w:rsidRDefault="00DF2C98" w:rsidP="00DF2C98">
            <w:pPr>
              <w:tabs>
                <w:tab w:val="left" w:pos="1340"/>
              </w:tabs>
              <w:rPr>
                <w:rFonts w:cstheme="minorHAnsi"/>
                <w:sz w:val="24"/>
                <w:szCs w:val="24"/>
              </w:rPr>
            </w:pPr>
            <w:r w:rsidRPr="00973CCE">
              <w:rPr>
                <w:rStyle w:val="fontstyle01"/>
                <w:rFonts w:asciiTheme="minorHAnsi" w:hAnsiTheme="minorHAnsi" w:cstheme="minorHAnsi"/>
                <w:color w:val="auto"/>
                <w:sz w:val="24"/>
                <w:szCs w:val="24"/>
              </w:rPr>
              <w:lastRenderedPageBreak/>
              <w:t xml:space="preserve">User Branch Name / User branch Number </w:t>
            </w:r>
          </w:p>
        </w:tc>
        <w:tc>
          <w:tcPr>
            <w:tcW w:w="1178" w:type="dxa"/>
          </w:tcPr>
          <w:p w14:paraId="328B3911" w14:textId="5CFA768F"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 xml:space="preserve">اسم فرع المستخدم / رقم فرع المستخدم </w:t>
            </w:r>
            <w:r w:rsidRPr="00973CCE">
              <w:rPr>
                <w:rStyle w:val="fontstyle01"/>
                <w:rFonts w:asciiTheme="minorHAnsi" w:hAnsiTheme="minorHAnsi" w:cstheme="minorHAnsi"/>
                <w:color w:val="auto"/>
                <w:sz w:val="24"/>
                <w:szCs w:val="24"/>
              </w:rPr>
              <w:t xml:space="preserve"> </w:t>
            </w:r>
          </w:p>
        </w:tc>
        <w:tc>
          <w:tcPr>
            <w:tcW w:w="2915" w:type="dxa"/>
            <w:gridSpan w:val="2"/>
          </w:tcPr>
          <w:p w14:paraId="22190058" w14:textId="0337EDAD"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Read only text</w:t>
            </w:r>
          </w:p>
        </w:tc>
        <w:tc>
          <w:tcPr>
            <w:tcW w:w="2230" w:type="dxa"/>
          </w:tcPr>
          <w:p w14:paraId="342EE82B" w14:textId="5830B1E9" w:rsidR="00DF2C98" w:rsidRPr="00D005D8"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73CCE">
              <w:rPr>
                <w:rStyle w:val="fontstyle01"/>
                <w:rFonts w:asciiTheme="minorHAnsi" w:hAnsiTheme="minorHAnsi" w:cstheme="minorHAnsi"/>
                <w:color w:val="auto"/>
                <w:sz w:val="24"/>
                <w:szCs w:val="24"/>
              </w:rPr>
              <w:t xml:space="preserve">Display the maker branch name &amp; branch code </w:t>
            </w:r>
          </w:p>
        </w:tc>
        <w:tc>
          <w:tcPr>
            <w:tcW w:w="1908" w:type="dxa"/>
          </w:tcPr>
          <w:p w14:paraId="068D75F1" w14:textId="55621239"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User’s information </w:t>
            </w:r>
          </w:p>
        </w:tc>
      </w:tr>
      <w:tr w:rsidR="00DF2C98" w:rsidRPr="00D005D8" w14:paraId="5EE26723"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7F798CE1" w14:textId="7EFD9789" w:rsidR="00DF2C98" w:rsidRPr="00D005D8" w:rsidRDefault="00DF2C98" w:rsidP="00DF2C98">
            <w:pPr>
              <w:tabs>
                <w:tab w:val="left" w:pos="1340"/>
              </w:tabs>
              <w:rPr>
                <w:rFonts w:cstheme="minorHAnsi"/>
                <w:sz w:val="24"/>
                <w:szCs w:val="24"/>
              </w:rPr>
            </w:pPr>
            <w:r w:rsidRPr="00973CCE">
              <w:rPr>
                <w:rStyle w:val="fontstyle01"/>
                <w:rFonts w:asciiTheme="minorHAnsi" w:hAnsiTheme="minorHAnsi" w:cstheme="minorHAnsi"/>
                <w:color w:val="auto"/>
                <w:sz w:val="24"/>
                <w:szCs w:val="24"/>
              </w:rPr>
              <w:t>Customer CIF</w:t>
            </w:r>
          </w:p>
        </w:tc>
        <w:tc>
          <w:tcPr>
            <w:tcW w:w="1178" w:type="dxa"/>
          </w:tcPr>
          <w:p w14:paraId="751E94E9" w14:textId="062EE5B9"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كود العميل</w:t>
            </w:r>
          </w:p>
        </w:tc>
        <w:tc>
          <w:tcPr>
            <w:tcW w:w="2915" w:type="dxa"/>
            <w:gridSpan w:val="2"/>
          </w:tcPr>
          <w:p w14:paraId="3143B48B" w14:textId="34AA9EA4" w:rsidR="00DF2C98" w:rsidRPr="002903DB" w:rsidRDefault="00DF2C98" w:rsidP="002903DB">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2903DB">
              <w:rPr>
                <w:rStyle w:val="fontstyle01"/>
                <w:rFonts w:asciiTheme="minorHAnsi" w:hAnsiTheme="minorHAnsi" w:cstheme="minorHAnsi"/>
                <w:color w:val="auto"/>
                <w:sz w:val="24"/>
                <w:szCs w:val="24"/>
              </w:rPr>
              <w:t>Number</w:t>
            </w:r>
          </w:p>
        </w:tc>
        <w:tc>
          <w:tcPr>
            <w:tcW w:w="2230" w:type="dxa"/>
          </w:tcPr>
          <w:p w14:paraId="0D7202C1" w14:textId="31C558C1" w:rsidR="00DF2C98" w:rsidRPr="00D005D8"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A466A">
              <w:rPr>
                <w:rStyle w:val="fontstyle01"/>
                <w:rFonts w:asciiTheme="minorHAnsi" w:hAnsiTheme="minorHAnsi" w:cstheme="minorHAnsi"/>
                <w:color w:val="auto"/>
                <w:sz w:val="24"/>
                <w:szCs w:val="24"/>
              </w:rPr>
              <w:t>Read Only</w:t>
            </w:r>
          </w:p>
        </w:tc>
        <w:tc>
          <w:tcPr>
            <w:tcW w:w="1908" w:type="dxa"/>
          </w:tcPr>
          <w:p w14:paraId="69E059D0" w14:textId="1402FFF9"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8C53D1">
              <w:rPr>
                <w:rStyle w:val="fontstyle01"/>
                <w:rFonts w:asciiTheme="minorHAnsi" w:hAnsiTheme="minorHAnsi" w:cstheme="minorHAnsi"/>
                <w:color w:val="auto"/>
                <w:sz w:val="24"/>
                <w:szCs w:val="24"/>
              </w:rPr>
              <w:t>Same as retrieved from the Core Banking while Search</w:t>
            </w:r>
          </w:p>
        </w:tc>
      </w:tr>
      <w:tr w:rsidR="00DF2C98" w:rsidRPr="00D005D8" w14:paraId="1A8634A1"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23B1B1A4" w14:textId="0510FD27" w:rsidR="00DF2C98" w:rsidRDefault="00DF2C98" w:rsidP="00DF2C98">
            <w:pPr>
              <w:tabs>
                <w:tab w:val="left" w:pos="1340"/>
              </w:tabs>
              <w:rPr>
                <w:rFonts w:cstheme="minorHAnsi"/>
                <w:sz w:val="24"/>
                <w:szCs w:val="24"/>
              </w:rPr>
            </w:pPr>
            <w:r w:rsidRPr="00973CCE">
              <w:rPr>
                <w:rStyle w:val="fontstyle01"/>
                <w:rFonts w:asciiTheme="minorHAnsi" w:hAnsiTheme="minorHAnsi" w:cstheme="minorHAnsi"/>
                <w:color w:val="auto"/>
                <w:sz w:val="24"/>
                <w:szCs w:val="24"/>
              </w:rPr>
              <w:t>National ID</w:t>
            </w:r>
          </w:p>
        </w:tc>
        <w:tc>
          <w:tcPr>
            <w:tcW w:w="1178" w:type="dxa"/>
          </w:tcPr>
          <w:p w14:paraId="72F894F4" w14:textId="79C34E30" w:rsidR="00DF2C9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الرقم القومي</w:t>
            </w:r>
          </w:p>
        </w:tc>
        <w:tc>
          <w:tcPr>
            <w:tcW w:w="2915" w:type="dxa"/>
            <w:gridSpan w:val="2"/>
          </w:tcPr>
          <w:p w14:paraId="457738B5" w14:textId="58BFD2ED" w:rsidR="00DF2C98" w:rsidRPr="002903DB" w:rsidRDefault="00DF2C98" w:rsidP="002903DB">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2903DB">
              <w:rPr>
                <w:rStyle w:val="fontstyle01"/>
                <w:rFonts w:asciiTheme="minorHAnsi" w:hAnsiTheme="minorHAnsi" w:cstheme="minorHAnsi"/>
                <w:color w:val="auto"/>
                <w:sz w:val="24"/>
                <w:szCs w:val="24"/>
              </w:rPr>
              <w:t>Number</w:t>
            </w:r>
          </w:p>
        </w:tc>
        <w:tc>
          <w:tcPr>
            <w:tcW w:w="2230" w:type="dxa"/>
          </w:tcPr>
          <w:p w14:paraId="09C754BE" w14:textId="1875231C" w:rsidR="00DF2C98"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A466A">
              <w:rPr>
                <w:rStyle w:val="fontstyle01"/>
                <w:rFonts w:asciiTheme="minorHAnsi" w:hAnsiTheme="minorHAnsi" w:cstheme="minorHAnsi"/>
                <w:color w:val="auto"/>
                <w:sz w:val="24"/>
                <w:szCs w:val="24"/>
              </w:rPr>
              <w:t>Read Only</w:t>
            </w:r>
          </w:p>
        </w:tc>
        <w:tc>
          <w:tcPr>
            <w:tcW w:w="1908" w:type="dxa"/>
          </w:tcPr>
          <w:p w14:paraId="3F0AC076" w14:textId="175C65A3" w:rsidR="00DF2C9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8C53D1">
              <w:rPr>
                <w:rStyle w:val="fontstyle01"/>
                <w:rFonts w:asciiTheme="minorHAnsi" w:hAnsiTheme="minorHAnsi" w:cstheme="minorHAnsi"/>
                <w:color w:val="auto"/>
                <w:sz w:val="24"/>
                <w:szCs w:val="24"/>
              </w:rPr>
              <w:t>Same as retrieved from the Core Banking while Search</w:t>
            </w:r>
          </w:p>
        </w:tc>
      </w:tr>
      <w:tr w:rsidR="00DF2C98" w:rsidRPr="00D005D8" w14:paraId="49EB00D8"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0917F3FE" w14:textId="1EA2778D" w:rsidR="00DF2C98" w:rsidRPr="00D005D8" w:rsidRDefault="00DF2C98" w:rsidP="00DF2C98">
            <w:pPr>
              <w:tabs>
                <w:tab w:val="left" w:pos="1340"/>
              </w:tabs>
              <w:rPr>
                <w:rFonts w:cstheme="minorHAnsi"/>
                <w:sz w:val="24"/>
                <w:szCs w:val="24"/>
              </w:rPr>
            </w:pPr>
            <w:r w:rsidRPr="00973CCE">
              <w:rPr>
                <w:rStyle w:val="fontstyle01"/>
                <w:rFonts w:asciiTheme="minorHAnsi" w:hAnsiTheme="minorHAnsi" w:cstheme="minorHAnsi"/>
                <w:color w:val="auto"/>
                <w:sz w:val="24"/>
                <w:szCs w:val="24"/>
              </w:rPr>
              <w:t>Title</w:t>
            </w:r>
          </w:p>
        </w:tc>
        <w:tc>
          <w:tcPr>
            <w:tcW w:w="1178" w:type="dxa"/>
          </w:tcPr>
          <w:p w14:paraId="76F80F8B" w14:textId="47DD8EF6"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اللقب</w:t>
            </w:r>
          </w:p>
        </w:tc>
        <w:tc>
          <w:tcPr>
            <w:tcW w:w="2915" w:type="dxa"/>
            <w:gridSpan w:val="2"/>
          </w:tcPr>
          <w:p w14:paraId="25793126" w14:textId="4EF611F8" w:rsidR="00DF2C98" w:rsidRPr="00DF2C98" w:rsidRDefault="00DF2C98" w:rsidP="00DF2C98">
            <w:pPr>
              <w:cnfStyle w:val="000000000000" w:firstRow="0" w:lastRow="0" w:firstColumn="0" w:lastColumn="0" w:oddVBand="0" w:evenVBand="0" w:oddHBand="0" w:evenHBand="0" w:firstRowFirstColumn="0" w:firstRowLastColumn="0" w:lastRowFirstColumn="0" w:lastRowLastColumn="0"/>
              <w:rPr>
                <w:rStyle w:val="fontstyle01"/>
                <w:color w:val="auto"/>
              </w:rPr>
            </w:pPr>
            <w:r w:rsidRPr="00DF2C98">
              <w:rPr>
                <w:rStyle w:val="fontstyle01"/>
                <w:rFonts w:asciiTheme="minorHAnsi" w:hAnsiTheme="minorHAnsi" w:cstheme="minorHAnsi"/>
                <w:color w:val="auto"/>
                <w:sz w:val="24"/>
                <w:szCs w:val="24"/>
              </w:rPr>
              <w:t>List</w:t>
            </w:r>
          </w:p>
        </w:tc>
        <w:tc>
          <w:tcPr>
            <w:tcW w:w="2230" w:type="dxa"/>
          </w:tcPr>
          <w:p w14:paraId="355F36C7" w14:textId="511C2611" w:rsidR="00DF2C98" w:rsidRPr="00D005D8"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20C53E12" w14:textId="0C867162"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DF2C98" w:rsidRPr="00D005D8" w14:paraId="6D3F4AFF"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1BDBF70D" w14:textId="6C4E6E50" w:rsidR="00DF2C98" w:rsidRPr="00D005D8" w:rsidRDefault="00DF2C98" w:rsidP="00DF2C98">
            <w:pPr>
              <w:tabs>
                <w:tab w:val="left" w:pos="1340"/>
              </w:tabs>
              <w:rPr>
                <w:rFonts w:cstheme="minorHAnsi"/>
                <w:sz w:val="24"/>
                <w:szCs w:val="24"/>
                <w:rtl/>
                <w:lang w:bidi="ar-EG"/>
              </w:rPr>
            </w:pPr>
            <w:r w:rsidRPr="00973CCE">
              <w:rPr>
                <w:rStyle w:val="fontstyle01"/>
                <w:rFonts w:asciiTheme="minorHAnsi" w:hAnsiTheme="minorHAnsi" w:cstheme="minorHAnsi"/>
                <w:color w:val="auto"/>
                <w:sz w:val="24"/>
                <w:szCs w:val="24"/>
              </w:rPr>
              <w:t>Customer Full Name</w:t>
            </w:r>
          </w:p>
        </w:tc>
        <w:tc>
          <w:tcPr>
            <w:tcW w:w="1178" w:type="dxa"/>
          </w:tcPr>
          <w:p w14:paraId="60A16565" w14:textId="28C02944"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tl/>
              </w:rPr>
              <w:t>اسم العميل</w:t>
            </w:r>
          </w:p>
        </w:tc>
        <w:tc>
          <w:tcPr>
            <w:tcW w:w="2915" w:type="dxa"/>
            <w:gridSpan w:val="2"/>
          </w:tcPr>
          <w:p w14:paraId="2ABBABF5" w14:textId="4FCE73F0"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List</w:t>
            </w:r>
          </w:p>
        </w:tc>
        <w:tc>
          <w:tcPr>
            <w:tcW w:w="2230" w:type="dxa"/>
          </w:tcPr>
          <w:p w14:paraId="7CC0AECA" w14:textId="3E42A0B8" w:rsidR="00DF2C98" w:rsidRPr="00D005D8"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06FE84F4" w14:textId="6A7C10AF"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DF2C98" w:rsidRPr="00D005D8" w14:paraId="020BC1FF"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28A33057" w14:textId="6D1ED437" w:rsidR="00DF2C98" w:rsidRDefault="00DF2C98" w:rsidP="00DF2C98">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Gender</w:t>
            </w:r>
          </w:p>
        </w:tc>
        <w:tc>
          <w:tcPr>
            <w:tcW w:w="1178" w:type="dxa"/>
          </w:tcPr>
          <w:p w14:paraId="17823926" w14:textId="6FB7A69B" w:rsidR="00DF2C98" w:rsidRPr="00D005D8" w:rsidRDefault="002903DB"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النوع</w:t>
            </w:r>
          </w:p>
        </w:tc>
        <w:tc>
          <w:tcPr>
            <w:tcW w:w="2915" w:type="dxa"/>
            <w:gridSpan w:val="2"/>
          </w:tcPr>
          <w:p w14:paraId="79D71B7A" w14:textId="60463D28"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List</w:t>
            </w:r>
          </w:p>
        </w:tc>
        <w:tc>
          <w:tcPr>
            <w:tcW w:w="2230" w:type="dxa"/>
          </w:tcPr>
          <w:p w14:paraId="4C460BC2" w14:textId="01A4FFA7" w:rsidR="00DF2C98" w:rsidRPr="00B43A32"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363DF5CE" w14:textId="6AF33FFA"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DF2C98" w:rsidRPr="00D005D8" w14:paraId="7B1A012A"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3FFD2155" w14:textId="083D8909" w:rsidR="00DF2C98" w:rsidRDefault="00DF2C98" w:rsidP="00DF2C98">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National Identification Issued</w:t>
            </w:r>
          </w:p>
        </w:tc>
        <w:tc>
          <w:tcPr>
            <w:tcW w:w="1178" w:type="dxa"/>
          </w:tcPr>
          <w:p w14:paraId="6CF4997C" w14:textId="2136CCEF"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Pr>
              <w:t>محل اصدار مستند تحقيق الشخصية</w:t>
            </w:r>
          </w:p>
        </w:tc>
        <w:tc>
          <w:tcPr>
            <w:tcW w:w="2915" w:type="dxa"/>
            <w:gridSpan w:val="2"/>
          </w:tcPr>
          <w:p w14:paraId="7EB1218E" w14:textId="6DE98503"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Text</w:t>
            </w:r>
          </w:p>
        </w:tc>
        <w:tc>
          <w:tcPr>
            <w:tcW w:w="2230" w:type="dxa"/>
          </w:tcPr>
          <w:p w14:paraId="6C6139FF" w14:textId="32A0A533" w:rsidR="00DF2C98" w:rsidRPr="00B43A32"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68FADDC0" w14:textId="6DC96222"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DF2C98" w:rsidRPr="00D005D8" w14:paraId="17B2FC28"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36940B0B" w14:textId="1CB19ADF" w:rsidR="00DF2C98" w:rsidRDefault="00DF2C98" w:rsidP="00DF2C98">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Date of Birth</w:t>
            </w:r>
          </w:p>
        </w:tc>
        <w:tc>
          <w:tcPr>
            <w:tcW w:w="1178" w:type="dxa"/>
          </w:tcPr>
          <w:p w14:paraId="68786462" w14:textId="639D0D5C"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تاريخ الميلاد</w:t>
            </w:r>
          </w:p>
        </w:tc>
        <w:tc>
          <w:tcPr>
            <w:tcW w:w="2915" w:type="dxa"/>
            <w:gridSpan w:val="2"/>
          </w:tcPr>
          <w:p w14:paraId="6DAFF710" w14:textId="45E0D0DD"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Date</w:t>
            </w:r>
          </w:p>
        </w:tc>
        <w:tc>
          <w:tcPr>
            <w:tcW w:w="2230" w:type="dxa"/>
          </w:tcPr>
          <w:p w14:paraId="12A61D7F" w14:textId="5CB97EE8" w:rsidR="00DF2C98" w:rsidRPr="00B43A32"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09C64E35" w14:textId="510B2D72"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DF2C98" w:rsidRPr="00D005D8" w14:paraId="615AD1EE"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58F1058D" w14:textId="5E49D66F" w:rsidR="00DF2C98" w:rsidRDefault="00DF2C98" w:rsidP="00DF2C98">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Issue Date</w:t>
            </w:r>
          </w:p>
        </w:tc>
        <w:tc>
          <w:tcPr>
            <w:tcW w:w="1178" w:type="dxa"/>
          </w:tcPr>
          <w:p w14:paraId="316ECF06" w14:textId="0E330060"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Pr>
              <w:t>تاريخ الاصدار</w:t>
            </w:r>
          </w:p>
        </w:tc>
        <w:tc>
          <w:tcPr>
            <w:tcW w:w="2915" w:type="dxa"/>
            <w:gridSpan w:val="2"/>
          </w:tcPr>
          <w:p w14:paraId="0308DE6B" w14:textId="4811F76B"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Date</w:t>
            </w:r>
          </w:p>
        </w:tc>
        <w:tc>
          <w:tcPr>
            <w:tcW w:w="2230" w:type="dxa"/>
          </w:tcPr>
          <w:p w14:paraId="06495C0F" w14:textId="744D8DD3" w:rsidR="00DF2C98" w:rsidRPr="00B43A32"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475D4CDF" w14:textId="5AAF0E1A"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DF2C98" w:rsidRPr="00D005D8" w14:paraId="3665DBF8"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7BA96670" w14:textId="4F40C3D6" w:rsidR="00DF2C98" w:rsidRPr="00D005D8" w:rsidRDefault="00DF2C98" w:rsidP="00DF2C98">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Date of Expiry</w:t>
            </w:r>
          </w:p>
        </w:tc>
        <w:tc>
          <w:tcPr>
            <w:tcW w:w="1178" w:type="dxa"/>
          </w:tcPr>
          <w:p w14:paraId="2CCBC71E" w14:textId="2F2BDD03" w:rsidR="00DF2C9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Pr>
              <w:t>تاريخ الانتهاء</w:t>
            </w:r>
          </w:p>
        </w:tc>
        <w:tc>
          <w:tcPr>
            <w:tcW w:w="2915" w:type="dxa"/>
            <w:gridSpan w:val="2"/>
          </w:tcPr>
          <w:p w14:paraId="20A2A5D6" w14:textId="376DCE0F" w:rsidR="00DF2C9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Date</w:t>
            </w:r>
          </w:p>
        </w:tc>
        <w:tc>
          <w:tcPr>
            <w:tcW w:w="2230" w:type="dxa"/>
          </w:tcPr>
          <w:p w14:paraId="1AC0D7B7" w14:textId="0A86E3E7" w:rsidR="00DF2C98"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73203A34" w14:textId="38D73098" w:rsidR="00DF2C98" w:rsidRPr="00354D26"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DF2C98" w:rsidRPr="00D005D8" w14:paraId="0BEA30BA" w14:textId="77777777" w:rsidTr="00DF2C98">
        <w:tc>
          <w:tcPr>
            <w:cnfStyle w:val="001000000000" w:firstRow="0" w:lastRow="0" w:firstColumn="1" w:lastColumn="0" w:oddVBand="0" w:evenVBand="0" w:oddHBand="0" w:evenHBand="0" w:firstRowFirstColumn="0" w:firstRowLastColumn="0" w:lastRowFirstColumn="0" w:lastRowLastColumn="0"/>
            <w:tcW w:w="1563" w:type="dxa"/>
            <w:shd w:val="clear" w:color="auto" w:fill="00B050"/>
          </w:tcPr>
          <w:p w14:paraId="61322769" w14:textId="58265730" w:rsidR="00DF2C98" w:rsidRDefault="00DF2C98" w:rsidP="00DF2C98">
            <w:pPr>
              <w:tabs>
                <w:tab w:val="left" w:pos="1340"/>
              </w:tabs>
              <w:rPr>
                <w:rFonts w:cstheme="minorHAnsi"/>
                <w:sz w:val="24"/>
                <w:szCs w:val="24"/>
                <w:lang w:bidi="ar-EG"/>
              </w:rPr>
            </w:pPr>
          </w:p>
        </w:tc>
        <w:tc>
          <w:tcPr>
            <w:tcW w:w="1178" w:type="dxa"/>
            <w:shd w:val="clear" w:color="auto" w:fill="00B050"/>
          </w:tcPr>
          <w:p w14:paraId="5C1ECB66" w14:textId="13DC84A1"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p>
        </w:tc>
        <w:tc>
          <w:tcPr>
            <w:tcW w:w="2915" w:type="dxa"/>
            <w:gridSpan w:val="2"/>
            <w:shd w:val="clear" w:color="auto" w:fill="00B050"/>
          </w:tcPr>
          <w:p w14:paraId="246DE33F" w14:textId="6C3FD2BB" w:rsidR="00DF2C98" w:rsidRPr="00D005D8" w:rsidRDefault="00DF2C98" w:rsidP="00DF2C98">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Fonts w:cstheme="minorHAnsi"/>
                <w:b/>
                <w:bCs/>
                <w:sz w:val="24"/>
                <w:szCs w:val="24"/>
              </w:rPr>
              <w:t xml:space="preserve">Section 2- </w:t>
            </w:r>
            <w:r w:rsidR="00813C63">
              <w:rPr>
                <w:rFonts w:cstheme="minorHAnsi"/>
                <w:b/>
                <w:bCs/>
                <w:sz w:val="24"/>
                <w:szCs w:val="24"/>
              </w:rPr>
              <w:t>Account Closure</w:t>
            </w:r>
            <w:r>
              <w:rPr>
                <w:rFonts w:cstheme="minorHAnsi"/>
                <w:b/>
                <w:bCs/>
                <w:sz w:val="24"/>
                <w:szCs w:val="24"/>
              </w:rPr>
              <w:t xml:space="preserve"> Details</w:t>
            </w:r>
          </w:p>
        </w:tc>
        <w:tc>
          <w:tcPr>
            <w:tcW w:w="2230" w:type="dxa"/>
            <w:shd w:val="clear" w:color="auto" w:fill="00B050"/>
          </w:tcPr>
          <w:p w14:paraId="26B39D8A" w14:textId="4BF3B796" w:rsidR="00DF2C98" w:rsidRPr="00B43A32" w:rsidRDefault="00DF2C98" w:rsidP="00DF2C98">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908" w:type="dxa"/>
            <w:shd w:val="clear" w:color="auto" w:fill="00B050"/>
          </w:tcPr>
          <w:p w14:paraId="53AF6CB5" w14:textId="4F2BCF88" w:rsidR="00DF2C98" w:rsidRPr="00D005D8"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r>
      <w:tr w:rsidR="009C02E6" w:rsidRPr="00D005D8" w14:paraId="0A4F3338"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1D39574A" w14:textId="5AEB5088" w:rsidR="009C02E6" w:rsidRDefault="009C02E6" w:rsidP="009C02E6">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Account Number</w:t>
            </w:r>
          </w:p>
        </w:tc>
        <w:tc>
          <w:tcPr>
            <w:tcW w:w="1178" w:type="dxa"/>
          </w:tcPr>
          <w:p w14:paraId="3BD66369" w14:textId="2DDDB6BA" w:rsidR="009C02E6" w:rsidRPr="00D005D8"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ر</w:t>
            </w:r>
            <w:r w:rsidR="00E37DD9">
              <w:rPr>
                <w:rStyle w:val="fontstyle01"/>
                <w:rFonts w:asciiTheme="minorHAnsi" w:hAnsiTheme="minorHAnsi" w:cstheme="minorHAnsi" w:hint="cs"/>
                <w:color w:val="auto"/>
                <w:sz w:val="24"/>
                <w:szCs w:val="24"/>
                <w:rtl/>
                <w:lang w:bidi="ar-EG"/>
              </w:rPr>
              <w:t>ق</w:t>
            </w:r>
            <w:r w:rsidRPr="00973CCE">
              <w:rPr>
                <w:rStyle w:val="fontstyle01"/>
                <w:rFonts w:asciiTheme="minorHAnsi" w:hAnsiTheme="minorHAnsi" w:cstheme="minorHAnsi"/>
                <w:color w:val="auto"/>
                <w:sz w:val="24"/>
                <w:szCs w:val="24"/>
                <w:rtl/>
              </w:rPr>
              <w:t>م الحساب</w:t>
            </w:r>
          </w:p>
        </w:tc>
        <w:tc>
          <w:tcPr>
            <w:tcW w:w="2915" w:type="dxa"/>
            <w:gridSpan w:val="2"/>
          </w:tcPr>
          <w:p w14:paraId="2AB08F75" w14:textId="5DD7608C" w:rsidR="009C02E6" w:rsidRPr="00D005D8"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Pr>
                <w:rStyle w:val="fontstyle01"/>
                <w:rFonts w:asciiTheme="minorHAnsi" w:hAnsiTheme="minorHAnsi" w:cstheme="minorHAnsi"/>
                <w:color w:val="auto"/>
                <w:sz w:val="24"/>
                <w:szCs w:val="24"/>
              </w:rPr>
              <w:t>Number</w:t>
            </w:r>
          </w:p>
        </w:tc>
        <w:tc>
          <w:tcPr>
            <w:tcW w:w="2230" w:type="dxa"/>
          </w:tcPr>
          <w:p w14:paraId="527C4CF3" w14:textId="51012F89" w:rsidR="009C02E6" w:rsidRPr="00B43A32" w:rsidRDefault="002903DB" w:rsidP="009C02E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05A0F121" w14:textId="50DB6A94" w:rsidR="009C02E6" w:rsidRPr="00D005D8"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9C02E6" w:rsidRPr="00D005D8" w14:paraId="44EB4E07"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698A04F7" w14:textId="0C94A27C" w:rsidR="009C02E6" w:rsidRPr="00973CCE" w:rsidRDefault="009C02E6" w:rsidP="009C02E6">
            <w:pPr>
              <w:tabs>
                <w:tab w:val="left" w:pos="1340"/>
              </w:tabs>
              <w:rPr>
                <w:rStyle w:val="fontstyle01"/>
                <w:rFonts w:asciiTheme="minorHAnsi" w:hAnsiTheme="minorHAnsi" w:cstheme="minorHAnsi"/>
                <w:color w:val="auto"/>
                <w:sz w:val="24"/>
                <w:szCs w:val="24"/>
              </w:rPr>
            </w:pPr>
            <w:r>
              <w:rPr>
                <w:rFonts w:cstheme="minorHAnsi"/>
                <w:sz w:val="24"/>
                <w:szCs w:val="24"/>
                <w:lang w:bidi="ar-EG"/>
              </w:rPr>
              <w:lastRenderedPageBreak/>
              <w:t xml:space="preserve">Currency </w:t>
            </w:r>
          </w:p>
        </w:tc>
        <w:tc>
          <w:tcPr>
            <w:tcW w:w="1178" w:type="dxa"/>
          </w:tcPr>
          <w:p w14:paraId="6EED78D4" w14:textId="3D2A260B"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Pr>
                <w:rStyle w:val="fontstyle01"/>
                <w:rFonts w:asciiTheme="minorHAnsi" w:hAnsiTheme="minorHAnsi" w:cs="Calibri" w:hint="cs"/>
                <w:color w:val="auto"/>
                <w:sz w:val="24"/>
                <w:szCs w:val="24"/>
                <w:rtl/>
                <w:lang w:bidi="ar-EG"/>
              </w:rPr>
              <w:t>العملة</w:t>
            </w:r>
            <w:r>
              <w:rPr>
                <w:rStyle w:val="fontstyle01"/>
                <w:rFonts w:asciiTheme="minorHAnsi" w:hAnsiTheme="minorHAnsi" w:cs="Calibri"/>
                <w:color w:val="auto"/>
                <w:sz w:val="24"/>
                <w:szCs w:val="24"/>
                <w:lang w:bidi="ar-EG"/>
              </w:rPr>
              <w:t xml:space="preserve"> </w:t>
            </w:r>
          </w:p>
        </w:tc>
        <w:tc>
          <w:tcPr>
            <w:tcW w:w="2915" w:type="dxa"/>
            <w:gridSpan w:val="2"/>
          </w:tcPr>
          <w:p w14:paraId="27415BF2" w14:textId="15025A47"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lang w:bidi="ar-EG"/>
              </w:rPr>
              <w:t>List</w:t>
            </w:r>
          </w:p>
        </w:tc>
        <w:tc>
          <w:tcPr>
            <w:tcW w:w="2230" w:type="dxa"/>
          </w:tcPr>
          <w:p w14:paraId="1171215E" w14:textId="77D4F91D" w:rsidR="009C02E6" w:rsidRDefault="002903DB" w:rsidP="009C02E6">
            <w:pPr>
              <w:cnfStyle w:val="000000000000" w:firstRow="0" w:lastRow="0" w:firstColumn="0" w:lastColumn="0" w:oddVBand="0" w:evenVBand="0" w:oddHBand="0" w:evenHBand="0" w:firstRowFirstColumn="0" w:firstRowLastColumn="0" w:lastRowFirstColumn="0" w:lastRowLastColumn="0"/>
              <w:rPr>
                <w:rStyle w:val="fontstyle01"/>
                <w:color w:val="auto"/>
              </w:rPr>
            </w:pPr>
            <w:r>
              <w:rPr>
                <w:rStyle w:val="fontstyle01"/>
                <w:rFonts w:asciiTheme="minorHAnsi" w:hAnsiTheme="minorHAnsi" w:cstheme="minorHAnsi"/>
                <w:color w:val="auto"/>
                <w:sz w:val="24"/>
                <w:szCs w:val="24"/>
              </w:rPr>
              <w:t>Read Only</w:t>
            </w:r>
          </w:p>
        </w:tc>
        <w:tc>
          <w:tcPr>
            <w:tcW w:w="1908" w:type="dxa"/>
          </w:tcPr>
          <w:p w14:paraId="3C19CD71" w14:textId="4A6D51BF"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C02E6" w:rsidRPr="00D005D8" w14:paraId="247E725A"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67393F0E" w14:textId="5EE5F270" w:rsidR="009C02E6" w:rsidRPr="00973CCE" w:rsidRDefault="009C02E6" w:rsidP="009C02E6">
            <w:pPr>
              <w:tabs>
                <w:tab w:val="left" w:pos="1340"/>
              </w:tabs>
              <w:rPr>
                <w:rStyle w:val="fontstyle01"/>
                <w:rFonts w:asciiTheme="minorHAnsi" w:hAnsiTheme="minorHAnsi" w:cstheme="minorHAnsi"/>
                <w:color w:val="auto"/>
                <w:sz w:val="24"/>
                <w:szCs w:val="24"/>
              </w:rPr>
            </w:pPr>
            <w:r>
              <w:rPr>
                <w:rStyle w:val="fontstyle01"/>
                <w:rFonts w:asciiTheme="minorHAnsi" w:hAnsiTheme="minorHAnsi" w:cstheme="minorHAnsi"/>
                <w:color w:val="262626" w:themeColor="text1" w:themeTint="D9"/>
                <w:sz w:val="24"/>
                <w:szCs w:val="24"/>
              </w:rPr>
              <w:t>Account Type</w:t>
            </w:r>
          </w:p>
        </w:tc>
        <w:tc>
          <w:tcPr>
            <w:tcW w:w="1178" w:type="dxa"/>
          </w:tcPr>
          <w:p w14:paraId="1A34EE5B" w14:textId="36929BAA"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Pr>
                <w:rStyle w:val="fontstyle01"/>
                <w:rFonts w:asciiTheme="minorHAnsi" w:hAnsiTheme="minorHAnsi" w:cs="Calibri" w:hint="cs"/>
                <w:color w:val="auto"/>
                <w:sz w:val="24"/>
                <w:szCs w:val="24"/>
                <w:rtl/>
                <w:lang w:bidi="ar-EG"/>
              </w:rPr>
              <w:t>نوع الحساب</w:t>
            </w:r>
          </w:p>
        </w:tc>
        <w:tc>
          <w:tcPr>
            <w:tcW w:w="2915" w:type="dxa"/>
            <w:gridSpan w:val="2"/>
          </w:tcPr>
          <w:p w14:paraId="7BA8CC9B" w14:textId="316A8E98"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List</w:t>
            </w:r>
          </w:p>
        </w:tc>
        <w:tc>
          <w:tcPr>
            <w:tcW w:w="2230" w:type="dxa"/>
          </w:tcPr>
          <w:p w14:paraId="15BE5551" w14:textId="1AE9308D" w:rsidR="009C02E6" w:rsidRDefault="002903DB" w:rsidP="009C02E6">
            <w:pPr>
              <w:cnfStyle w:val="000000000000" w:firstRow="0" w:lastRow="0" w:firstColumn="0" w:lastColumn="0" w:oddVBand="0" w:evenVBand="0" w:oddHBand="0" w:evenHBand="0" w:firstRowFirstColumn="0" w:firstRowLastColumn="0" w:lastRowFirstColumn="0" w:lastRowLastColumn="0"/>
              <w:rPr>
                <w:rStyle w:val="fontstyle01"/>
                <w:color w:val="auto"/>
              </w:rPr>
            </w:pPr>
            <w:r>
              <w:rPr>
                <w:rStyle w:val="fontstyle01"/>
                <w:rFonts w:asciiTheme="minorHAnsi" w:hAnsiTheme="minorHAnsi" w:cstheme="minorHAnsi"/>
                <w:color w:val="auto"/>
                <w:sz w:val="24"/>
                <w:szCs w:val="24"/>
              </w:rPr>
              <w:t>Read Only</w:t>
            </w:r>
          </w:p>
        </w:tc>
        <w:tc>
          <w:tcPr>
            <w:tcW w:w="1908" w:type="dxa"/>
          </w:tcPr>
          <w:p w14:paraId="41DBB368" w14:textId="264FBB33"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E5596" w:rsidRPr="00D005D8" w14:paraId="3DE90C1E"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325D2488" w14:textId="6680557D" w:rsidR="009E5596" w:rsidRDefault="009E5596" w:rsidP="009C02E6">
            <w:pPr>
              <w:tabs>
                <w:tab w:val="left" w:pos="1340"/>
              </w:tabs>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262626" w:themeColor="text1" w:themeTint="D9"/>
                <w:sz w:val="24"/>
                <w:szCs w:val="24"/>
              </w:rPr>
              <w:t>Amount settlement Method</w:t>
            </w:r>
          </w:p>
        </w:tc>
        <w:tc>
          <w:tcPr>
            <w:tcW w:w="1178" w:type="dxa"/>
          </w:tcPr>
          <w:p w14:paraId="3A4F3FD0" w14:textId="77777777" w:rsidR="009E5596" w:rsidRDefault="009E559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Calibri"/>
                <w:color w:val="auto"/>
                <w:sz w:val="24"/>
                <w:szCs w:val="24"/>
                <w:rtl/>
                <w:lang w:bidi="ar-EG"/>
              </w:rPr>
            </w:pPr>
          </w:p>
        </w:tc>
        <w:tc>
          <w:tcPr>
            <w:tcW w:w="2915" w:type="dxa"/>
            <w:gridSpan w:val="2"/>
          </w:tcPr>
          <w:p w14:paraId="435116A8" w14:textId="77777777" w:rsidR="009E5596" w:rsidRDefault="009E559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List</w:t>
            </w:r>
          </w:p>
          <w:p w14:paraId="5244BCDE" w14:textId="77777777" w:rsidR="009E5596" w:rsidRPr="009E5596" w:rsidRDefault="009E5596" w:rsidP="009E5596">
            <w:pPr>
              <w:pStyle w:val="ListParagraph"/>
              <w:numPr>
                <w:ilvl w:val="0"/>
                <w:numId w:val="48"/>
              </w:num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262626" w:themeColor="text1" w:themeTint="D9"/>
                <w:sz w:val="24"/>
                <w:szCs w:val="24"/>
              </w:rPr>
              <w:t>Transfer Amount to another Account/</w:t>
            </w:r>
            <w:r>
              <w:rPr>
                <w:rStyle w:val="fontstyle01"/>
                <w:rFonts w:asciiTheme="minorHAnsi" w:hAnsiTheme="minorHAnsi" w:cs="Calibri" w:hint="cs"/>
                <w:color w:val="auto"/>
                <w:sz w:val="24"/>
                <w:szCs w:val="24"/>
                <w:rtl/>
                <w:lang w:bidi="ar-EG"/>
              </w:rPr>
              <w:t xml:space="preserve"> تحويل المبلغ الى حساب اخر</w:t>
            </w:r>
          </w:p>
          <w:p w14:paraId="0D4FD034" w14:textId="2E362826" w:rsidR="009E5596" w:rsidRDefault="009E5596" w:rsidP="009E5596">
            <w:pPr>
              <w:pStyle w:val="ListParagraph"/>
              <w:numPr>
                <w:ilvl w:val="0"/>
                <w:numId w:val="48"/>
              </w:num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262626" w:themeColor="text1" w:themeTint="D9"/>
                <w:sz w:val="24"/>
                <w:szCs w:val="24"/>
              </w:rPr>
              <w:t>withdrawal the Amount Cash/</w:t>
            </w:r>
            <w:r>
              <w:rPr>
                <w:rStyle w:val="fontstyle01"/>
                <w:rFonts w:asciiTheme="minorHAnsi" w:hAnsiTheme="minorHAnsi" w:cs="Calibri" w:hint="cs"/>
                <w:color w:val="auto"/>
                <w:sz w:val="24"/>
                <w:szCs w:val="24"/>
                <w:rtl/>
                <w:lang w:bidi="ar-EG"/>
              </w:rPr>
              <w:t xml:space="preserve"> سحب المبلغ نقدى</w:t>
            </w:r>
          </w:p>
        </w:tc>
        <w:tc>
          <w:tcPr>
            <w:tcW w:w="2230" w:type="dxa"/>
          </w:tcPr>
          <w:p w14:paraId="49F312DD" w14:textId="77777777" w:rsidR="009E5596" w:rsidRDefault="009E5596" w:rsidP="009C02E6">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1908" w:type="dxa"/>
          </w:tcPr>
          <w:p w14:paraId="0D277610" w14:textId="77777777" w:rsidR="009E5596" w:rsidRPr="00AB5F72" w:rsidRDefault="009E559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r>
      <w:tr w:rsidR="009C02E6" w:rsidRPr="00D005D8" w14:paraId="5B01A656"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137C2F63" w14:textId="0EDFDC85" w:rsidR="009C02E6" w:rsidRPr="00973CCE" w:rsidRDefault="009C02E6" w:rsidP="009C02E6">
            <w:pPr>
              <w:tabs>
                <w:tab w:val="left" w:pos="1340"/>
              </w:tabs>
              <w:rPr>
                <w:rStyle w:val="fontstyle01"/>
                <w:rFonts w:asciiTheme="minorHAnsi" w:hAnsiTheme="minorHAnsi" w:cstheme="minorHAnsi"/>
                <w:color w:val="auto"/>
                <w:sz w:val="24"/>
                <w:szCs w:val="24"/>
              </w:rPr>
            </w:pPr>
            <w:r>
              <w:rPr>
                <w:rStyle w:val="fontstyle01"/>
                <w:rFonts w:asciiTheme="minorHAnsi" w:hAnsiTheme="minorHAnsi" w:cstheme="minorHAnsi"/>
                <w:color w:val="262626" w:themeColor="text1" w:themeTint="D9"/>
                <w:sz w:val="24"/>
                <w:szCs w:val="24"/>
              </w:rPr>
              <w:t>Transfer Account</w:t>
            </w:r>
          </w:p>
        </w:tc>
        <w:tc>
          <w:tcPr>
            <w:tcW w:w="1178" w:type="dxa"/>
          </w:tcPr>
          <w:p w14:paraId="1E3297A6" w14:textId="3D1B9EA7"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Pr>
                <w:rStyle w:val="fontstyle01"/>
                <w:rFonts w:asciiTheme="minorHAnsi" w:hAnsiTheme="minorHAnsi" w:cs="Calibri" w:hint="cs"/>
                <w:color w:val="auto"/>
                <w:sz w:val="24"/>
                <w:szCs w:val="24"/>
                <w:rtl/>
                <w:lang w:bidi="ar-EG"/>
              </w:rPr>
              <w:t>حساب النقل</w:t>
            </w:r>
          </w:p>
        </w:tc>
        <w:tc>
          <w:tcPr>
            <w:tcW w:w="2915" w:type="dxa"/>
            <w:gridSpan w:val="2"/>
          </w:tcPr>
          <w:p w14:paraId="15F07501" w14:textId="67A23951"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List</w:t>
            </w:r>
          </w:p>
        </w:tc>
        <w:tc>
          <w:tcPr>
            <w:tcW w:w="2230" w:type="dxa"/>
          </w:tcPr>
          <w:p w14:paraId="44C55598" w14:textId="557DD1A9" w:rsidR="009C02E6" w:rsidRDefault="009C02E6" w:rsidP="009C02E6">
            <w:pPr>
              <w:cnfStyle w:val="000000000000" w:firstRow="0" w:lastRow="0" w:firstColumn="0" w:lastColumn="0" w:oddVBand="0" w:evenVBand="0" w:oddHBand="0" w:evenHBand="0" w:firstRowFirstColumn="0" w:firstRowLastColumn="0" w:lastRowFirstColumn="0" w:lastRowLastColumn="0"/>
              <w:rPr>
                <w:rStyle w:val="fontstyle01"/>
                <w:color w:val="auto"/>
              </w:rPr>
            </w:pPr>
            <w:r>
              <w:rPr>
                <w:rStyle w:val="fontstyle01"/>
                <w:color w:val="auto"/>
              </w:rPr>
              <w:t>Mandatory in case the user chooses to transfer amount to another account</w:t>
            </w:r>
          </w:p>
        </w:tc>
        <w:tc>
          <w:tcPr>
            <w:tcW w:w="1908" w:type="dxa"/>
          </w:tcPr>
          <w:p w14:paraId="617184D4" w14:textId="56E11630"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C02E6" w:rsidRPr="00D005D8" w14:paraId="419CCB57"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4A173F53" w14:textId="141D0875" w:rsidR="009C02E6" w:rsidRPr="00973CCE" w:rsidRDefault="009C02E6" w:rsidP="009C02E6">
            <w:pPr>
              <w:tabs>
                <w:tab w:val="left" w:pos="1340"/>
              </w:tabs>
              <w:rPr>
                <w:rStyle w:val="fontstyle01"/>
                <w:rFonts w:asciiTheme="minorHAnsi" w:hAnsiTheme="minorHAnsi" w:cstheme="minorHAnsi"/>
                <w:color w:val="auto"/>
                <w:sz w:val="24"/>
                <w:szCs w:val="24"/>
              </w:rPr>
            </w:pPr>
            <w:r>
              <w:rPr>
                <w:rStyle w:val="fontstyle01"/>
                <w:rFonts w:asciiTheme="minorHAnsi" w:hAnsiTheme="minorHAnsi" w:cstheme="minorHAnsi"/>
                <w:color w:val="262626" w:themeColor="text1" w:themeTint="D9"/>
                <w:sz w:val="24"/>
                <w:szCs w:val="24"/>
              </w:rPr>
              <w:t xml:space="preserve">Interest settlement </w:t>
            </w:r>
          </w:p>
        </w:tc>
        <w:tc>
          <w:tcPr>
            <w:tcW w:w="1178" w:type="dxa"/>
          </w:tcPr>
          <w:p w14:paraId="78E53C80" w14:textId="38DA1BE3"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Pr>
                <w:rStyle w:val="fontstyle01"/>
                <w:rFonts w:asciiTheme="minorHAnsi" w:hAnsiTheme="minorHAnsi" w:cs="Calibri" w:hint="cs"/>
                <w:color w:val="auto"/>
                <w:sz w:val="24"/>
                <w:szCs w:val="24"/>
                <w:rtl/>
                <w:lang w:bidi="ar-EG"/>
              </w:rPr>
              <w:t>تسوية الفوائد</w:t>
            </w:r>
          </w:p>
        </w:tc>
        <w:tc>
          <w:tcPr>
            <w:tcW w:w="2915" w:type="dxa"/>
            <w:gridSpan w:val="2"/>
          </w:tcPr>
          <w:p w14:paraId="0D4EE32E" w14:textId="226CB3D3"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Boolean</w:t>
            </w:r>
          </w:p>
        </w:tc>
        <w:tc>
          <w:tcPr>
            <w:tcW w:w="2230" w:type="dxa"/>
          </w:tcPr>
          <w:p w14:paraId="266E05BF" w14:textId="3F3B6FC2" w:rsidR="009C02E6" w:rsidRDefault="009C02E6" w:rsidP="009C02E6">
            <w:pPr>
              <w:cnfStyle w:val="000000000000" w:firstRow="0" w:lastRow="0" w:firstColumn="0" w:lastColumn="0" w:oddVBand="0" w:evenVBand="0" w:oddHBand="0" w:evenHBand="0" w:firstRowFirstColumn="0" w:firstRowLastColumn="0" w:lastRowFirstColumn="0" w:lastRowLastColumn="0"/>
              <w:rPr>
                <w:rStyle w:val="fontstyle01"/>
                <w:color w:val="auto"/>
              </w:rPr>
            </w:pPr>
            <w:r>
              <w:rPr>
                <w:rStyle w:val="fontstyle01"/>
                <w:color w:val="auto"/>
              </w:rPr>
              <w:t>Mandatory</w:t>
            </w:r>
          </w:p>
        </w:tc>
        <w:tc>
          <w:tcPr>
            <w:tcW w:w="1908" w:type="dxa"/>
          </w:tcPr>
          <w:p w14:paraId="65DF4667" w14:textId="663B319A" w:rsidR="009C02E6" w:rsidRPr="00973CCE"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C02E6" w:rsidRPr="00D005D8" w14:paraId="693AE12C"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0B544B53" w14:textId="56315E7B" w:rsidR="009C02E6" w:rsidRDefault="009C02E6" w:rsidP="009C02E6">
            <w:pPr>
              <w:tabs>
                <w:tab w:val="left" w:pos="1340"/>
              </w:tabs>
              <w:rPr>
                <w:rFonts w:cstheme="minorHAnsi"/>
                <w:sz w:val="24"/>
                <w:szCs w:val="24"/>
                <w:lang w:bidi="ar-EG"/>
              </w:rPr>
            </w:pPr>
            <w:r>
              <w:rPr>
                <w:rStyle w:val="fontstyle01"/>
                <w:rFonts w:asciiTheme="minorHAnsi" w:hAnsiTheme="minorHAnsi" w:cstheme="minorHAnsi"/>
                <w:color w:val="262626" w:themeColor="text1" w:themeTint="D9"/>
                <w:sz w:val="24"/>
                <w:szCs w:val="24"/>
                <w:lang w:bidi="ar-EG"/>
              </w:rPr>
              <w:t>Commission</w:t>
            </w:r>
          </w:p>
        </w:tc>
        <w:tc>
          <w:tcPr>
            <w:tcW w:w="1178" w:type="dxa"/>
          </w:tcPr>
          <w:p w14:paraId="3BDA74E9" w14:textId="5AD2A24D" w:rsidR="009C02E6" w:rsidRPr="00D908E8"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Calibri"/>
                <w:color w:val="auto"/>
                <w:sz w:val="24"/>
                <w:szCs w:val="24"/>
                <w:rtl/>
                <w:lang w:bidi="ar-EG"/>
              </w:rPr>
            </w:pPr>
            <w:r>
              <w:rPr>
                <w:rStyle w:val="fontstyle01"/>
                <w:rFonts w:asciiTheme="minorHAnsi" w:hAnsiTheme="minorHAnsi" w:cs="Calibri" w:hint="cs"/>
                <w:color w:val="auto"/>
                <w:sz w:val="24"/>
                <w:szCs w:val="24"/>
                <w:rtl/>
                <w:lang w:bidi="ar-EG"/>
              </w:rPr>
              <w:t>العمولة</w:t>
            </w:r>
          </w:p>
        </w:tc>
        <w:tc>
          <w:tcPr>
            <w:tcW w:w="2915" w:type="dxa"/>
            <w:gridSpan w:val="2"/>
          </w:tcPr>
          <w:p w14:paraId="46C3EC9B" w14:textId="404DAAE4" w:rsidR="009C02E6"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List</w:t>
            </w:r>
          </w:p>
        </w:tc>
        <w:tc>
          <w:tcPr>
            <w:tcW w:w="2230" w:type="dxa"/>
          </w:tcPr>
          <w:p w14:paraId="6558C79B" w14:textId="1E7AA95E" w:rsidR="009C02E6" w:rsidRDefault="009C02E6" w:rsidP="009C02E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N</w:t>
            </w:r>
            <w:r>
              <w:t>/A</w:t>
            </w:r>
          </w:p>
        </w:tc>
        <w:tc>
          <w:tcPr>
            <w:tcW w:w="1908" w:type="dxa"/>
          </w:tcPr>
          <w:p w14:paraId="19EE6239" w14:textId="016D85F0" w:rsidR="009C02E6" w:rsidRPr="00354D26"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C02E6" w:rsidRPr="00D005D8" w14:paraId="005FF24E"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4C66614C" w14:textId="02443BE8" w:rsidR="009C02E6" w:rsidRDefault="009C02E6" w:rsidP="009C02E6">
            <w:pPr>
              <w:tabs>
                <w:tab w:val="left" w:pos="1340"/>
              </w:tabs>
              <w:rPr>
                <w:rFonts w:cstheme="minorHAnsi"/>
                <w:sz w:val="24"/>
                <w:szCs w:val="24"/>
                <w:lang w:bidi="ar-EG"/>
              </w:rPr>
            </w:pPr>
            <w:r>
              <w:rPr>
                <w:rStyle w:val="fontstyle01"/>
                <w:rFonts w:asciiTheme="minorHAnsi" w:hAnsiTheme="minorHAnsi" w:cstheme="minorHAnsi"/>
                <w:color w:val="262626" w:themeColor="text1" w:themeTint="D9"/>
                <w:sz w:val="24"/>
                <w:szCs w:val="24"/>
              </w:rPr>
              <w:t>Closed Reason</w:t>
            </w:r>
          </w:p>
        </w:tc>
        <w:tc>
          <w:tcPr>
            <w:tcW w:w="1178" w:type="dxa"/>
          </w:tcPr>
          <w:p w14:paraId="0EAF88D7" w14:textId="318A054B" w:rsidR="009C02E6"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Calibri"/>
                <w:color w:val="auto"/>
                <w:sz w:val="24"/>
                <w:szCs w:val="24"/>
                <w:rtl/>
                <w:lang w:bidi="ar-EG"/>
              </w:rPr>
            </w:pPr>
            <w:r>
              <w:rPr>
                <w:rStyle w:val="fontstyle01"/>
                <w:rFonts w:asciiTheme="minorHAnsi" w:hAnsiTheme="minorHAnsi" w:cs="Calibri" w:hint="cs"/>
                <w:color w:val="auto"/>
                <w:sz w:val="24"/>
                <w:szCs w:val="24"/>
                <w:rtl/>
                <w:lang w:bidi="ar-EG"/>
              </w:rPr>
              <w:t>سبب الاغلاق</w:t>
            </w:r>
          </w:p>
        </w:tc>
        <w:tc>
          <w:tcPr>
            <w:tcW w:w="2915" w:type="dxa"/>
            <w:gridSpan w:val="2"/>
          </w:tcPr>
          <w:p w14:paraId="7F21469D" w14:textId="095567AE" w:rsidR="009C02E6"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List</w:t>
            </w:r>
          </w:p>
        </w:tc>
        <w:tc>
          <w:tcPr>
            <w:tcW w:w="2230" w:type="dxa"/>
          </w:tcPr>
          <w:p w14:paraId="3A9F032D" w14:textId="751B8EB3" w:rsidR="009C02E6" w:rsidRDefault="009C02E6" w:rsidP="009C02E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N</w:t>
            </w:r>
            <w:r>
              <w:t>/A</w:t>
            </w:r>
          </w:p>
        </w:tc>
        <w:tc>
          <w:tcPr>
            <w:tcW w:w="1908" w:type="dxa"/>
          </w:tcPr>
          <w:p w14:paraId="01499EDB" w14:textId="1D0D3CFB" w:rsidR="009C02E6" w:rsidRPr="00354D26" w:rsidRDefault="009C02E6" w:rsidP="009C02E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DF2C98" w:rsidRPr="00D005D8" w14:paraId="4429B4EE" w14:textId="77777777" w:rsidTr="00DF2C98">
        <w:tc>
          <w:tcPr>
            <w:cnfStyle w:val="001000000000" w:firstRow="0" w:lastRow="0" w:firstColumn="1" w:lastColumn="0" w:oddVBand="0" w:evenVBand="0" w:oddHBand="0" w:evenHBand="0" w:firstRowFirstColumn="0" w:firstRowLastColumn="0" w:lastRowFirstColumn="0" w:lastRowLastColumn="0"/>
            <w:tcW w:w="1563" w:type="dxa"/>
            <w:shd w:val="clear" w:color="auto" w:fill="00B0F0"/>
          </w:tcPr>
          <w:p w14:paraId="7C92D2D9" w14:textId="0F0EE5E8" w:rsidR="00DF2C98" w:rsidRPr="00973CCE" w:rsidRDefault="00DF2C98" w:rsidP="00DF2C98">
            <w:pPr>
              <w:tabs>
                <w:tab w:val="left" w:pos="1340"/>
              </w:tabs>
              <w:rPr>
                <w:rFonts w:cstheme="minorHAnsi"/>
                <w:b/>
                <w:bCs/>
                <w:color w:val="FFFFFF" w:themeColor="background1"/>
                <w:sz w:val="24"/>
                <w:szCs w:val="24"/>
              </w:rPr>
            </w:pPr>
            <w:r w:rsidRPr="00973CCE">
              <w:rPr>
                <w:rStyle w:val="fontstyle01"/>
                <w:rFonts w:asciiTheme="minorHAnsi" w:hAnsiTheme="minorHAnsi" w:cstheme="minorHAnsi"/>
                <w:color w:val="auto"/>
                <w:sz w:val="24"/>
                <w:szCs w:val="24"/>
              </w:rPr>
              <w:t xml:space="preserve">User comments </w:t>
            </w:r>
          </w:p>
        </w:tc>
        <w:tc>
          <w:tcPr>
            <w:tcW w:w="1178" w:type="dxa"/>
            <w:shd w:val="clear" w:color="auto" w:fill="00B0F0"/>
          </w:tcPr>
          <w:p w14:paraId="27AFBA0E" w14:textId="4996A7C8"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lang w:bidi="ar-EG"/>
              </w:rPr>
            </w:pPr>
            <w:r w:rsidRPr="00973CCE">
              <w:rPr>
                <w:rStyle w:val="fontstyle01"/>
                <w:rFonts w:asciiTheme="minorHAnsi" w:hAnsiTheme="minorHAnsi" w:cstheme="minorHAnsi"/>
                <w:color w:val="auto"/>
                <w:sz w:val="24"/>
                <w:szCs w:val="24"/>
                <w:rtl/>
              </w:rPr>
              <w:t xml:space="preserve"> تعليقات المستخدم</w:t>
            </w:r>
          </w:p>
        </w:tc>
        <w:tc>
          <w:tcPr>
            <w:tcW w:w="2915" w:type="dxa"/>
            <w:gridSpan w:val="2"/>
            <w:shd w:val="clear" w:color="auto" w:fill="00B0F0"/>
          </w:tcPr>
          <w:p w14:paraId="1B81823B" w14:textId="33AF8DD5"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973CCE">
              <w:rPr>
                <w:rStyle w:val="fontstyle01"/>
                <w:rFonts w:asciiTheme="minorHAnsi" w:hAnsiTheme="minorHAnsi" w:cstheme="minorHAnsi"/>
                <w:color w:val="auto"/>
                <w:sz w:val="24"/>
                <w:szCs w:val="24"/>
              </w:rPr>
              <w:t xml:space="preserve">Text area </w:t>
            </w:r>
          </w:p>
        </w:tc>
        <w:tc>
          <w:tcPr>
            <w:tcW w:w="2230" w:type="dxa"/>
            <w:shd w:val="clear" w:color="auto" w:fill="00B0F0"/>
          </w:tcPr>
          <w:p w14:paraId="526DCE6D" w14:textId="70E0E69D" w:rsidR="00DF2C98" w:rsidRPr="00973CCE" w:rsidRDefault="00DF2C98" w:rsidP="00DF2C98">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973CCE">
              <w:rPr>
                <w:rStyle w:val="fontstyle01"/>
                <w:rFonts w:asciiTheme="minorHAnsi" w:hAnsiTheme="minorHAnsi" w:cstheme="minorHAnsi"/>
                <w:color w:val="auto"/>
                <w:sz w:val="24"/>
                <w:szCs w:val="24"/>
              </w:rPr>
              <w:t>Optional in Return</w:t>
            </w:r>
          </w:p>
        </w:tc>
        <w:tc>
          <w:tcPr>
            <w:tcW w:w="1908" w:type="dxa"/>
            <w:shd w:val="clear" w:color="auto" w:fill="00B0F0"/>
          </w:tcPr>
          <w:p w14:paraId="5994FFE4" w14:textId="7EFC04C0" w:rsidR="00DF2C98" w:rsidRPr="007C4CAF"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sidRPr="00973CCE">
              <w:rPr>
                <w:rStyle w:val="fontstyle01"/>
                <w:rFonts w:asciiTheme="minorHAnsi" w:hAnsiTheme="minorHAnsi" w:cstheme="minorHAnsi"/>
                <w:color w:val="auto"/>
                <w:sz w:val="24"/>
                <w:szCs w:val="24"/>
              </w:rPr>
              <w:t>N/A</w:t>
            </w:r>
          </w:p>
        </w:tc>
      </w:tr>
      <w:tr w:rsidR="00DF2C98" w:rsidRPr="00D005D8" w14:paraId="5D39DFD9"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1195A380" w14:textId="104D74DB" w:rsidR="00DF2C98" w:rsidRPr="00973CCE" w:rsidRDefault="00DF2C98" w:rsidP="00DF2C98">
            <w:pPr>
              <w:tabs>
                <w:tab w:val="left" w:pos="1340"/>
              </w:tabs>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History of comments </w:t>
            </w:r>
          </w:p>
        </w:tc>
        <w:tc>
          <w:tcPr>
            <w:tcW w:w="1178" w:type="dxa"/>
          </w:tcPr>
          <w:p w14:paraId="34AE2664" w14:textId="0688B40D"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sidRPr="00973CCE">
              <w:rPr>
                <w:rStyle w:val="fontstyle01"/>
                <w:rFonts w:asciiTheme="minorHAnsi" w:hAnsiTheme="minorHAnsi" w:cstheme="minorHAnsi"/>
                <w:color w:val="auto"/>
                <w:sz w:val="24"/>
                <w:szCs w:val="24"/>
                <w:rtl/>
              </w:rPr>
              <w:t>التعليقات السابقة</w:t>
            </w:r>
          </w:p>
        </w:tc>
        <w:tc>
          <w:tcPr>
            <w:tcW w:w="2915" w:type="dxa"/>
            <w:gridSpan w:val="2"/>
          </w:tcPr>
          <w:p w14:paraId="45701CEE" w14:textId="77777777"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Read only text</w:t>
            </w:r>
          </w:p>
          <w:p w14:paraId="7912B7DD" w14:textId="77777777"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p w14:paraId="5E249E95" w14:textId="77777777"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p w14:paraId="3DE4995D" w14:textId="77777777"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p w14:paraId="18038958" w14:textId="77777777"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2230" w:type="dxa"/>
          </w:tcPr>
          <w:p w14:paraId="5AB8C597" w14:textId="05DC5975" w:rsidR="00DF2C98" w:rsidRPr="00973CCE" w:rsidRDefault="00DF2C98" w:rsidP="00DF2C98">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Represent the history of previous user’s comments (user / comment / Action / date)</w:t>
            </w:r>
          </w:p>
        </w:tc>
        <w:tc>
          <w:tcPr>
            <w:tcW w:w="1908" w:type="dxa"/>
          </w:tcPr>
          <w:p w14:paraId="7D811CC6" w14:textId="71609AB8"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N/A</w:t>
            </w:r>
          </w:p>
        </w:tc>
      </w:tr>
      <w:tr w:rsidR="00DF2C98" w:rsidRPr="00D005D8" w14:paraId="78414406" w14:textId="77777777" w:rsidTr="00DF2C98">
        <w:tc>
          <w:tcPr>
            <w:cnfStyle w:val="001000000000" w:firstRow="0" w:lastRow="0" w:firstColumn="1" w:lastColumn="0" w:oddVBand="0" w:evenVBand="0" w:oddHBand="0" w:evenHBand="0" w:firstRowFirstColumn="0" w:firstRowLastColumn="0" w:lastRowFirstColumn="0" w:lastRowLastColumn="0"/>
            <w:tcW w:w="1563" w:type="dxa"/>
            <w:shd w:val="clear" w:color="auto" w:fill="00B0F0"/>
          </w:tcPr>
          <w:p w14:paraId="0B0094B6" w14:textId="7ADB9A9B" w:rsidR="00DF2C98" w:rsidRPr="00973CCE" w:rsidRDefault="00DF2C98" w:rsidP="00DF2C98">
            <w:pPr>
              <w:tabs>
                <w:tab w:val="left" w:pos="1340"/>
              </w:tabs>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EN</w:t>
            </w:r>
          </w:p>
        </w:tc>
        <w:tc>
          <w:tcPr>
            <w:tcW w:w="1178" w:type="dxa"/>
            <w:shd w:val="clear" w:color="auto" w:fill="00B0F0"/>
          </w:tcPr>
          <w:p w14:paraId="3055C0E4" w14:textId="55C71309"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sidRPr="00973CCE">
              <w:rPr>
                <w:rStyle w:val="fontstyle01"/>
                <w:rFonts w:asciiTheme="minorHAnsi" w:hAnsiTheme="minorHAnsi" w:cstheme="minorHAnsi"/>
                <w:color w:val="auto"/>
                <w:sz w:val="24"/>
                <w:szCs w:val="24"/>
              </w:rPr>
              <w:t>AR</w:t>
            </w:r>
          </w:p>
        </w:tc>
        <w:tc>
          <w:tcPr>
            <w:tcW w:w="2915" w:type="dxa"/>
            <w:gridSpan w:val="2"/>
            <w:shd w:val="clear" w:color="auto" w:fill="00B0F0"/>
          </w:tcPr>
          <w:p w14:paraId="64D5BC33" w14:textId="51321B4F"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Control Type</w:t>
            </w:r>
          </w:p>
        </w:tc>
        <w:tc>
          <w:tcPr>
            <w:tcW w:w="2230" w:type="dxa"/>
            <w:shd w:val="clear" w:color="auto" w:fill="00B0F0"/>
          </w:tcPr>
          <w:p w14:paraId="76A1D467" w14:textId="0A4E73C7" w:rsidR="00DF2C98" w:rsidRPr="00973CCE" w:rsidRDefault="00DF2C98" w:rsidP="00DF2C98">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Action</w:t>
            </w:r>
          </w:p>
        </w:tc>
        <w:tc>
          <w:tcPr>
            <w:tcW w:w="1908" w:type="dxa"/>
            <w:shd w:val="clear" w:color="auto" w:fill="00B0F0"/>
          </w:tcPr>
          <w:p w14:paraId="395E787E" w14:textId="78719499"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N/A</w:t>
            </w:r>
          </w:p>
        </w:tc>
      </w:tr>
      <w:tr w:rsidR="00DF2C98" w:rsidRPr="00D005D8" w14:paraId="148D41CC"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341B8437" w14:textId="0A21EA75" w:rsidR="00DF2C98" w:rsidRPr="00973CCE" w:rsidRDefault="00DF2C98" w:rsidP="00DF2C98">
            <w:pPr>
              <w:tabs>
                <w:tab w:val="left" w:pos="1340"/>
              </w:tabs>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Submit  </w:t>
            </w:r>
          </w:p>
        </w:tc>
        <w:tc>
          <w:tcPr>
            <w:tcW w:w="1178" w:type="dxa"/>
          </w:tcPr>
          <w:p w14:paraId="522C46F4" w14:textId="77777777"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sidRPr="00973CCE">
              <w:rPr>
                <w:rStyle w:val="fontstyle01"/>
                <w:rFonts w:asciiTheme="minorHAnsi" w:hAnsiTheme="minorHAnsi" w:cstheme="minorHAnsi"/>
                <w:color w:val="auto"/>
                <w:sz w:val="24"/>
                <w:szCs w:val="24"/>
                <w:rtl/>
              </w:rPr>
              <w:t xml:space="preserve">تنفيذ </w:t>
            </w:r>
          </w:p>
          <w:p w14:paraId="1EAC0095" w14:textId="77777777"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2915" w:type="dxa"/>
            <w:gridSpan w:val="2"/>
          </w:tcPr>
          <w:p w14:paraId="479F1C5C" w14:textId="07AAD05F"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 Button</w:t>
            </w:r>
          </w:p>
        </w:tc>
        <w:tc>
          <w:tcPr>
            <w:tcW w:w="2230" w:type="dxa"/>
          </w:tcPr>
          <w:p w14:paraId="3E0FD328" w14:textId="3F088E60" w:rsidR="00DF2C98" w:rsidRPr="00973CCE" w:rsidRDefault="00DF2C98" w:rsidP="00DF2C98">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Send the transaction to the next step as flow diagram.</w:t>
            </w:r>
          </w:p>
        </w:tc>
        <w:tc>
          <w:tcPr>
            <w:tcW w:w="1908" w:type="dxa"/>
          </w:tcPr>
          <w:p w14:paraId="0024884A" w14:textId="464AC5C0"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N/A</w:t>
            </w:r>
          </w:p>
        </w:tc>
      </w:tr>
      <w:tr w:rsidR="00DF2C98" w:rsidRPr="00D005D8" w14:paraId="7CAC7BD1" w14:textId="77777777" w:rsidTr="00324060">
        <w:tc>
          <w:tcPr>
            <w:cnfStyle w:val="001000000000" w:firstRow="0" w:lastRow="0" w:firstColumn="1" w:lastColumn="0" w:oddVBand="0" w:evenVBand="0" w:oddHBand="0" w:evenHBand="0" w:firstRowFirstColumn="0" w:firstRowLastColumn="0" w:lastRowFirstColumn="0" w:lastRowLastColumn="0"/>
            <w:tcW w:w="1563" w:type="dxa"/>
          </w:tcPr>
          <w:p w14:paraId="74637178" w14:textId="0016F358" w:rsidR="00DF2C98" w:rsidRPr="00973CCE" w:rsidRDefault="00DF2C98" w:rsidP="00DF2C98">
            <w:pPr>
              <w:tabs>
                <w:tab w:val="left" w:pos="1340"/>
              </w:tabs>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Cancel request</w:t>
            </w:r>
          </w:p>
        </w:tc>
        <w:tc>
          <w:tcPr>
            <w:tcW w:w="1178" w:type="dxa"/>
          </w:tcPr>
          <w:p w14:paraId="2604F398" w14:textId="3C4ACCD2" w:rsidR="00DF2C98" w:rsidRPr="00973CCE" w:rsidRDefault="00410339"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الغاء الطلب</w:t>
            </w:r>
          </w:p>
        </w:tc>
        <w:tc>
          <w:tcPr>
            <w:tcW w:w="2915" w:type="dxa"/>
            <w:gridSpan w:val="2"/>
          </w:tcPr>
          <w:p w14:paraId="2701D062" w14:textId="641D3026"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Button</w:t>
            </w:r>
          </w:p>
        </w:tc>
        <w:tc>
          <w:tcPr>
            <w:tcW w:w="2230" w:type="dxa"/>
          </w:tcPr>
          <w:p w14:paraId="0BA401FE" w14:textId="254C5228" w:rsidR="00DF2C98" w:rsidRPr="00973CCE" w:rsidRDefault="00DF2C98" w:rsidP="00DF2C98">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In case the user wants to cancel the </w:t>
            </w:r>
            <w:r w:rsidRPr="00973CCE">
              <w:rPr>
                <w:rStyle w:val="fontstyle01"/>
                <w:rFonts w:asciiTheme="minorHAnsi" w:hAnsiTheme="minorHAnsi" w:cstheme="minorHAnsi"/>
                <w:color w:val="auto"/>
                <w:sz w:val="24"/>
                <w:szCs w:val="24"/>
              </w:rPr>
              <w:lastRenderedPageBreak/>
              <w:t>initiated request</w:t>
            </w:r>
            <w:r>
              <w:rPr>
                <w:rStyle w:val="fontstyle01"/>
                <w:rFonts w:asciiTheme="minorHAnsi" w:hAnsiTheme="minorHAnsi" w:cstheme="minorHAnsi" w:hint="cs"/>
                <w:color w:val="auto"/>
                <w:sz w:val="24"/>
                <w:szCs w:val="24"/>
                <w:rtl/>
              </w:rPr>
              <w:t xml:space="preserve"> </w:t>
            </w:r>
            <w:r>
              <w:rPr>
                <w:rStyle w:val="fontstyle01"/>
                <w:rFonts w:asciiTheme="minorHAnsi" w:hAnsiTheme="minorHAnsi" w:cstheme="minorHAnsi"/>
                <w:color w:val="auto"/>
                <w:sz w:val="24"/>
                <w:szCs w:val="24"/>
              </w:rPr>
              <w:t xml:space="preserve">before submit it </w:t>
            </w:r>
          </w:p>
        </w:tc>
        <w:tc>
          <w:tcPr>
            <w:tcW w:w="1908" w:type="dxa"/>
          </w:tcPr>
          <w:p w14:paraId="2DED1E34" w14:textId="5921DB7B" w:rsidR="00DF2C98" w:rsidRPr="00973CCE" w:rsidRDefault="00DF2C98" w:rsidP="00DF2C98">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lastRenderedPageBreak/>
              <w:t>N/A</w:t>
            </w:r>
          </w:p>
        </w:tc>
      </w:tr>
    </w:tbl>
    <w:p w14:paraId="22C0FFB8" w14:textId="194C2B18" w:rsidR="00F64595" w:rsidRPr="00D005D8" w:rsidRDefault="00F64595" w:rsidP="00F64595">
      <w:pPr>
        <w:pStyle w:val="Heading3"/>
      </w:pPr>
      <w:bookmarkStart w:id="28" w:name="_Toc109074359"/>
      <w:r w:rsidRPr="00D005D8">
        <w:t>Activity CS0</w:t>
      </w:r>
      <w:r>
        <w:t>2</w:t>
      </w:r>
      <w:r w:rsidRPr="00D005D8">
        <w:t>-Branch Customer Service-Maker</w:t>
      </w:r>
      <w:bookmarkEnd w:id="28"/>
    </w:p>
    <w:tbl>
      <w:tblPr>
        <w:tblStyle w:val="Style2"/>
        <w:tblW w:w="9794" w:type="dxa"/>
        <w:tblLayout w:type="fixed"/>
        <w:tblLook w:val="04A0" w:firstRow="1" w:lastRow="0" w:firstColumn="1" w:lastColumn="0" w:noHBand="0" w:noVBand="1"/>
      </w:tblPr>
      <w:tblGrid>
        <w:gridCol w:w="1563"/>
        <w:gridCol w:w="1178"/>
        <w:gridCol w:w="2555"/>
        <w:gridCol w:w="360"/>
        <w:gridCol w:w="2230"/>
        <w:gridCol w:w="1908"/>
      </w:tblGrid>
      <w:tr w:rsidR="00F64595" w:rsidRPr="00D005D8" w14:paraId="1EC78132" w14:textId="77777777" w:rsidTr="00AB1E0F">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563" w:type="dxa"/>
            <w:shd w:val="clear" w:color="auto" w:fill="2E74B5" w:themeFill="accent1" w:themeFillShade="BF"/>
            <w:vAlign w:val="top"/>
          </w:tcPr>
          <w:p w14:paraId="611F02B8" w14:textId="77777777" w:rsidR="00F64595" w:rsidRPr="00D005D8" w:rsidRDefault="00F64595" w:rsidP="007551D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Item </w:t>
            </w:r>
          </w:p>
        </w:tc>
        <w:tc>
          <w:tcPr>
            <w:tcW w:w="8231" w:type="dxa"/>
            <w:gridSpan w:val="5"/>
            <w:shd w:val="clear" w:color="auto" w:fill="2E74B5" w:themeFill="accent1" w:themeFillShade="BF"/>
            <w:vAlign w:val="top"/>
          </w:tcPr>
          <w:p w14:paraId="7DB8349E" w14:textId="77777777" w:rsidR="00F64595" w:rsidRPr="00D005D8" w:rsidRDefault="00F64595" w:rsidP="007551DA">
            <w:pPr>
              <w:pStyle w:val="template"/>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Description </w:t>
            </w:r>
          </w:p>
        </w:tc>
      </w:tr>
      <w:tr w:rsidR="00F64595" w:rsidRPr="00D005D8" w14:paraId="4178C734" w14:textId="77777777" w:rsidTr="00AB1E0F">
        <w:trPr>
          <w:trHeight w:val="224"/>
        </w:trPr>
        <w:tc>
          <w:tcPr>
            <w:cnfStyle w:val="001000000000" w:firstRow="0" w:lastRow="0" w:firstColumn="1" w:lastColumn="0" w:oddVBand="0" w:evenVBand="0" w:oddHBand="0" w:evenHBand="0" w:firstRowFirstColumn="0" w:firstRowLastColumn="0" w:lastRowFirstColumn="0" w:lastRowLastColumn="0"/>
            <w:tcW w:w="1563" w:type="dxa"/>
          </w:tcPr>
          <w:p w14:paraId="66B40EF0"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Activity ID</w:t>
            </w:r>
          </w:p>
        </w:tc>
        <w:tc>
          <w:tcPr>
            <w:tcW w:w="8231" w:type="dxa"/>
            <w:gridSpan w:val="5"/>
          </w:tcPr>
          <w:p w14:paraId="24ADFABC" w14:textId="33AF1221" w:rsidR="00F64595" w:rsidRPr="00D005D8" w:rsidRDefault="00F64595" w:rsidP="007551D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CS0</w:t>
            </w:r>
            <w:r w:rsidR="007D11F8">
              <w:rPr>
                <w:rFonts w:asciiTheme="minorHAnsi" w:hAnsiTheme="minorHAnsi" w:cstheme="minorHAnsi"/>
                <w:i w:val="0"/>
                <w:iCs/>
                <w:sz w:val="24"/>
                <w:szCs w:val="24"/>
              </w:rPr>
              <w:t>2</w:t>
            </w:r>
          </w:p>
        </w:tc>
      </w:tr>
      <w:tr w:rsidR="00F64595" w:rsidRPr="00D005D8" w14:paraId="65DEFE75" w14:textId="77777777" w:rsidTr="00AB1E0F">
        <w:trPr>
          <w:trHeight w:val="224"/>
        </w:trPr>
        <w:tc>
          <w:tcPr>
            <w:cnfStyle w:val="001000000000" w:firstRow="0" w:lastRow="0" w:firstColumn="1" w:lastColumn="0" w:oddVBand="0" w:evenVBand="0" w:oddHBand="0" w:evenHBand="0" w:firstRowFirstColumn="0" w:firstRowLastColumn="0" w:lastRowFirstColumn="0" w:lastRowLastColumn="0"/>
            <w:tcW w:w="1563" w:type="dxa"/>
          </w:tcPr>
          <w:p w14:paraId="517EE59D"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Alias</w:t>
            </w:r>
            <w:r w:rsidRPr="00D005D8">
              <w:rPr>
                <w:rFonts w:asciiTheme="minorHAnsi" w:hAnsiTheme="minorHAnsi" w:cstheme="minorHAnsi"/>
                <w:i w:val="0"/>
                <w:iCs/>
                <w:sz w:val="24"/>
                <w:szCs w:val="24"/>
                <w:rtl/>
              </w:rPr>
              <w:t xml:space="preserve"> </w:t>
            </w:r>
            <w:r w:rsidRPr="00D005D8">
              <w:rPr>
                <w:rFonts w:asciiTheme="minorHAnsi" w:hAnsiTheme="minorHAnsi" w:cstheme="minorHAnsi"/>
                <w:sz w:val="24"/>
                <w:szCs w:val="24"/>
              </w:rPr>
              <w:t>name</w:t>
            </w:r>
            <w:r w:rsidRPr="00D005D8">
              <w:rPr>
                <w:rFonts w:asciiTheme="minorHAnsi" w:hAnsiTheme="minorHAnsi" w:cstheme="minorHAnsi"/>
                <w:i w:val="0"/>
                <w:iCs/>
                <w:sz w:val="24"/>
                <w:szCs w:val="24"/>
              </w:rPr>
              <w:t xml:space="preserve"> </w:t>
            </w:r>
          </w:p>
        </w:tc>
        <w:tc>
          <w:tcPr>
            <w:tcW w:w="8231" w:type="dxa"/>
            <w:gridSpan w:val="5"/>
          </w:tcPr>
          <w:p w14:paraId="0C3B9C11" w14:textId="57C50E8D" w:rsidR="00F64595" w:rsidRPr="00D005D8" w:rsidRDefault="00F64595" w:rsidP="007551D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tl/>
                <w:lang w:bidi="ar-EG"/>
              </w:rPr>
            </w:pPr>
            <w:r>
              <w:rPr>
                <w:rFonts w:asciiTheme="minorHAnsi" w:hAnsiTheme="minorHAnsi" w:cstheme="minorHAnsi"/>
                <w:i w:val="0"/>
                <w:iCs/>
                <w:sz w:val="24"/>
                <w:szCs w:val="24"/>
                <w:lang w:bidi="ar-EG"/>
              </w:rPr>
              <w:t>Returned</w:t>
            </w:r>
            <w:r>
              <w:rPr>
                <w:rFonts w:asciiTheme="minorHAnsi" w:hAnsiTheme="minorHAnsi" w:cstheme="minorHAnsi"/>
                <w:sz w:val="24"/>
                <w:szCs w:val="24"/>
                <w:lang w:bidi="ar-EG"/>
              </w:rPr>
              <w:t xml:space="preserve"> </w:t>
            </w:r>
            <w:r w:rsidR="00813C63">
              <w:rPr>
                <w:rFonts w:asciiTheme="minorHAnsi" w:hAnsiTheme="minorHAnsi" w:cstheme="minorHAnsi"/>
                <w:i w:val="0"/>
                <w:iCs/>
                <w:sz w:val="24"/>
                <w:szCs w:val="24"/>
                <w:lang w:bidi="ar-EG"/>
              </w:rPr>
              <w:t>Account Closure</w:t>
            </w:r>
            <w:r w:rsidR="00461749">
              <w:rPr>
                <w:rFonts w:asciiTheme="minorHAnsi" w:hAnsiTheme="minorHAnsi" w:cstheme="minorHAnsi"/>
                <w:i w:val="0"/>
                <w:iCs/>
                <w:sz w:val="24"/>
                <w:szCs w:val="24"/>
                <w:lang w:bidi="ar-EG"/>
              </w:rPr>
              <w:t xml:space="preserve"> Request</w:t>
            </w:r>
          </w:p>
        </w:tc>
      </w:tr>
      <w:tr w:rsidR="00F64595" w:rsidRPr="00D005D8" w14:paraId="4619F0C2" w14:textId="77777777" w:rsidTr="00AB1E0F">
        <w:trPr>
          <w:trHeight w:val="224"/>
        </w:trPr>
        <w:tc>
          <w:tcPr>
            <w:cnfStyle w:val="001000000000" w:firstRow="0" w:lastRow="0" w:firstColumn="1" w:lastColumn="0" w:oddVBand="0" w:evenVBand="0" w:oddHBand="0" w:evenHBand="0" w:firstRowFirstColumn="0" w:firstRowLastColumn="0" w:lastRowFirstColumn="0" w:lastRowLastColumn="0"/>
            <w:tcW w:w="1563" w:type="dxa"/>
          </w:tcPr>
          <w:p w14:paraId="36D4B6E1"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User Role / Actor</w:t>
            </w:r>
          </w:p>
        </w:tc>
        <w:tc>
          <w:tcPr>
            <w:tcW w:w="8231" w:type="dxa"/>
            <w:gridSpan w:val="5"/>
          </w:tcPr>
          <w:p w14:paraId="1978B08E" w14:textId="77777777" w:rsidR="00F64595" w:rsidRPr="00D005D8" w:rsidRDefault="00F64595" w:rsidP="007551D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Makers [Customer Services]</w:t>
            </w:r>
          </w:p>
        </w:tc>
      </w:tr>
      <w:tr w:rsidR="00F64595" w:rsidRPr="00D005D8" w14:paraId="6D2B2265" w14:textId="77777777" w:rsidTr="00AB1E0F">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6C360CA7"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Task Due date </w:t>
            </w:r>
          </w:p>
        </w:tc>
        <w:tc>
          <w:tcPr>
            <w:tcW w:w="8231" w:type="dxa"/>
            <w:gridSpan w:val="5"/>
          </w:tcPr>
          <w:p w14:paraId="70905C20" w14:textId="77777777" w:rsidR="00F64595" w:rsidRPr="00D005D8" w:rsidRDefault="00F64595" w:rsidP="007551D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Initial value “</w:t>
            </w:r>
            <w:r>
              <w:rPr>
                <w:rFonts w:asciiTheme="minorHAnsi" w:eastAsiaTheme="minorEastAsia" w:hAnsiTheme="minorHAnsi" w:cstheme="minorHAnsi"/>
                <w:i w:val="0"/>
                <w:iCs/>
                <w:sz w:val="24"/>
                <w:szCs w:val="24"/>
              </w:rPr>
              <w:t>WILL BE SET BY HDB</w:t>
            </w:r>
            <w:r w:rsidRPr="00D005D8">
              <w:rPr>
                <w:rFonts w:asciiTheme="minorHAnsi" w:eastAsiaTheme="minorEastAsia" w:hAnsiTheme="minorHAnsi" w:cstheme="minorHAnsi"/>
                <w:i w:val="0"/>
                <w:iCs/>
                <w:sz w:val="24"/>
                <w:szCs w:val="24"/>
              </w:rPr>
              <w:t>” in order to calculate the task progress due time</w:t>
            </w:r>
          </w:p>
        </w:tc>
      </w:tr>
      <w:tr w:rsidR="00F64595" w:rsidRPr="00D005D8" w14:paraId="6E66A282" w14:textId="77777777" w:rsidTr="00AB1E0F">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2AD376C0"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Preconditions </w:t>
            </w:r>
          </w:p>
        </w:tc>
        <w:tc>
          <w:tcPr>
            <w:tcW w:w="8231" w:type="dxa"/>
            <w:gridSpan w:val="5"/>
          </w:tcPr>
          <w:p w14:paraId="690FAAFF" w14:textId="77777777" w:rsidR="00F64595" w:rsidRDefault="00F64595" w:rsidP="007551D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is authorized &amp; successfully logged in the system </w:t>
            </w:r>
          </w:p>
          <w:p w14:paraId="0D7F798C" w14:textId="53433B97" w:rsidR="00A84B1F" w:rsidRPr="00D005D8" w:rsidRDefault="00A84B1F" w:rsidP="00243C74">
            <w:pPr>
              <w:pStyle w:val="template"/>
              <w:numPr>
                <w:ilvl w:val="0"/>
                <w:numId w:val="40"/>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case has some modifications(amendment) and returned </w:t>
            </w:r>
            <w:r>
              <w:rPr>
                <w:rFonts w:asciiTheme="minorHAnsi" w:eastAsiaTheme="minorEastAsia" w:hAnsiTheme="minorHAnsi" w:cstheme="minorHAnsi"/>
                <w:i w:val="0"/>
                <w:iCs/>
                <w:sz w:val="24"/>
                <w:szCs w:val="24"/>
              </w:rPr>
              <w:t xml:space="preserve">from checker </w:t>
            </w:r>
            <w:r w:rsidRPr="00D005D8">
              <w:rPr>
                <w:rFonts w:asciiTheme="minorHAnsi" w:eastAsiaTheme="minorEastAsia" w:hAnsiTheme="minorHAnsi" w:cstheme="minorHAnsi"/>
                <w:i w:val="0"/>
                <w:iCs/>
                <w:sz w:val="24"/>
                <w:szCs w:val="24"/>
              </w:rPr>
              <w:t xml:space="preserve">for correction </w:t>
            </w:r>
            <w:r>
              <w:rPr>
                <w:rFonts w:asciiTheme="minorHAnsi" w:eastAsiaTheme="minorEastAsia" w:hAnsiTheme="minorHAnsi" w:cstheme="minorHAnsi"/>
                <w:i w:val="0"/>
                <w:iCs/>
                <w:sz w:val="24"/>
                <w:szCs w:val="24"/>
              </w:rPr>
              <w:t xml:space="preserve">to </w:t>
            </w:r>
            <w:r w:rsidRPr="00D005D8">
              <w:rPr>
                <w:rFonts w:asciiTheme="minorHAnsi" w:eastAsiaTheme="minorEastAsia" w:hAnsiTheme="minorHAnsi" w:cstheme="minorHAnsi"/>
                <w:i w:val="0"/>
                <w:iCs/>
                <w:sz w:val="24"/>
                <w:szCs w:val="24"/>
              </w:rPr>
              <w:t>submit it again.</w:t>
            </w:r>
          </w:p>
        </w:tc>
      </w:tr>
      <w:tr w:rsidR="00F64595" w:rsidRPr="00D005D8" w14:paraId="6E1EA962" w14:textId="77777777" w:rsidTr="00AB1E0F">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72754D55"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Main flow – Initiate new request</w:t>
            </w:r>
          </w:p>
        </w:tc>
        <w:tc>
          <w:tcPr>
            <w:tcW w:w="8231" w:type="dxa"/>
            <w:gridSpan w:val="5"/>
          </w:tcPr>
          <w:p w14:paraId="1924BCAD" w14:textId="1BCEAE47" w:rsidR="00F64595" w:rsidRPr="00D005D8" w:rsidRDefault="00F64595" w:rsidP="007551D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able to </w:t>
            </w:r>
            <w:r>
              <w:rPr>
                <w:rFonts w:asciiTheme="minorHAnsi" w:eastAsiaTheme="minorEastAsia" w:hAnsiTheme="minorHAnsi" w:cstheme="minorHAnsi"/>
                <w:i w:val="0"/>
                <w:iCs/>
                <w:sz w:val="24"/>
                <w:szCs w:val="24"/>
              </w:rPr>
              <w:t>Modify the</w:t>
            </w:r>
            <w:r w:rsidRPr="00D005D8">
              <w:rPr>
                <w:rFonts w:asciiTheme="minorHAnsi" w:eastAsiaTheme="minorEastAsia" w:hAnsiTheme="minorHAnsi" w:cstheme="minorHAnsi"/>
                <w:i w:val="0"/>
                <w:iCs/>
                <w:sz w:val="24"/>
                <w:szCs w:val="24"/>
              </w:rPr>
              <w:t xml:space="preserve"> request for </w:t>
            </w:r>
            <w:r w:rsidR="00813C63">
              <w:rPr>
                <w:rFonts w:asciiTheme="minorHAnsi" w:eastAsiaTheme="minorEastAsia" w:hAnsiTheme="minorHAnsi" w:cstheme="minorHAnsi"/>
                <w:i w:val="0"/>
                <w:iCs/>
                <w:sz w:val="24"/>
                <w:szCs w:val="24"/>
              </w:rPr>
              <w:t>Account Closure</w:t>
            </w:r>
            <w:r>
              <w:rPr>
                <w:rFonts w:asciiTheme="minorHAnsi" w:eastAsiaTheme="minorEastAsia" w:hAnsiTheme="minorHAnsi" w:cstheme="minorHAnsi"/>
                <w:i w:val="0"/>
                <w:iCs/>
                <w:sz w:val="24"/>
                <w:szCs w:val="24"/>
              </w:rPr>
              <w:t xml:space="preserve"> and submit it to checker.</w:t>
            </w:r>
          </w:p>
          <w:p w14:paraId="316709FF" w14:textId="09E0DB01" w:rsidR="00F64595" w:rsidRPr="00D005D8" w:rsidRDefault="00F64595" w:rsidP="007551D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w:t>
            </w:r>
            <w:r>
              <w:rPr>
                <w:rFonts w:asciiTheme="minorHAnsi" w:eastAsiaTheme="minorEastAsia" w:hAnsiTheme="minorHAnsi" w:cstheme="minorHAnsi"/>
                <w:i w:val="0"/>
                <w:iCs/>
                <w:sz w:val="24"/>
                <w:szCs w:val="24"/>
              </w:rPr>
              <w:t>modify</w:t>
            </w:r>
            <w:r w:rsidRPr="00D005D8">
              <w:rPr>
                <w:rFonts w:asciiTheme="minorHAnsi" w:eastAsiaTheme="minorEastAsia" w:hAnsiTheme="minorHAnsi" w:cstheme="minorHAnsi"/>
                <w:i w:val="0"/>
                <w:iCs/>
                <w:sz w:val="24"/>
                <w:szCs w:val="24"/>
              </w:rPr>
              <w:t xml:space="preserve"> </w:t>
            </w:r>
            <w:r>
              <w:rPr>
                <w:rFonts w:asciiTheme="minorHAnsi" w:eastAsiaTheme="minorEastAsia" w:hAnsiTheme="minorHAnsi" w:cstheme="minorHAnsi"/>
                <w:i w:val="0"/>
                <w:iCs/>
                <w:sz w:val="24"/>
                <w:szCs w:val="24"/>
              </w:rPr>
              <w:t>the customer data</w:t>
            </w:r>
            <w:r w:rsidRPr="00D005D8">
              <w:rPr>
                <w:rFonts w:asciiTheme="minorHAnsi" w:eastAsiaTheme="minorEastAsia" w:hAnsiTheme="minorHAnsi" w:cstheme="minorHAnsi"/>
                <w:i w:val="0"/>
                <w:iCs/>
                <w:sz w:val="24"/>
                <w:szCs w:val="24"/>
              </w:rPr>
              <w:t xml:space="preserve"> then the workflow system will </w:t>
            </w:r>
            <w:r w:rsidR="006E7A28">
              <w:rPr>
                <w:rFonts w:asciiTheme="minorHAnsi" w:eastAsiaTheme="minorEastAsia" w:hAnsiTheme="minorHAnsi" w:cstheme="minorHAnsi"/>
                <w:i w:val="0"/>
                <w:iCs/>
                <w:sz w:val="24"/>
                <w:szCs w:val="24"/>
              </w:rPr>
              <w:t>route to checker for review</w:t>
            </w:r>
            <w:r w:rsidRPr="00D005D8">
              <w:rPr>
                <w:rFonts w:asciiTheme="minorHAnsi" w:eastAsiaTheme="minorEastAsia" w:hAnsiTheme="minorHAnsi" w:cstheme="minorHAnsi"/>
                <w:i w:val="0"/>
                <w:iCs/>
                <w:sz w:val="24"/>
                <w:szCs w:val="24"/>
              </w:rPr>
              <w:t>.</w:t>
            </w:r>
          </w:p>
          <w:p w14:paraId="1B1DC996" w14:textId="12BACD45" w:rsidR="00F64595" w:rsidRPr="00F64595" w:rsidRDefault="00F64595" w:rsidP="00F64595">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attach the</w:t>
            </w:r>
            <w:r>
              <w:rPr>
                <w:rFonts w:asciiTheme="minorHAnsi" w:eastAsiaTheme="minorEastAsia" w:hAnsiTheme="minorHAnsi" w:cstheme="minorHAnsi"/>
                <w:i w:val="0"/>
                <w:iCs/>
                <w:sz w:val="24"/>
                <w:szCs w:val="24"/>
              </w:rPr>
              <w:t xml:space="preserve"> new</w:t>
            </w:r>
            <w:r w:rsidRPr="00D005D8">
              <w:rPr>
                <w:rFonts w:asciiTheme="minorHAnsi" w:eastAsiaTheme="minorEastAsia" w:hAnsiTheme="minorHAnsi" w:cstheme="minorHAnsi"/>
                <w:i w:val="0"/>
                <w:iCs/>
                <w:sz w:val="24"/>
                <w:szCs w:val="24"/>
              </w:rPr>
              <w:t xml:space="preserve"> required documents as described in the</w:t>
            </w:r>
            <w:r w:rsidR="005D5172">
              <w:rPr>
                <w:rFonts w:asciiTheme="minorHAnsi" w:eastAsiaTheme="minorEastAsia" w:hAnsiTheme="minorHAnsi" w:cstheme="minorHAnsi"/>
                <w:i w:val="0"/>
                <w:iCs/>
                <w:sz w:val="24"/>
                <w:szCs w:val="24"/>
              </w:rPr>
              <w:t xml:space="preserve"> based on the returned request</w:t>
            </w:r>
            <w:r w:rsidRPr="00D005D8">
              <w:rPr>
                <w:rFonts w:asciiTheme="minorHAnsi" w:eastAsiaTheme="minorEastAsia" w:hAnsiTheme="minorHAnsi" w:cstheme="minorHAnsi"/>
                <w:i w:val="0"/>
                <w:iCs/>
                <w:sz w:val="24"/>
                <w:szCs w:val="24"/>
              </w:rPr>
              <w:t>.</w:t>
            </w:r>
          </w:p>
          <w:p w14:paraId="60CB30DE" w14:textId="77777777" w:rsidR="00F64595" w:rsidRPr="00D005D8" w:rsidRDefault="00F64595" w:rsidP="007551D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write comment. (If there is any).</w:t>
            </w:r>
          </w:p>
        </w:tc>
      </w:tr>
      <w:tr w:rsidR="00F64595" w:rsidRPr="00D005D8" w14:paraId="60F3CE57" w14:textId="77777777" w:rsidTr="00AB1E0F">
        <w:trPr>
          <w:trHeight w:val="228"/>
        </w:trPr>
        <w:tc>
          <w:tcPr>
            <w:cnfStyle w:val="001000000000" w:firstRow="0" w:lastRow="0" w:firstColumn="1" w:lastColumn="0" w:oddVBand="0" w:evenVBand="0" w:oddHBand="0" w:evenHBand="0" w:firstRowFirstColumn="0" w:firstRowLastColumn="0" w:lastRowFirstColumn="0" w:lastRowLastColumn="0"/>
            <w:tcW w:w="1563" w:type="dxa"/>
          </w:tcPr>
          <w:p w14:paraId="295514A8"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Alternative flow – Update returned request </w:t>
            </w:r>
          </w:p>
        </w:tc>
        <w:tc>
          <w:tcPr>
            <w:tcW w:w="8231" w:type="dxa"/>
            <w:gridSpan w:val="5"/>
          </w:tcPr>
          <w:p w14:paraId="400634D7" w14:textId="77777777" w:rsidR="00F64595" w:rsidRPr="00D005D8" w:rsidRDefault="00F64595" w:rsidP="007551DA">
            <w:pPr>
              <w:pStyle w:val="template"/>
              <w:numPr>
                <w:ilvl w:val="0"/>
                <w:numId w:val="30"/>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modify returned request based on the comments and submit it again for his checker.</w:t>
            </w:r>
          </w:p>
          <w:p w14:paraId="492604B5" w14:textId="77777777" w:rsidR="00F64595" w:rsidRPr="00D005D8" w:rsidRDefault="00F64595" w:rsidP="007551D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system will validate the request data as mentioned above in the Main flow – Initiate new request process “as if the user is resetting the whole transaction “.</w:t>
            </w:r>
          </w:p>
          <w:p w14:paraId="528F5D1C" w14:textId="77777777" w:rsidR="00F64595" w:rsidRPr="00D005D8" w:rsidRDefault="00F64595" w:rsidP="007551D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able to fill in the user comment with reason. (If there is any). </w:t>
            </w:r>
          </w:p>
        </w:tc>
      </w:tr>
      <w:tr w:rsidR="00F64595" w:rsidRPr="00D005D8" w14:paraId="70BC555D" w14:textId="77777777" w:rsidTr="00AB1E0F">
        <w:trPr>
          <w:trHeight w:val="368"/>
        </w:trPr>
        <w:tc>
          <w:tcPr>
            <w:cnfStyle w:val="001000000000" w:firstRow="0" w:lastRow="0" w:firstColumn="1" w:lastColumn="0" w:oddVBand="0" w:evenVBand="0" w:oddHBand="0" w:evenHBand="0" w:firstRowFirstColumn="0" w:firstRowLastColumn="0" w:lastRowFirstColumn="0" w:lastRowLastColumn="0"/>
            <w:tcW w:w="1563" w:type="dxa"/>
            <w:vMerge w:val="restart"/>
          </w:tcPr>
          <w:p w14:paraId="7E0E8B4E" w14:textId="77777777" w:rsidR="00F64595" w:rsidRPr="00D005D8" w:rsidRDefault="00F64595" w:rsidP="007551D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Attached Documents List  </w:t>
            </w:r>
          </w:p>
        </w:tc>
        <w:tc>
          <w:tcPr>
            <w:tcW w:w="3733" w:type="dxa"/>
            <w:gridSpan w:val="2"/>
            <w:shd w:val="clear" w:color="auto" w:fill="5B9BD5" w:themeFill="accent1"/>
          </w:tcPr>
          <w:p w14:paraId="0F031A1D" w14:textId="77777777" w:rsidR="00F64595" w:rsidRPr="00D005D8" w:rsidRDefault="00F64595" w:rsidP="007551DA">
            <w:pPr>
              <w:pStyle w:val="template"/>
              <w:spacing w:line="240" w:lineRule="auto"/>
              <w:ind w:left="36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sz w:val="24"/>
                <w:szCs w:val="24"/>
                <w:lang w:bidi="ar-EG"/>
              </w:rPr>
            </w:pPr>
            <w:r w:rsidRPr="00D005D8">
              <w:rPr>
                <w:rFonts w:asciiTheme="minorHAnsi" w:eastAsiaTheme="minorEastAsia" w:hAnsiTheme="minorHAnsi" w:cstheme="minorHAnsi"/>
                <w:i w:val="0"/>
                <w:sz w:val="24"/>
                <w:szCs w:val="24"/>
                <w:lang w:bidi="ar-EG"/>
              </w:rPr>
              <w:t>Document type</w:t>
            </w:r>
          </w:p>
        </w:tc>
        <w:tc>
          <w:tcPr>
            <w:tcW w:w="4498" w:type="dxa"/>
            <w:gridSpan w:val="3"/>
            <w:shd w:val="clear" w:color="auto" w:fill="5B9BD5" w:themeFill="accent1"/>
          </w:tcPr>
          <w:p w14:paraId="050D77DF" w14:textId="77777777" w:rsidR="00F64595" w:rsidRPr="00D005D8" w:rsidRDefault="00F64595" w:rsidP="007551D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sz w:val="24"/>
                <w:szCs w:val="24"/>
                <w:lang w:bidi="ar-EG"/>
              </w:rPr>
              <w:t>Validation</w:t>
            </w:r>
            <w:r w:rsidRPr="00D005D8">
              <w:rPr>
                <w:rFonts w:asciiTheme="minorHAnsi" w:eastAsiaTheme="minorEastAsia" w:hAnsiTheme="minorHAnsi" w:cstheme="minorHAnsi"/>
                <w:i w:val="0"/>
                <w:iCs/>
                <w:sz w:val="24"/>
                <w:szCs w:val="24"/>
              </w:rPr>
              <w:t xml:space="preserve"> </w:t>
            </w:r>
          </w:p>
        </w:tc>
      </w:tr>
      <w:tr w:rsidR="00DC5B8D" w:rsidRPr="00D005D8" w14:paraId="12C249D2" w14:textId="77777777" w:rsidTr="00AB1E0F">
        <w:trPr>
          <w:trHeight w:val="129"/>
        </w:trPr>
        <w:tc>
          <w:tcPr>
            <w:cnfStyle w:val="001000000000" w:firstRow="0" w:lastRow="0" w:firstColumn="1" w:lastColumn="0" w:oddVBand="0" w:evenVBand="0" w:oddHBand="0" w:evenHBand="0" w:firstRowFirstColumn="0" w:firstRowLastColumn="0" w:lastRowFirstColumn="0" w:lastRowLastColumn="0"/>
            <w:tcW w:w="1563" w:type="dxa"/>
            <w:vMerge/>
          </w:tcPr>
          <w:p w14:paraId="0423C933" w14:textId="77777777" w:rsidR="00DC5B8D" w:rsidRPr="00D005D8" w:rsidRDefault="00DC5B8D" w:rsidP="00DC5B8D">
            <w:pPr>
              <w:pStyle w:val="template"/>
              <w:spacing w:line="240" w:lineRule="auto"/>
              <w:rPr>
                <w:rFonts w:asciiTheme="minorHAnsi" w:hAnsiTheme="minorHAnsi" w:cstheme="minorHAnsi"/>
                <w:b/>
                <w:bCs/>
                <w:i w:val="0"/>
                <w:iCs/>
                <w:sz w:val="24"/>
                <w:szCs w:val="24"/>
              </w:rPr>
            </w:pPr>
          </w:p>
        </w:tc>
        <w:tc>
          <w:tcPr>
            <w:tcW w:w="3733" w:type="dxa"/>
            <w:gridSpan w:val="2"/>
          </w:tcPr>
          <w:p w14:paraId="6BEA591B" w14:textId="2BE71750" w:rsidR="00DC5B8D" w:rsidRPr="00D005D8" w:rsidRDefault="00813C63" w:rsidP="00DC5B8D">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Account Closure</w:t>
            </w:r>
            <w:r w:rsidR="00DC5B8D" w:rsidRPr="00D005D8">
              <w:rPr>
                <w:rFonts w:cstheme="minorHAnsi"/>
                <w:iCs/>
                <w:sz w:val="24"/>
                <w:szCs w:val="24"/>
                <w:lang w:bidi="ar-EG"/>
              </w:rPr>
              <w:t xml:space="preserve"> Form</w:t>
            </w:r>
          </w:p>
          <w:p w14:paraId="186947C3" w14:textId="77777777" w:rsidR="00DC5B8D" w:rsidRPr="00D005D8" w:rsidRDefault="00DC5B8D" w:rsidP="00DC5B8D">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p>
        </w:tc>
        <w:tc>
          <w:tcPr>
            <w:tcW w:w="4498" w:type="dxa"/>
            <w:gridSpan w:val="3"/>
            <w:shd w:val="clear" w:color="auto" w:fill="auto"/>
          </w:tcPr>
          <w:p w14:paraId="19F2CD7F" w14:textId="4860D6F4" w:rsidR="00DC5B8D" w:rsidRPr="00D005D8" w:rsidRDefault="00DC5B8D" w:rsidP="00DC5B8D">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bCs/>
                <w:i w:val="0"/>
                <w:iCs/>
                <w:sz w:val="24"/>
                <w:szCs w:val="24"/>
                <w:lang w:bidi="ar-EG"/>
              </w:rPr>
            </w:pPr>
            <w:r w:rsidRPr="00D005D8">
              <w:rPr>
                <w:rFonts w:asciiTheme="minorHAnsi" w:eastAsiaTheme="minorEastAsia" w:hAnsiTheme="minorHAnsi" w:cstheme="minorHAnsi"/>
                <w:b/>
                <w:bCs/>
                <w:i w:val="0"/>
                <w:iCs/>
                <w:sz w:val="24"/>
                <w:szCs w:val="24"/>
                <w:lang w:bidi="ar-EG"/>
              </w:rPr>
              <w:t>Mandatory</w:t>
            </w:r>
          </w:p>
        </w:tc>
      </w:tr>
      <w:tr w:rsidR="009C4185" w:rsidRPr="00D005D8" w14:paraId="2DE73BC6" w14:textId="77777777" w:rsidTr="00AB1E0F">
        <w:trPr>
          <w:trHeight w:val="129"/>
        </w:trPr>
        <w:tc>
          <w:tcPr>
            <w:cnfStyle w:val="001000000000" w:firstRow="0" w:lastRow="0" w:firstColumn="1" w:lastColumn="0" w:oddVBand="0" w:evenVBand="0" w:oddHBand="0" w:evenHBand="0" w:firstRowFirstColumn="0" w:firstRowLastColumn="0" w:lastRowFirstColumn="0" w:lastRowLastColumn="0"/>
            <w:tcW w:w="1563" w:type="dxa"/>
          </w:tcPr>
          <w:p w14:paraId="2D4D53E3" w14:textId="77777777" w:rsidR="009C4185" w:rsidRPr="00D005D8" w:rsidRDefault="009C4185" w:rsidP="009C4185">
            <w:pPr>
              <w:pStyle w:val="template"/>
              <w:spacing w:line="240" w:lineRule="auto"/>
              <w:rPr>
                <w:rFonts w:asciiTheme="minorHAnsi" w:hAnsiTheme="minorHAnsi" w:cstheme="minorHAnsi"/>
                <w:b/>
                <w:bCs/>
                <w:i w:val="0"/>
                <w:iCs/>
                <w:sz w:val="24"/>
                <w:szCs w:val="24"/>
              </w:rPr>
            </w:pPr>
          </w:p>
        </w:tc>
        <w:tc>
          <w:tcPr>
            <w:tcW w:w="3733" w:type="dxa"/>
            <w:gridSpan w:val="2"/>
          </w:tcPr>
          <w:p w14:paraId="0A97E3F7" w14:textId="1EC93491" w:rsidR="009C4185" w:rsidRDefault="00AC4062" w:rsidP="009C4185">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Proof of ID</w:t>
            </w:r>
          </w:p>
        </w:tc>
        <w:tc>
          <w:tcPr>
            <w:tcW w:w="4498" w:type="dxa"/>
            <w:gridSpan w:val="3"/>
            <w:shd w:val="clear" w:color="auto" w:fill="auto"/>
          </w:tcPr>
          <w:p w14:paraId="00112C90" w14:textId="2B93F27B" w:rsidR="009C4185" w:rsidRPr="00D005D8" w:rsidRDefault="009C4185" w:rsidP="009C4185">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bCs/>
                <w:i w:val="0"/>
                <w:iCs/>
                <w:sz w:val="24"/>
                <w:szCs w:val="24"/>
                <w:lang w:bidi="ar-EG"/>
              </w:rPr>
            </w:pPr>
            <w:r w:rsidRPr="00D005D8">
              <w:rPr>
                <w:rFonts w:asciiTheme="minorHAnsi" w:eastAsiaTheme="minorEastAsia" w:hAnsiTheme="minorHAnsi" w:cstheme="minorHAnsi"/>
                <w:b/>
                <w:bCs/>
                <w:i w:val="0"/>
                <w:iCs/>
                <w:sz w:val="24"/>
                <w:szCs w:val="24"/>
                <w:lang w:bidi="ar-EG"/>
              </w:rPr>
              <w:t>Mandatory</w:t>
            </w:r>
          </w:p>
        </w:tc>
      </w:tr>
      <w:tr w:rsidR="00AB1E0F" w:rsidRPr="00D005D8" w14:paraId="0B44AC27" w14:textId="77777777" w:rsidTr="00AB1E0F">
        <w:trPr>
          <w:trHeight w:val="228"/>
        </w:trPr>
        <w:tc>
          <w:tcPr>
            <w:cnfStyle w:val="001000000000" w:firstRow="0" w:lastRow="0" w:firstColumn="1" w:lastColumn="0" w:oddVBand="0" w:evenVBand="0" w:oddHBand="0" w:evenHBand="0" w:firstRowFirstColumn="0" w:firstRowLastColumn="0" w:lastRowFirstColumn="0" w:lastRowLastColumn="0"/>
            <w:tcW w:w="9794" w:type="dxa"/>
            <w:gridSpan w:val="6"/>
          </w:tcPr>
          <w:p w14:paraId="30781EDC" w14:textId="77777777" w:rsidR="00AB1E0F" w:rsidRPr="00D005D8" w:rsidRDefault="00AB1E0F" w:rsidP="004746C3">
            <w:pPr>
              <w:pStyle w:val="template"/>
              <w:spacing w:line="240" w:lineRule="auto"/>
              <w:jc w:val="center"/>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User Interface Specification</w:t>
            </w:r>
          </w:p>
        </w:tc>
      </w:tr>
      <w:tr w:rsidR="00AB1E0F" w:rsidRPr="00D005D8" w14:paraId="71961258" w14:textId="77777777" w:rsidTr="00AB1E0F">
        <w:trPr>
          <w:trHeight w:val="341"/>
        </w:trPr>
        <w:tc>
          <w:tcPr>
            <w:cnfStyle w:val="001000000000" w:firstRow="0" w:lastRow="0" w:firstColumn="1" w:lastColumn="0" w:oddVBand="0" w:evenVBand="0" w:oddHBand="0" w:evenHBand="0" w:firstRowFirstColumn="0" w:firstRowLastColumn="0" w:lastRowFirstColumn="0" w:lastRowLastColumn="0"/>
            <w:tcW w:w="1563" w:type="dxa"/>
            <w:shd w:val="clear" w:color="auto" w:fill="5B9BD5" w:themeFill="accent1"/>
          </w:tcPr>
          <w:p w14:paraId="648CF98E" w14:textId="77777777" w:rsidR="00AB1E0F" w:rsidRPr="00D005D8" w:rsidRDefault="00AB1E0F" w:rsidP="004746C3">
            <w:pPr>
              <w:jc w:val="center"/>
              <w:rPr>
                <w:rFonts w:eastAsia="Times New Roman" w:cstheme="minorHAnsi"/>
                <w:b/>
                <w:bCs/>
                <w:color w:val="FFFFFF" w:themeColor="background1"/>
                <w:sz w:val="24"/>
                <w:szCs w:val="24"/>
              </w:rPr>
            </w:pPr>
            <w:r>
              <w:rPr>
                <w:rFonts w:eastAsia="Times New Roman" w:cstheme="minorHAnsi"/>
                <w:b/>
                <w:bCs/>
                <w:color w:val="FFFFFF" w:themeColor="background1"/>
                <w:sz w:val="24"/>
                <w:szCs w:val="24"/>
              </w:rPr>
              <w:t xml:space="preserve"> </w:t>
            </w:r>
            <w:r w:rsidRPr="00D005D8">
              <w:rPr>
                <w:rFonts w:eastAsia="Times New Roman" w:cstheme="minorHAnsi"/>
                <w:b/>
                <w:bCs/>
                <w:color w:val="FFFFFF" w:themeColor="background1"/>
                <w:sz w:val="24"/>
                <w:szCs w:val="24"/>
              </w:rPr>
              <w:t>Field Name</w:t>
            </w:r>
          </w:p>
        </w:tc>
        <w:tc>
          <w:tcPr>
            <w:tcW w:w="1178" w:type="dxa"/>
            <w:shd w:val="clear" w:color="auto" w:fill="5B9BD5" w:themeFill="accent1"/>
          </w:tcPr>
          <w:p w14:paraId="0F4EAEEE" w14:textId="77777777" w:rsidR="00AB1E0F" w:rsidRPr="00D005D8" w:rsidRDefault="00AB1E0F" w:rsidP="004746C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Alias AR</w:t>
            </w:r>
          </w:p>
        </w:tc>
        <w:tc>
          <w:tcPr>
            <w:tcW w:w="2915" w:type="dxa"/>
            <w:gridSpan w:val="2"/>
            <w:shd w:val="clear" w:color="auto" w:fill="5B9BD5" w:themeFill="accent1"/>
          </w:tcPr>
          <w:p w14:paraId="58999AFB" w14:textId="77777777" w:rsidR="00AB1E0F" w:rsidRPr="00D005D8" w:rsidRDefault="00AB1E0F" w:rsidP="004746C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Control Type</w:t>
            </w:r>
          </w:p>
        </w:tc>
        <w:tc>
          <w:tcPr>
            <w:tcW w:w="2230" w:type="dxa"/>
            <w:shd w:val="clear" w:color="auto" w:fill="5B9BD5" w:themeFill="accent1"/>
          </w:tcPr>
          <w:p w14:paraId="17DB63B5" w14:textId="77777777" w:rsidR="00AB1E0F" w:rsidRPr="00D005D8" w:rsidRDefault="00AB1E0F" w:rsidP="004746C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Validation</w:t>
            </w:r>
          </w:p>
        </w:tc>
        <w:tc>
          <w:tcPr>
            <w:tcW w:w="1908" w:type="dxa"/>
            <w:shd w:val="clear" w:color="auto" w:fill="5B9BD5" w:themeFill="accent1"/>
          </w:tcPr>
          <w:p w14:paraId="568CC608" w14:textId="77777777" w:rsidR="00AB1E0F" w:rsidRPr="00D005D8" w:rsidRDefault="00AB1E0F" w:rsidP="004746C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Source (integration / Reference filed)</w:t>
            </w:r>
          </w:p>
        </w:tc>
      </w:tr>
      <w:tr w:rsidR="00AB1E0F" w:rsidRPr="00D005D8" w14:paraId="36E663C7" w14:textId="77777777" w:rsidTr="00AB1E0F">
        <w:tc>
          <w:tcPr>
            <w:cnfStyle w:val="001000000000" w:firstRow="0" w:lastRow="0" w:firstColumn="1" w:lastColumn="0" w:oddVBand="0" w:evenVBand="0" w:oddHBand="0" w:evenHBand="0" w:firstRowFirstColumn="0" w:firstRowLastColumn="0" w:lastRowFirstColumn="0" w:lastRowLastColumn="0"/>
            <w:tcW w:w="1563" w:type="dxa"/>
            <w:shd w:val="clear" w:color="auto" w:fill="00B050"/>
          </w:tcPr>
          <w:p w14:paraId="2A8028FA" w14:textId="77777777" w:rsidR="00AB1E0F" w:rsidRPr="00D005D8" w:rsidRDefault="00AB1E0F" w:rsidP="004746C3">
            <w:pPr>
              <w:tabs>
                <w:tab w:val="left" w:pos="1340"/>
              </w:tabs>
              <w:rPr>
                <w:rFonts w:cstheme="minorHAnsi"/>
                <w:b/>
                <w:bCs/>
                <w:sz w:val="24"/>
                <w:szCs w:val="24"/>
              </w:rPr>
            </w:pPr>
            <w:r w:rsidRPr="00D005D8">
              <w:rPr>
                <w:rFonts w:cstheme="minorHAnsi"/>
                <w:b/>
                <w:bCs/>
                <w:sz w:val="24"/>
                <w:szCs w:val="24"/>
              </w:rPr>
              <w:t xml:space="preserve">Section 1- </w:t>
            </w:r>
            <w:r>
              <w:rPr>
                <w:rFonts w:cstheme="minorHAnsi"/>
                <w:b/>
                <w:bCs/>
                <w:sz w:val="24"/>
                <w:szCs w:val="24"/>
              </w:rPr>
              <w:t>Basic</w:t>
            </w:r>
            <w:r w:rsidRPr="00D005D8">
              <w:rPr>
                <w:rFonts w:cstheme="minorHAnsi"/>
                <w:b/>
                <w:bCs/>
                <w:sz w:val="24"/>
                <w:szCs w:val="24"/>
              </w:rPr>
              <w:t xml:space="preserve"> </w:t>
            </w:r>
            <w:r>
              <w:rPr>
                <w:rFonts w:cstheme="minorHAnsi"/>
                <w:b/>
                <w:bCs/>
                <w:sz w:val="24"/>
                <w:szCs w:val="24"/>
              </w:rPr>
              <w:t>Information</w:t>
            </w:r>
          </w:p>
        </w:tc>
        <w:tc>
          <w:tcPr>
            <w:tcW w:w="1178" w:type="dxa"/>
            <w:shd w:val="clear" w:color="auto" w:fill="00B050"/>
          </w:tcPr>
          <w:p w14:paraId="11B0CAE0"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البيانات الاساسية</w:t>
            </w:r>
          </w:p>
        </w:tc>
        <w:tc>
          <w:tcPr>
            <w:tcW w:w="2915" w:type="dxa"/>
            <w:gridSpan w:val="2"/>
            <w:shd w:val="clear" w:color="auto" w:fill="00B050"/>
          </w:tcPr>
          <w:p w14:paraId="4663B4DD"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Pr>
                <w:rStyle w:val="fontstyle01"/>
                <w:rFonts w:asciiTheme="minorHAnsi" w:hAnsiTheme="minorHAnsi" w:cstheme="minorHAnsi"/>
                <w:color w:val="auto"/>
                <w:sz w:val="24"/>
                <w:szCs w:val="24"/>
                <w:lang w:bidi="ar-EG"/>
              </w:rPr>
              <w:t>N/A</w:t>
            </w:r>
          </w:p>
        </w:tc>
        <w:tc>
          <w:tcPr>
            <w:tcW w:w="2230" w:type="dxa"/>
            <w:shd w:val="clear" w:color="auto" w:fill="00B050"/>
          </w:tcPr>
          <w:p w14:paraId="7A1E52AE" w14:textId="77777777" w:rsidR="00AB1E0F" w:rsidRPr="00D005D8"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N/A</w:t>
            </w:r>
          </w:p>
        </w:tc>
        <w:tc>
          <w:tcPr>
            <w:tcW w:w="1908" w:type="dxa"/>
            <w:shd w:val="clear" w:color="auto" w:fill="00B050"/>
          </w:tcPr>
          <w:p w14:paraId="7856D997"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N/A</w:t>
            </w:r>
          </w:p>
        </w:tc>
      </w:tr>
      <w:tr w:rsidR="00AB1E0F" w:rsidRPr="00D005D8" w14:paraId="0AAADCEF"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3F8E8EC0" w14:textId="77777777" w:rsidR="00AB1E0F" w:rsidRPr="00D005D8" w:rsidRDefault="00AB1E0F" w:rsidP="004746C3">
            <w:pPr>
              <w:tabs>
                <w:tab w:val="left" w:pos="1340"/>
              </w:tabs>
              <w:rPr>
                <w:rFonts w:cstheme="minorHAnsi"/>
                <w:b/>
                <w:bCs/>
                <w:sz w:val="24"/>
                <w:szCs w:val="24"/>
              </w:rPr>
            </w:pPr>
            <w:r w:rsidRPr="00973CCE">
              <w:rPr>
                <w:rStyle w:val="fontstyle01"/>
                <w:rFonts w:asciiTheme="minorHAnsi" w:hAnsiTheme="minorHAnsi" w:cstheme="minorHAnsi"/>
                <w:color w:val="auto"/>
                <w:sz w:val="24"/>
                <w:szCs w:val="24"/>
              </w:rPr>
              <w:t xml:space="preserve">Creation Date  </w:t>
            </w:r>
          </w:p>
        </w:tc>
        <w:tc>
          <w:tcPr>
            <w:tcW w:w="1178" w:type="dxa"/>
          </w:tcPr>
          <w:p w14:paraId="5B074433"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 xml:space="preserve">تاريخ التسجيل </w:t>
            </w:r>
          </w:p>
        </w:tc>
        <w:tc>
          <w:tcPr>
            <w:tcW w:w="2915" w:type="dxa"/>
            <w:gridSpan w:val="2"/>
          </w:tcPr>
          <w:p w14:paraId="40D03A4F"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Read only text</w:t>
            </w:r>
          </w:p>
        </w:tc>
        <w:tc>
          <w:tcPr>
            <w:tcW w:w="2230" w:type="dxa"/>
          </w:tcPr>
          <w:p w14:paraId="0F59C41D" w14:textId="77777777" w:rsidR="00AB1E0F" w:rsidRPr="00D005D8"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73CCE">
              <w:rPr>
                <w:rStyle w:val="fontstyle01"/>
                <w:rFonts w:asciiTheme="minorHAnsi" w:hAnsiTheme="minorHAnsi" w:cstheme="minorHAnsi"/>
                <w:color w:val="auto"/>
                <w:sz w:val="24"/>
                <w:szCs w:val="24"/>
              </w:rPr>
              <w:t xml:space="preserve">Display todays’ date </w:t>
            </w:r>
          </w:p>
        </w:tc>
        <w:tc>
          <w:tcPr>
            <w:tcW w:w="1908" w:type="dxa"/>
          </w:tcPr>
          <w:p w14:paraId="01C55718"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System date </w:t>
            </w:r>
          </w:p>
        </w:tc>
      </w:tr>
      <w:tr w:rsidR="00AB1E0F" w:rsidRPr="00D005D8" w14:paraId="4A0CF441"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57EA6C8E" w14:textId="77777777" w:rsidR="00AB1E0F" w:rsidRPr="00D005D8" w:rsidRDefault="00AB1E0F" w:rsidP="004746C3">
            <w:pPr>
              <w:tabs>
                <w:tab w:val="left" w:pos="1340"/>
              </w:tabs>
              <w:rPr>
                <w:rFonts w:cstheme="minorHAnsi"/>
                <w:sz w:val="24"/>
                <w:szCs w:val="24"/>
              </w:rPr>
            </w:pPr>
            <w:r w:rsidRPr="00973CCE">
              <w:rPr>
                <w:rStyle w:val="fontstyle01"/>
                <w:rFonts w:asciiTheme="minorHAnsi" w:hAnsiTheme="minorHAnsi" w:cstheme="minorHAnsi"/>
                <w:color w:val="auto"/>
                <w:sz w:val="24"/>
                <w:szCs w:val="24"/>
              </w:rPr>
              <w:t xml:space="preserve">User Branch Name / User branch Number </w:t>
            </w:r>
          </w:p>
        </w:tc>
        <w:tc>
          <w:tcPr>
            <w:tcW w:w="1178" w:type="dxa"/>
          </w:tcPr>
          <w:p w14:paraId="5753691A"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 xml:space="preserve">اسم فرع المستخدم / رقم فرع المستخدم </w:t>
            </w:r>
            <w:r w:rsidRPr="00973CCE">
              <w:rPr>
                <w:rStyle w:val="fontstyle01"/>
                <w:rFonts w:asciiTheme="minorHAnsi" w:hAnsiTheme="minorHAnsi" w:cstheme="minorHAnsi"/>
                <w:color w:val="auto"/>
                <w:sz w:val="24"/>
                <w:szCs w:val="24"/>
              </w:rPr>
              <w:t xml:space="preserve"> </w:t>
            </w:r>
          </w:p>
        </w:tc>
        <w:tc>
          <w:tcPr>
            <w:tcW w:w="2915" w:type="dxa"/>
            <w:gridSpan w:val="2"/>
          </w:tcPr>
          <w:p w14:paraId="35F40015"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Read only text</w:t>
            </w:r>
          </w:p>
        </w:tc>
        <w:tc>
          <w:tcPr>
            <w:tcW w:w="2230" w:type="dxa"/>
          </w:tcPr>
          <w:p w14:paraId="6CB40636" w14:textId="77777777" w:rsidR="00AB1E0F" w:rsidRPr="00D005D8"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73CCE">
              <w:rPr>
                <w:rStyle w:val="fontstyle01"/>
                <w:rFonts w:asciiTheme="minorHAnsi" w:hAnsiTheme="minorHAnsi" w:cstheme="minorHAnsi"/>
                <w:color w:val="auto"/>
                <w:sz w:val="24"/>
                <w:szCs w:val="24"/>
              </w:rPr>
              <w:t xml:space="preserve">Display the maker branch name &amp; branch code </w:t>
            </w:r>
          </w:p>
        </w:tc>
        <w:tc>
          <w:tcPr>
            <w:tcW w:w="1908" w:type="dxa"/>
          </w:tcPr>
          <w:p w14:paraId="515F24A0"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User’s information </w:t>
            </w:r>
          </w:p>
        </w:tc>
      </w:tr>
      <w:tr w:rsidR="00AB1E0F" w:rsidRPr="00D005D8" w14:paraId="1778C8E7"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6E032B31" w14:textId="77777777" w:rsidR="00AB1E0F" w:rsidRPr="00D005D8" w:rsidRDefault="00AB1E0F" w:rsidP="004746C3">
            <w:pPr>
              <w:tabs>
                <w:tab w:val="left" w:pos="1340"/>
              </w:tabs>
              <w:rPr>
                <w:rFonts w:cstheme="minorHAnsi"/>
                <w:sz w:val="24"/>
                <w:szCs w:val="24"/>
              </w:rPr>
            </w:pPr>
            <w:r w:rsidRPr="00973CCE">
              <w:rPr>
                <w:rStyle w:val="fontstyle01"/>
                <w:rFonts w:asciiTheme="minorHAnsi" w:hAnsiTheme="minorHAnsi" w:cstheme="minorHAnsi"/>
                <w:color w:val="auto"/>
                <w:sz w:val="24"/>
                <w:szCs w:val="24"/>
              </w:rPr>
              <w:t>Customer CIF</w:t>
            </w:r>
          </w:p>
        </w:tc>
        <w:tc>
          <w:tcPr>
            <w:tcW w:w="1178" w:type="dxa"/>
          </w:tcPr>
          <w:p w14:paraId="0A9CDEE1"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كود العميل</w:t>
            </w:r>
          </w:p>
        </w:tc>
        <w:tc>
          <w:tcPr>
            <w:tcW w:w="2915" w:type="dxa"/>
            <w:gridSpan w:val="2"/>
          </w:tcPr>
          <w:p w14:paraId="3F1F1CC1" w14:textId="77777777" w:rsidR="00AB1E0F" w:rsidRPr="00653D80" w:rsidRDefault="00AB1E0F" w:rsidP="00653D80">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653D80">
              <w:rPr>
                <w:rStyle w:val="fontstyle01"/>
                <w:rFonts w:asciiTheme="minorHAnsi" w:hAnsiTheme="minorHAnsi" w:cstheme="minorHAnsi"/>
                <w:color w:val="auto"/>
                <w:sz w:val="24"/>
                <w:szCs w:val="24"/>
              </w:rPr>
              <w:t>Number</w:t>
            </w:r>
          </w:p>
        </w:tc>
        <w:tc>
          <w:tcPr>
            <w:tcW w:w="2230" w:type="dxa"/>
          </w:tcPr>
          <w:p w14:paraId="279EE8BD" w14:textId="77777777" w:rsidR="00AB1E0F" w:rsidRPr="00D005D8"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A466A">
              <w:rPr>
                <w:rStyle w:val="fontstyle01"/>
                <w:rFonts w:asciiTheme="minorHAnsi" w:hAnsiTheme="minorHAnsi" w:cstheme="minorHAnsi"/>
                <w:color w:val="auto"/>
                <w:sz w:val="24"/>
                <w:szCs w:val="24"/>
              </w:rPr>
              <w:t>Read Only</w:t>
            </w:r>
          </w:p>
        </w:tc>
        <w:tc>
          <w:tcPr>
            <w:tcW w:w="1908" w:type="dxa"/>
          </w:tcPr>
          <w:p w14:paraId="16535F39"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8C53D1">
              <w:rPr>
                <w:rStyle w:val="fontstyle01"/>
                <w:rFonts w:asciiTheme="minorHAnsi" w:hAnsiTheme="minorHAnsi" w:cstheme="minorHAnsi"/>
                <w:color w:val="auto"/>
                <w:sz w:val="24"/>
                <w:szCs w:val="24"/>
              </w:rPr>
              <w:t xml:space="preserve">Same as retrieved from </w:t>
            </w:r>
            <w:r w:rsidRPr="008C53D1">
              <w:rPr>
                <w:rStyle w:val="fontstyle01"/>
                <w:rFonts w:asciiTheme="minorHAnsi" w:hAnsiTheme="minorHAnsi" w:cstheme="minorHAnsi"/>
                <w:color w:val="auto"/>
                <w:sz w:val="24"/>
                <w:szCs w:val="24"/>
              </w:rPr>
              <w:lastRenderedPageBreak/>
              <w:t>the Core Banking while Search</w:t>
            </w:r>
          </w:p>
        </w:tc>
      </w:tr>
      <w:tr w:rsidR="00AB1E0F" w:rsidRPr="00D005D8" w14:paraId="6A5865BE"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0FC00C6E" w14:textId="77777777" w:rsidR="00AB1E0F" w:rsidRDefault="00AB1E0F" w:rsidP="004746C3">
            <w:pPr>
              <w:tabs>
                <w:tab w:val="left" w:pos="1340"/>
              </w:tabs>
              <w:rPr>
                <w:rFonts w:cstheme="minorHAnsi"/>
                <w:sz w:val="24"/>
                <w:szCs w:val="24"/>
              </w:rPr>
            </w:pPr>
            <w:r w:rsidRPr="00973CCE">
              <w:rPr>
                <w:rStyle w:val="fontstyle01"/>
                <w:rFonts w:asciiTheme="minorHAnsi" w:hAnsiTheme="minorHAnsi" w:cstheme="minorHAnsi"/>
                <w:color w:val="auto"/>
                <w:sz w:val="24"/>
                <w:szCs w:val="24"/>
              </w:rPr>
              <w:lastRenderedPageBreak/>
              <w:t>National ID</w:t>
            </w:r>
          </w:p>
        </w:tc>
        <w:tc>
          <w:tcPr>
            <w:tcW w:w="1178" w:type="dxa"/>
          </w:tcPr>
          <w:p w14:paraId="55A98883" w14:textId="77777777" w:rsidR="00AB1E0F"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الرقم القومي</w:t>
            </w:r>
          </w:p>
        </w:tc>
        <w:tc>
          <w:tcPr>
            <w:tcW w:w="2915" w:type="dxa"/>
            <w:gridSpan w:val="2"/>
          </w:tcPr>
          <w:p w14:paraId="63E6FE67" w14:textId="77777777" w:rsidR="00AB1E0F" w:rsidRPr="00653D80" w:rsidRDefault="00AB1E0F" w:rsidP="00653D80">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653D80">
              <w:rPr>
                <w:rStyle w:val="fontstyle01"/>
                <w:rFonts w:asciiTheme="minorHAnsi" w:hAnsiTheme="minorHAnsi" w:cstheme="minorHAnsi"/>
                <w:color w:val="auto"/>
                <w:sz w:val="24"/>
                <w:szCs w:val="24"/>
              </w:rPr>
              <w:t>Number</w:t>
            </w:r>
          </w:p>
        </w:tc>
        <w:tc>
          <w:tcPr>
            <w:tcW w:w="2230" w:type="dxa"/>
          </w:tcPr>
          <w:p w14:paraId="2FBA9614" w14:textId="77777777" w:rsidR="00AB1E0F"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A466A">
              <w:rPr>
                <w:rStyle w:val="fontstyle01"/>
                <w:rFonts w:asciiTheme="minorHAnsi" w:hAnsiTheme="minorHAnsi" w:cstheme="minorHAnsi"/>
                <w:color w:val="auto"/>
                <w:sz w:val="24"/>
                <w:szCs w:val="24"/>
              </w:rPr>
              <w:t>Read Only</w:t>
            </w:r>
          </w:p>
        </w:tc>
        <w:tc>
          <w:tcPr>
            <w:tcW w:w="1908" w:type="dxa"/>
          </w:tcPr>
          <w:p w14:paraId="241C3CE2" w14:textId="77777777" w:rsidR="00AB1E0F"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8C53D1">
              <w:rPr>
                <w:rStyle w:val="fontstyle01"/>
                <w:rFonts w:asciiTheme="minorHAnsi" w:hAnsiTheme="minorHAnsi" w:cstheme="minorHAnsi"/>
                <w:color w:val="auto"/>
                <w:sz w:val="24"/>
                <w:szCs w:val="24"/>
              </w:rPr>
              <w:t>Same as retrieved from the Core Banking while Search</w:t>
            </w:r>
          </w:p>
        </w:tc>
      </w:tr>
      <w:tr w:rsidR="00AB1E0F" w:rsidRPr="00D005D8" w14:paraId="50363C89"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5C441A57" w14:textId="77777777" w:rsidR="00AB1E0F" w:rsidRPr="00D005D8" w:rsidRDefault="00AB1E0F" w:rsidP="004746C3">
            <w:pPr>
              <w:tabs>
                <w:tab w:val="left" w:pos="1340"/>
              </w:tabs>
              <w:rPr>
                <w:rFonts w:cstheme="minorHAnsi"/>
                <w:sz w:val="24"/>
                <w:szCs w:val="24"/>
              </w:rPr>
            </w:pPr>
            <w:r w:rsidRPr="00973CCE">
              <w:rPr>
                <w:rStyle w:val="fontstyle01"/>
                <w:rFonts w:asciiTheme="minorHAnsi" w:hAnsiTheme="minorHAnsi" w:cstheme="minorHAnsi"/>
                <w:color w:val="auto"/>
                <w:sz w:val="24"/>
                <w:szCs w:val="24"/>
              </w:rPr>
              <w:t>Title</w:t>
            </w:r>
          </w:p>
        </w:tc>
        <w:tc>
          <w:tcPr>
            <w:tcW w:w="1178" w:type="dxa"/>
          </w:tcPr>
          <w:p w14:paraId="3BB36029"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اللقب</w:t>
            </w:r>
          </w:p>
        </w:tc>
        <w:tc>
          <w:tcPr>
            <w:tcW w:w="2915" w:type="dxa"/>
            <w:gridSpan w:val="2"/>
          </w:tcPr>
          <w:p w14:paraId="6B7CD597" w14:textId="77777777" w:rsidR="00AB1E0F" w:rsidRPr="00DF2C98" w:rsidRDefault="00AB1E0F" w:rsidP="004746C3">
            <w:pPr>
              <w:cnfStyle w:val="000000000000" w:firstRow="0" w:lastRow="0" w:firstColumn="0" w:lastColumn="0" w:oddVBand="0" w:evenVBand="0" w:oddHBand="0" w:evenHBand="0" w:firstRowFirstColumn="0" w:firstRowLastColumn="0" w:lastRowFirstColumn="0" w:lastRowLastColumn="0"/>
              <w:rPr>
                <w:rStyle w:val="fontstyle01"/>
                <w:color w:val="auto"/>
              </w:rPr>
            </w:pPr>
            <w:r w:rsidRPr="00DF2C98">
              <w:rPr>
                <w:rStyle w:val="fontstyle01"/>
                <w:rFonts w:asciiTheme="minorHAnsi" w:hAnsiTheme="minorHAnsi" w:cstheme="minorHAnsi"/>
                <w:color w:val="auto"/>
                <w:sz w:val="24"/>
                <w:szCs w:val="24"/>
              </w:rPr>
              <w:t>List</w:t>
            </w:r>
          </w:p>
        </w:tc>
        <w:tc>
          <w:tcPr>
            <w:tcW w:w="2230" w:type="dxa"/>
          </w:tcPr>
          <w:p w14:paraId="2F1AF3BF" w14:textId="77777777" w:rsidR="00AB1E0F" w:rsidRPr="00D005D8"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3805C3D3"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AB1E0F" w:rsidRPr="00D005D8" w14:paraId="32B10437"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4BBD272A" w14:textId="77777777" w:rsidR="00AB1E0F" w:rsidRPr="00D005D8" w:rsidRDefault="00AB1E0F" w:rsidP="004746C3">
            <w:pPr>
              <w:tabs>
                <w:tab w:val="left" w:pos="1340"/>
              </w:tabs>
              <w:rPr>
                <w:rFonts w:cstheme="minorHAnsi"/>
                <w:sz w:val="24"/>
                <w:szCs w:val="24"/>
                <w:rtl/>
                <w:lang w:bidi="ar-EG"/>
              </w:rPr>
            </w:pPr>
            <w:r w:rsidRPr="00973CCE">
              <w:rPr>
                <w:rStyle w:val="fontstyle01"/>
                <w:rFonts w:asciiTheme="minorHAnsi" w:hAnsiTheme="minorHAnsi" w:cstheme="minorHAnsi"/>
                <w:color w:val="auto"/>
                <w:sz w:val="24"/>
                <w:szCs w:val="24"/>
              </w:rPr>
              <w:t>Customer Full Name</w:t>
            </w:r>
          </w:p>
        </w:tc>
        <w:tc>
          <w:tcPr>
            <w:tcW w:w="1178" w:type="dxa"/>
          </w:tcPr>
          <w:p w14:paraId="32945678"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tl/>
              </w:rPr>
              <w:t>اسم العميل</w:t>
            </w:r>
          </w:p>
        </w:tc>
        <w:tc>
          <w:tcPr>
            <w:tcW w:w="2915" w:type="dxa"/>
            <w:gridSpan w:val="2"/>
          </w:tcPr>
          <w:p w14:paraId="7FC5F5C2" w14:textId="2F55FA77" w:rsidR="00AB1E0F" w:rsidRPr="00D005D8" w:rsidRDefault="00A907AE"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Pr>
                <w:rStyle w:val="fontstyle01"/>
                <w:rFonts w:asciiTheme="minorHAnsi" w:hAnsiTheme="minorHAnsi" w:cstheme="minorHAnsi"/>
                <w:color w:val="auto"/>
                <w:sz w:val="24"/>
                <w:szCs w:val="24"/>
              </w:rPr>
              <w:t>Text</w:t>
            </w:r>
          </w:p>
        </w:tc>
        <w:tc>
          <w:tcPr>
            <w:tcW w:w="2230" w:type="dxa"/>
          </w:tcPr>
          <w:p w14:paraId="68720E35" w14:textId="77777777" w:rsidR="00AB1E0F" w:rsidRPr="00D005D8"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7A97F578"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AB1E0F" w:rsidRPr="00D005D8" w14:paraId="7C504D58"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4BFB8321" w14:textId="77777777" w:rsidR="00AB1E0F" w:rsidRDefault="00AB1E0F" w:rsidP="004746C3">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Gender</w:t>
            </w:r>
          </w:p>
        </w:tc>
        <w:tc>
          <w:tcPr>
            <w:tcW w:w="1178" w:type="dxa"/>
          </w:tcPr>
          <w:p w14:paraId="0AE257F7" w14:textId="0C6BCCBC" w:rsidR="00AB1E0F" w:rsidRPr="00D005D8" w:rsidRDefault="00653D80"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النوع</w:t>
            </w:r>
          </w:p>
        </w:tc>
        <w:tc>
          <w:tcPr>
            <w:tcW w:w="2915" w:type="dxa"/>
            <w:gridSpan w:val="2"/>
          </w:tcPr>
          <w:p w14:paraId="28556371"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List</w:t>
            </w:r>
          </w:p>
        </w:tc>
        <w:tc>
          <w:tcPr>
            <w:tcW w:w="2230" w:type="dxa"/>
          </w:tcPr>
          <w:p w14:paraId="6ED4AF2E" w14:textId="77777777" w:rsidR="00AB1E0F" w:rsidRPr="00B43A32"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70515C56"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AB1E0F" w:rsidRPr="00D005D8" w14:paraId="07338055"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2FB41DC9" w14:textId="77777777" w:rsidR="00AB1E0F" w:rsidRDefault="00AB1E0F" w:rsidP="004746C3">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National Identification Issued</w:t>
            </w:r>
          </w:p>
        </w:tc>
        <w:tc>
          <w:tcPr>
            <w:tcW w:w="1178" w:type="dxa"/>
          </w:tcPr>
          <w:p w14:paraId="2BE76264"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Pr>
              <w:t>محل اصدار مستند تحقيق الشخصية</w:t>
            </w:r>
          </w:p>
        </w:tc>
        <w:tc>
          <w:tcPr>
            <w:tcW w:w="2915" w:type="dxa"/>
            <w:gridSpan w:val="2"/>
          </w:tcPr>
          <w:p w14:paraId="66B65CE9"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Text</w:t>
            </w:r>
          </w:p>
        </w:tc>
        <w:tc>
          <w:tcPr>
            <w:tcW w:w="2230" w:type="dxa"/>
          </w:tcPr>
          <w:p w14:paraId="7D173487" w14:textId="77777777" w:rsidR="00AB1E0F" w:rsidRPr="00B43A32"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7E470FBB"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AB1E0F" w:rsidRPr="00D005D8" w14:paraId="75A39E65"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5DCEF90B" w14:textId="77777777" w:rsidR="00AB1E0F" w:rsidRDefault="00AB1E0F" w:rsidP="004746C3">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Date of Birth</w:t>
            </w:r>
          </w:p>
        </w:tc>
        <w:tc>
          <w:tcPr>
            <w:tcW w:w="1178" w:type="dxa"/>
          </w:tcPr>
          <w:p w14:paraId="683515BA"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تاريخ الميلاد</w:t>
            </w:r>
          </w:p>
        </w:tc>
        <w:tc>
          <w:tcPr>
            <w:tcW w:w="2915" w:type="dxa"/>
            <w:gridSpan w:val="2"/>
          </w:tcPr>
          <w:p w14:paraId="578F6EA4"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Date</w:t>
            </w:r>
          </w:p>
        </w:tc>
        <w:tc>
          <w:tcPr>
            <w:tcW w:w="2230" w:type="dxa"/>
          </w:tcPr>
          <w:p w14:paraId="34945CE6" w14:textId="77777777" w:rsidR="00AB1E0F" w:rsidRPr="00B43A32"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3ABCBCCC"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AB1E0F" w:rsidRPr="00D005D8" w14:paraId="778151AC"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2100830D" w14:textId="77777777" w:rsidR="00AB1E0F" w:rsidRDefault="00AB1E0F" w:rsidP="004746C3">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Issue Date</w:t>
            </w:r>
          </w:p>
        </w:tc>
        <w:tc>
          <w:tcPr>
            <w:tcW w:w="1178" w:type="dxa"/>
          </w:tcPr>
          <w:p w14:paraId="2BB05507"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Pr>
              <w:t>تاريخ الاصدار</w:t>
            </w:r>
          </w:p>
        </w:tc>
        <w:tc>
          <w:tcPr>
            <w:tcW w:w="2915" w:type="dxa"/>
            <w:gridSpan w:val="2"/>
          </w:tcPr>
          <w:p w14:paraId="26BAB613"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Style w:val="fontstyle01"/>
                <w:rFonts w:asciiTheme="minorHAnsi" w:hAnsiTheme="minorHAnsi" w:cstheme="minorHAnsi"/>
                <w:color w:val="auto"/>
                <w:sz w:val="24"/>
                <w:szCs w:val="24"/>
              </w:rPr>
              <w:t>Date</w:t>
            </w:r>
          </w:p>
        </w:tc>
        <w:tc>
          <w:tcPr>
            <w:tcW w:w="2230" w:type="dxa"/>
          </w:tcPr>
          <w:p w14:paraId="63E7CA25" w14:textId="77777777" w:rsidR="00AB1E0F" w:rsidRPr="00B43A32"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4E42E613"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AB1E0F" w:rsidRPr="00D005D8" w14:paraId="6BA1317D"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37272D78" w14:textId="77777777" w:rsidR="00AB1E0F" w:rsidRPr="00D005D8" w:rsidRDefault="00AB1E0F" w:rsidP="004746C3">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Date of Expiry</w:t>
            </w:r>
          </w:p>
        </w:tc>
        <w:tc>
          <w:tcPr>
            <w:tcW w:w="1178" w:type="dxa"/>
          </w:tcPr>
          <w:p w14:paraId="75082357" w14:textId="77777777" w:rsidR="00AB1E0F"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Pr>
              <w:t>تاريخ الانتهاء</w:t>
            </w:r>
          </w:p>
        </w:tc>
        <w:tc>
          <w:tcPr>
            <w:tcW w:w="2915" w:type="dxa"/>
            <w:gridSpan w:val="2"/>
          </w:tcPr>
          <w:p w14:paraId="5440BD23" w14:textId="77777777" w:rsidR="00AB1E0F"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Date</w:t>
            </w:r>
          </w:p>
        </w:tc>
        <w:tc>
          <w:tcPr>
            <w:tcW w:w="2230" w:type="dxa"/>
          </w:tcPr>
          <w:p w14:paraId="52A4BD5B" w14:textId="77777777" w:rsidR="00AB1E0F"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15013D81" w14:textId="77777777" w:rsidR="00AB1E0F" w:rsidRPr="00354D26"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AB1E0F" w:rsidRPr="00D005D8" w14:paraId="13040A0E" w14:textId="77777777" w:rsidTr="00AB1E0F">
        <w:tc>
          <w:tcPr>
            <w:cnfStyle w:val="001000000000" w:firstRow="0" w:lastRow="0" w:firstColumn="1" w:lastColumn="0" w:oddVBand="0" w:evenVBand="0" w:oddHBand="0" w:evenHBand="0" w:firstRowFirstColumn="0" w:firstRowLastColumn="0" w:lastRowFirstColumn="0" w:lastRowLastColumn="0"/>
            <w:tcW w:w="1563" w:type="dxa"/>
            <w:shd w:val="clear" w:color="auto" w:fill="00B050"/>
          </w:tcPr>
          <w:p w14:paraId="21F46805" w14:textId="77777777" w:rsidR="00AB1E0F" w:rsidRDefault="00AB1E0F" w:rsidP="004746C3">
            <w:pPr>
              <w:tabs>
                <w:tab w:val="left" w:pos="1340"/>
              </w:tabs>
              <w:rPr>
                <w:rFonts w:cstheme="minorHAnsi"/>
                <w:sz w:val="24"/>
                <w:szCs w:val="24"/>
                <w:lang w:bidi="ar-EG"/>
              </w:rPr>
            </w:pPr>
          </w:p>
        </w:tc>
        <w:tc>
          <w:tcPr>
            <w:tcW w:w="1178" w:type="dxa"/>
            <w:shd w:val="clear" w:color="auto" w:fill="00B050"/>
          </w:tcPr>
          <w:p w14:paraId="384758F7"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p>
        </w:tc>
        <w:tc>
          <w:tcPr>
            <w:tcW w:w="2915" w:type="dxa"/>
            <w:gridSpan w:val="2"/>
            <w:shd w:val="clear" w:color="auto" w:fill="00B050"/>
          </w:tcPr>
          <w:p w14:paraId="242CCAB5" w14:textId="5DF578A7" w:rsidR="00AB1E0F" w:rsidRPr="00D005D8" w:rsidRDefault="00AB1E0F" w:rsidP="004746C3">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973CCE">
              <w:rPr>
                <w:rFonts w:cstheme="minorHAnsi"/>
                <w:b/>
                <w:bCs/>
                <w:sz w:val="24"/>
                <w:szCs w:val="24"/>
              </w:rPr>
              <w:t xml:space="preserve">Section 2- </w:t>
            </w:r>
            <w:r w:rsidR="00813C63">
              <w:rPr>
                <w:rFonts w:cstheme="minorHAnsi"/>
                <w:b/>
                <w:bCs/>
                <w:sz w:val="24"/>
                <w:szCs w:val="24"/>
              </w:rPr>
              <w:t>Account Closure</w:t>
            </w:r>
            <w:r>
              <w:rPr>
                <w:rFonts w:cstheme="minorHAnsi"/>
                <w:b/>
                <w:bCs/>
                <w:sz w:val="24"/>
                <w:szCs w:val="24"/>
              </w:rPr>
              <w:t xml:space="preserve"> Details</w:t>
            </w:r>
          </w:p>
        </w:tc>
        <w:tc>
          <w:tcPr>
            <w:tcW w:w="2230" w:type="dxa"/>
            <w:shd w:val="clear" w:color="auto" w:fill="00B050"/>
          </w:tcPr>
          <w:p w14:paraId="65694676" w14:textId="77777777" w:rsidR="00AB1E0F" w:rsidRPr="00B43A32" w:rsidRDefault="00AB1E0F" w:rsidP="004746C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908" w:type="dxa"/>
            <w:shd w:val="clear" w:color="auto" w:fill="00B050"/>
          </w:tcPr>
          <w:p w14:paraId="12C10C5D" w14:textId="77777777" w:rsidR="00AB1E0F" w:rsidRPr="00D005D8"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r>
      <w:tr w:rsidR="009E5596" w:rsidRPr="00D005D8" w14:paraId="05D0483F"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1D026C64" w14:textId="2FF2D65F" w:rsidR="009E5596" w:rsidRDefault="009E5596" w:rsidP="009E5596">
            <w:pPr>
              <w:tabs>
                <w:tab w:val="left" w:pos="1340"/>
              </w:tabs>
              <w:rPr>
                <w:rFonts w:cstheme="minorHAnsi"/>
                <w:sz w:val="24"/>
                <w:szCs w:val="24"/>
                <w:lang w:bidi="ar-EG"/>
              </w:rPr>
            </w:pPr>
            <w:r w:rsidRPr="00973CCE">
              <w:rPr>
                <w:rStyle w:val="fontstyle01"/>
                <w:rFonts w:asciiTheme="minorHAnsi" w:hAnsiTheme="minorHAnsi" w:cstheme="minorHAnsi"/>
                <w:color w:val="auto"/>
                <w:sz w:val="24"/>
                <w:szCs w:val="24"/>
              </w:rPr>
              <w:t>Account Number</w:t>
            </w:r>
          </w:p>
        </w:tc>
        <w:tc>
          <w:tcPr>
            <w:tcW w:w="1178" w:type="dxa"/>
          </w:tcPr>
          <w:p w14:paraId="0104FFBD" w14:textId="656D5138" w:rsidR="009E5596" w:rsidRPr="00D005D8"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973CCE">
              <w:rPr>
                <w:rStyle w:val="fontstyle01"/>
                <w:rFonts w:asciiTheme="minorHAnsi" w:hAnsiTheme="minorHAnsi" w:cstheme="minorHAnsi"/>
                <w:color w:val="auto"/>
                <w:sz w:val="24"/>
                <w:szCs w:val="24"/>
                <w:rtl/>
              </w:rPr>
              <w:t>ر</w:t>
            </w:r>
            <w:r w:rsidR="00F222B5">
              <w:rPr>
                <w:rStyle w:val="fontstyle01"/>
                <w:rFonts w:asciiTheme="minorHAnsi" w:hAnsiTheme="minorHAnsi" w:cstheme="minorHAnsi" w:hint="cs"/>
                <w:color w:val="auto"/>
                <w:sz w:val="24"/>
                <w:szCs w:val="24"/>
                <w:rtl/>
              </w:rPr>
              <w:t>ق</w:t>
            </w:r>
            <w:r w:rsidRPr="00973CCE">
              <w:rPr>
                <w:rStyle w:val="fontstyle01"/>
                <w:rFonts w:asciiTheme="minorHAnsi" w:hAnsiTheme="minorHAnsi" w:cstheme="minorHAnsi"/>
                <w:color w:val="auto"/>
                <w:sz w:val="24"/>
                <w:szCs w:val="24"/>
                <w:rtl/>
              </w:rPr>
              <w:t>م الحساب</w:t>
            </w:r>
          </w:p>
        </w:tc>
        <w:tc>
          <w:tcPr>
            <w:tcW w:w="2915" w:type="dxa"/>
            <w:gridSpan w:val="2"/>
          </w:tcPr>
          <w:p w14:paraId="37D3AD1C" w14:textId="68B15D01" w:rsidR="009E5596" w:rsidRPr="00D005D8"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Pr>
                <w:rStyle w:val="fontstyle01"/>
                <w:rFonts w:asciiTheme="minorHAnsi" w:hAnsiTheme="minorHAnsi" w:cstheme="minorHAnsi"/>
                <w:color w:val="auto"/>
                <w:sz w:val="24"/>
                <w:szCs w:val="24"/>
              </w:rPr>
              <w:t>Number</w:t>
            </w:r>
          </w:p>
        </w:tc>
        <w:tc>
          <w:tcPr>
            <w:tcW w:w="2230" w:type="dxa"/>
          </w:tcPr>
          <w:p w14:paraId="4EA4CE88" w14:textId="696FEB3E" w:rsidR="009E5596" w:rsidRPr="00B43A32" w:rsidRDefault="009E5596" w:rsidP="009E559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23942807" w14:textId="7EE41E84" w:rsidR="009E5596" w:rsidRPr="00D005D8"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Same as retrieved from the Core Banking while Search</w:t>
            </w:r>
          </w:p>
        </w:tc>
      </w:tr>
      <w:tr w:rsidR="009E5596" w:rsidRPr="00D005D8" w14:paraId="4F856132"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2270591A" w14:textId="4023CF55" w:rsidR="009E5596" w:rsidRDefault="009E5596" w:rsidP="009E5596">
            <w:pPr>
              <w:tabs>
                <w:tab w:val="left" w:pos="1340"/>
              </w:tabs>
              <w:rPr>
                <w:rFonts w:cstheme="minorHAnsi"/>
                <w:sz w:val="24"/>
                <w:szCs w:val="24"/>
                <w:lang w:bidi="ar-EG"/>
              </w:rPr>
            </w:pPr>
            <w:r>
              <w:rPr>
                <w:rFonts w:cstheme="minorHAnsi"/>
                <w:sz w:val="24"/>
                <w:szCs w:val="24"/>
                <w:lang w:bidi="ar-EG"/>
              </w:rPr>
              <w:t xml:space="preserve">Currency </w:t>
            </w:r>
          </w:p>
        </w:tc>
        <w:tc>
          <w:tcPr>
            <w:tcW w:w="1178" w:type="dxa"/>
          </w:tcPr>
          <w:p w14:paraId="4B170779" w14:textId="7ADF5E13" w:rsidR="009E5596" w:rsidRPr="00D908E8"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Calibri"/>
                <w:color w:val="auto"/>
                <w:sz w:val="24"/>
                <w:szCs w:val="24"/>
                <w:rtl/>
                <w:lang w:bidi="ar-EG"/>
              </w:rPr>
            </w:pPr>
            <w:r>
              <w:rPr>
                <w:rStyle w:val="fontstyle01"/>
                <w:rFonts w:asciiTheme="minorHAnsi" w:hAnsiTheme="minorHAnsi" w:cs="Calibri" w:hint="cs"/>
                <w:color w:val="auto"/>
                <w:sz w:val="24"/>
                <w:szCs w:val="24"/>
                <w:rtl/>
                <w:lang w:bidi="ar-EG"/>
              </w:rPr>
              <w:t>العملة</w:t>
            </w:r>
            <w:r>
              <w:rPr>
                <w:rStyle w:val="fontstyle01"/>
                <w:rFonts w:asciiTheme="minorHAnsi" w:hAnsiTheme="minorHAnsi" w:cs="Calibri"/>
                <w:color w:val="auto"/>
                <w:sz w:val="24"/>
                <w:szCs w:val="24"/>
                <w:lang w:bidi="ar-EG"/>
              </w:rPr>
              <w:t xml:space="preserve"> </w:t>
            </w:r>
          </w:p>
        </w:tc>
        <w:tc>
          <w:tcPr>
            <w:tcW w:w="2915" w:type="dxa"/>
            <w:gridSpan w:val="2"/>
          </w:tcPr>
          <w:p w14:paraId="4D867C4E" w14:textId="4E341C1A" w:rsidR="009E5596"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lang w:bidi="ar-EG"/>
              </w:rPr>
              <w:t>List</w:t>
            </w:r>
          </w:p>
        </w:tc>
        <w:tc>
          <w:tcPr>
            <w:tcW w:w="2230" w:type="dxa"/>
          </w:tcPr>
          <w:p w14:paraId="3B5BA3E3" w14:textId="33841A02" w:rsidR="009E5596" w:rsidRDefault="009E5596" w:rsidP="009E559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45AB165A" w14:textId="3F3EC977" w:rsidR="009E5596" w:rsidRPr="00354D26"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E5596" w:rsidRPr="00D005D8" w14:paraId="1C6773BB"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4AEEA796" w14:textId="7BD7741B" w:rsidR="009E5596" w:rsidRDefault="009E5596" w:rsidP="009E5596">
            <w:pPr>
              <w:tabs>
                <w:tab w:val="left" w:pos="1340"/>
              </w:tabs>
              <w:rPr>
                <w:rFonts w:cstheme="minorHAnsi"/>
                <w:sz w:val="24"/>
                <w:szCs w:val="24"/>
                <w:lang w:bidi="ar-EG"/>
              </w:rPr>
            </w:pPr>
            <w:r>
              <w:rPr>
                <w:rStyle w:val="fontstyle01"/>
                <w:rFonts w:asciiTheme="minorHAnsi" w:hAnsiTheme="minorHAnsi" w:cstheme="minorHAnsi"/>
                <w:color w:val="262626" w:themeColor="text1" w:themeTint="D9"/>
                <w:sz w:val="24"/>
                <w:szCs w:val="24"/>
              </w:rPr>
              <w:t>Account Type</w:t>
            </w:r>
          </w:p>
        </w:tc>
        <w:tc>
          <w:tcPr>
            <w:tcW w:w="1178" w:type="dxa"/>
          </w:tcPr>
          <w:p w14:paraId="409FF8F6" w14:textId="5016FD5F" w:rsidR="009E5596" w:rsidRPr="00D005D8"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Calibri" w:hint="cs"/>
                <w:color w:val="auto"/>
                <w:sz w:val="24"/>
                <w:szCs w:val="24"/>
                <w:rtl/>
                <w:lang w:bidi="ar-EG"/>
              </w:rPr>
              <w:t>نوع الحساب</w:t>
            </w:r>
          </w:p>
        </w:tc>
        <w:tc>
          <w:tcPr>
            <w:tcW w:w="2915" w:type="dxa"/>
            <w:gridSpan w:val="2"/>
          </w:tcPr>
          <w:p w14:paraId="541EDC8B" w14:textId="1889402B" w:rsidR="009E5596" w:rsidRPr="00D005D8"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Pr>
                <w:rStyle w:val="fontstyle01"/>
                <w:rFonts w:asciiTheme="minorHAnsi" w:hAnsiTheme="minorHAnsi" w:cstheme="minorHAnsi"/>
                <w:color w:val="auto"/>
                <w:sz w:val="24"/>
                <w:szCs w:val="24"/>
              </w:rPr>
              <w:t>List</w:t>
            </w:r>
          </w:p>
        </w:tc>
        <w:tc>
          <w:tcPr>
            <w:tcW w:w="2230" w:type="dxa"/>
          </w:tcPr>
          <w:p w14:paraId="3EFF9EE8" w14:textId="248E3354" w:rsidR="009E5596" w:rsidRPr="00B43A32" w:rsidRDefault="009E5596" w:rsidP="009E559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Style w:val="fontstyle01"/>
                <w:rFonts w:asciiTheme="minorHAnsi" w:hAnsiTheme="minorHAnsi" w:cstheme="minorHAnsi"/>
                <w:color w:val="auto"/>
                <w:sz w:val="24"/>
                <w:szCs w:val="24"/>
              </w:rPr>
              <w:t>Read Only</w:t>
            </w:r>
          </w:p>
        </w:tc>
        <w:tc>
          <w:tcPr>
            <w:tcW w:w="1908" w:type="dxa"/>
          </w:tcPr>
          <w:p w14:paraId="6F7FFF06" w14:textId="72F535E1" w:rsidR="009E5596" w:rsidRPr="00D005D8"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AB5F72">
              <w:rPr>
                <w:rStyle w:val="fontstyle01"/>
                <w:rFonts w:asciiTheme="minorHAnsi" w:hAnsiTheme="minorHAnsi" w:cstheme="minorHAnsi"/>
                <w:color w:val="auto"/>
                <w:sz w:val="24"/>
                <w:szCs w:val="24"/>
              </w:rPr>
              <w:t xml:space="preserve">Same as retrieved from </w:t>
            </w:r>
            <w:r w:rsidRPr="00AB5F72">
              <w:rPr>
                <w:rStyle w:val="fontstyle01"/>
                <w:rFonts w:asciiTheme="minorHAnsi" w:hAnsiTheme="minorHAnsi" w:cstheme="minorHAnsi"/>
                <w:color w:val="auto"/>
                <w:sz w:val="24"/>
                <w:szCs w:val="24"/>
              </w:rPr>
              <w:lastRenderedPageBreak/>
              <w:t>the Core Banking while Search</w:t>
            </w:r>
          </w:p>
        </w:tc>
      </w:tr>
      <w:tr w:rsidR="009E5596" w:rsidRPr="00D005D8" w14:paraId="2A009329"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47CF8BCC" w14:textId="3E239C82" w:rsidR="009E5596" w:rsidRDefault="009E5596" w:rsidP="009E5596">
            <w:pPr>
              <w:tabs>
                <w:tab w:val="left" w:pos="1340"/>
              </w:tabs>
              <w:rPr>
                <w:rFonts w:cstheme="minorHAnsi"/>
                <w:sz w:val="24"/>
                <w:szCs w:val="24"/>
                <w:lang w:bidi="ar-EG"/>
              </w:rPr>
            </w:pPr>
            <w:r>
              <w:rPr>
                <w:rStyle w:val="fontstyle01"/>
                <w:rFonts w:asciiTheme="minorHAnsi" w:hAnsiTheme="minorHAnsi" w:cstheme="minorHAnsi"/>
                <w:color w:val="262626" w:themeColor="text1" w:themeTint="D9"/>
                <w:sz w:val="24"/>
                <w:szCs w:val="24"/>
              </w:rPr>
              <w:lastRenderedPageBreak/>
              <w:t>Amount settlement Method</w:t>
            </w:r>
          </w:p>
        </w:tc>
        <w:tc>
          <w:tcPr>
            <w:tcW w:w="1178" w:type="dxa"/>
          </w:tcPr>
          <w:p w14:paraId="0032FA2A" w14:textId="7737F8E5" w:rsidR="009E5596"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Calibri"/>
                <w:color w:val="auto"/>
                <w:sz w:val="24"/>
                <w:szCs w:val="24"/>
                <w:rtl/>
                <w:lang w:bidi="ar-EG"/>
              </w:rPr>
            </w:pPr>
          </w:p>
        </w:tc>
        <w:tc>
          <w:tcPr>
            <w:tcW w:w="2915" w:type="dxa"/>
            <w:gridSpan w:val="2"/>
          </w:tcPr>
          <w:p w14:paraId="764ADA36" w14:textId="77777777" w:rsidR="009E5596"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List</w:t>
            </w:r>
          </w:p>
          <w:p w14:paraId="1CDA4707" w14:textId="77777777" w:rsidR="009E5596" w:rsidRPr="009E5596" w:rsidRDefault="009E5596" w:rsidP="009E5596">
            <w:pPr>
              <w:pStyle w:val="ListParagraph"/>
              <w:numPr>
                <w:ilvl w:val="0"/>
                <w:numId w:val="48"/>
              </w:num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262626" w:themeColor="text1" w:themeTint="D9"/>
                <w:sz w:val="24"/>
                <w:szCs w:val="24"/>
              </w:rPr>
              <w:t>Transfer Amount to another Account/</w:t>
            </w:r>
            <w:r>
              <w:rPr>
                <w:rStyle w:val="fontstyle01"/>
                <w:rFonts w:asciiTheme="minorHAnsi" w:hAnsiTheme="minorHAnsi" w:cs="Calibri" w:hint="cs"/>
                <w:color w:val="auto"/>
                <w:sz w:val="24"/>
                <w:szCs w:val="24"/>
                <w:rtl/>
                <w:lang w:bidi="ar-EG"/>
              </w:rPr>
              <w:t xml:space="preserve"> تحويل المبلغ الى حساب اخر</w:t>
            </w:r>
          </w:p>
          <w:p w14:paraId="3EB3C3B2" w14:textId="27C71E18" w:rsidR="009E5596" w:rsidRPr="009E5596" w:rsidRDefault="009E5596" w:rsidP="009E5596">
            <w:pPr>
              <w:pStyle w:val="ListParagraph"/>
              <w:numPr>
                <w:ilvl w:val="0"/>
                <w:numId w:val="48"/>
              </w:num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E5596">
              <w:rPr>
                <w:rStyle w:val="fontstyle01"/>
                <w:rFonts w:asciiTheme="minorHAnsi" w:hAnsiTheme="minorHAnsi" w:cstheme="minorHAnsi"/>
                <w:color w:val="262626" w:themeColor="text1" w:themeTint="D9"/>
                <w:sz w:val="24"/>
                <w:szCs w:val="24"/>
              </w:rPr>
              <w:t>withdrawal the Amount Cash/</w:t>
            </w:r>
            <w:r w:rsidRPr="009E5596">
              <w:rPr>
                <w:rStyle w:val="fontstyle01"/>
                <w:rFonts w:asciiTheme="minorHAnsi" w:hAnsiTheme="minorHAnsi" w:cs="Calibri" w:hint="cs"/>
                <w:color w:val="auto"/>
                <w:sz w:val="24"/>
                <w:szCs w:val="24"/>
                <w:rtl/>
                <w:lang w:bidi="ar-EG"/>
              </w:rPr>
              <w:t xml:space="preserve"> سحب المبلغ نقدى</w:t>
            </w:r>
          </w:p>
        </w:tc>
        <w:tc>
          <w:tcPr>
            <w:tcW w:w="2230" w:type="dxa"/>
          </w:tcPr>
          <w:p w14:paraId="1167647A" w14:textId="174D4125" w:rsidR="009E5596" w:rsidRDefault="009E5596" w:rsidP="009E5596">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908" w:type="dxa"/>
          </w:tcPr>
          <w:p w14:paraId="468651E5" w14:textId="09C8F971" w:rsidR="009E5596" w:rsidRPr="00354D26"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r>
      <w:tr w:rsidR="009E5596" w:rsidRPr="00D005D8" w14:paraId="60B16CAE"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6F3C8AE1" w14:textId="3299B04F" w:rsidR="009E5596" w:rsidRDefault="009E5596" w:rsidP="009E5596">
            <w:pPr>
              <w:tabs>
                <w:tab w:val="left" w:pos="1340"/>
              </w:tabs>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262626" w:themeColor="text1" w:themeTint="D9"/>
                <w:sz w:val="24"/>
                <w:szCs w:val="24"/>
              </w:rPr>
              <w:t>Transfer Account</w:t>
            </w:r>
          </w:p>
        </w:tc>
        <w:tc>
          <w:tcPr>
            <w:tcW w:w="1178" w:type="dxa"/>
          </w:tcPr>
          <w:p w14:paraId="00A8DE24" w14:textId="1C39BDD0"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tl/>
              </w:rPr>
            </w:pPr>
            <w:r>
              <w:rPr>
                <w:rStyle w:val="fontstyle01"/>
                <w:rFonts w:asciiTheme="minorHAnsi" w:hAnsiTheme="minorHAnsi" w:cs="Calibri" w:hint="cs"/>
                <w:color w:val="auto"/>
                <w:sz w:val="24"/>
                <w:szCs w:val="24"/>
                <w:rtl/>
                <w:lang w:bidi="ar-EG"/>
              </w:rPr>
              <w:t>حساب النقل</w:t>
            </w:r>
          </w:p>
        </w:tc>
        <w:tc>
          <w:tcPr>
            <w:tcW w:w="2915" w:type="dxa"/>
            <w:gridSpan w:val="2"/>
          </w:tcPr>
          <w:p w14:paraId="695EBD0E" w14:textId="49727F41"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auto"/>
                <w:sz w:val="24"/>
                <w:szCs w:val="24"/>
              </w:rPr>
              <w:t>List</w:t>
            </w:r>
          </w:p>
        </w:tc>
        <w:tc>
          <w:tcPr>
            <w:tcW w:w="2230" w:type="dxa"/>
          </w:tcPr>
          <w:p w14:paraId="7287A1D8" w14:textId="3FFE4A78" w:rsidR="009E5596" w:rsidRPr="007C4CAF" w:rsidRDefault="009E5596" w:rsidP="009E5596">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Style w:val="fontstyle01"/>
                <w:color w:val="auto"/>
              </w:rPr>
              <w:t>Mandatory in case the user chooses to transfer amount to another account</w:t>
            </w:r>
          </w:p>
        </w:tc>
        <w:tc>
          <w:tcPr>
            <w:tcW w:w="1908" w:type="dxa"/>
          </w:tcPr>
          <w:p w14:paraId="5858C604" w14:textId="39643891"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E5596" w:rsidRPr="00D005D8" w14:paraId="26E87998"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3D3E8165" w14:textId="6D5459C3" w:rsidR="009E5596" w:rsidRDefault="009E5596" w:rsidP="009E5596">
            <w:pPr>
              <w:tabs>
                <w:tab w:val="left" w:pos="1340"/>
              </w:tabs>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262626" w:themeColor="text1" w:themeTint="D9"/>
                <w:sz w:val="24"/>
                <w:szCs w:val="24"/>
              </w:rPr>
              <w:t xml:space="preserve">Interest settlement </w:t>
            </w:r>
          </w:p>
        </w:tc>
        <w:tc>
          <w:tcPr>
            <w:tcW w:w="1178" w:type="dxa"/>
          </w:tcPr>
          <w:p w14:paraId="21F6CEBE" w14:textId="3E7CF3C4"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tl/>
              </w:rPr>
            </w:pPr>
            <w:r>
              <w:rPr>
                <w:rStyle w:val="fontstyle01"/>
                <w:rFonts w:asciiTheme="minorHAnsi" w:hAnsiTheme="minorHAnsi" w:cs="Calibri" w:hint="cs"/>
                <w:color w:val="auto"/>
                <w:sz w:val="24"/>
                <w:szCs w:val="24"/>
                <w:rtl/>
                <w:lang w:bidi="ar-EG"/>
              </w:rPr>
              <w:t>تسوية الفوائد</w:t>
            </w:r>
          </w:p>
        </w:tc>
        <w:tc>
          <w:tcPr>
            <w:tcW w:w="2915" w:type="dxa"/>
            <w:gridSpan w:val="2"/>
          </w:tcPr>
          <w:p w14:paraId="14661AB4" w14:textId="58EFE817"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auto"/>
                <w:sz w:val="24"/>
                <w:szCs w:val="24"/>
              </w:rPr>
              <w:t>Boolean</w:t>
            </w:r>
          </w:p>
        </w:tc>
        <w:tc>
          <w:tcPr>
            <w:tcW w:w="2230" w:type="dxa"/>
          </w:tcPr>
          <w:p w14:paraId="2C1B3067" w14:textId="698D8A10" w:rsidR="009E5596" w:rsidRPr="007C4CAF" w:rsidRDefault="009E5596" w:rsidP="009E5596">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Style w:val="fontstyle01"/>
                <w:color w:val="auto"/>
              </w:rPr>
              <w:t>Mandatory</w:t>
            </w:r>
          </w:p>
        </w:tc>
        <w:tc>
          <w:tcPr>
            <w:tcW w:w="1908" w:type="dxa"/>
          </w:tcPr>
          <w:p w14:paraId="2A1C9E0F" w14:textId="09B96213"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E5596" w:rsidRPr="00D005D8" w14:paraId="5FF5591A"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32E5FC1C" w14:textId="5C5A29F1" w:rsidR="009E5596" w:rsidRDefault="009E5596" w:rsidP="009E5596">
            <w:pPr>
              <w:tabs>
                <w:tab w:val="left" w:pos="1340"/>
              </w:tabs>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262626" w:themeColor="text1" w:themeTint="D9"/>
                <w:sz w:val="24"/>
                <w:szCs w:val="24"/>
                <w:lang w:bidi="ar-EG"/>
              </w:rPr>
              <w:t>Commission</w:t>
            </w:r>
          </w:p>
        </w:tc>
        <w:tc>
          <w:tcPr>
            <w:tcW w:w="1178" w:type="dxa"/>
          </w:tcPr>
          <w:p w14:paraId="3C05989C" w14:textId="6F7E41DF"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tl/>
              </w:rPr>
            </w:pPr>
            <w:r>
              <w:rPr>
                <w:rStyle w:val="fontstyle01"/>
                <w:rFonts w:asciiTheme="minorHAnsi" w:hAnsiTheme="minorHAnsi" w:cs="Calibri" w:hint="cs"/>
                <w:color w:val="auto"/>
                <w:sz w:val="24"/>
                <w:szCs w:val="24"/>
                <w:rtl/>
                <w:lang w:bidi="ar-EG"/>
              </w:rPr>
              <w:t>العمولة</w:t>
            </w:r>
          </w:p>
        </w:tc>
        <w:tc>
          <w:tcPr>
            <w:tcW w:w="2915" w:type="dxa"/>
            <w:gridSpan w:val="2"/>
          </w:tcPr>
          <w:p w14:paraId="3DBC7BBA" w14:textId="1A4EA1A2"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auto"/>
                <w:sz w:val="24"/>
                <w:szCs w:val="24"/>
              </w:rPr>
              <w:t>List</w:t>
            </w:r>
          </w:p>
        </w:tc>
        <w:tc>
          <w:tcPr>
            <w:tcW w:w="2230" w:type="dxa"/>
          </w:tcPr>
          <w:p w14:paraId="02E36D5C" w14:textId="481844DE" w:rsidR="009E5596" w:rsidRPr="007C4CAF" w:rsidRDefault="009E5596" w:rsidP="009E5596">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Fonts w:cstheme="minorHAnsi"/>
                <w:sz w:val="24"/>
                <w:szCs w:val="24"/>
              </w:rPr>
              <w:t>N</w:t>
            </w:r>
            <w:r>
              <w:t>/A</w:t>
            </w:r>
          </w:p>
        </w:tc>
        <w:tc>
          <w:tcPr>
            <w:tcW w:w="1908" w:type="dxa"/>
          </w:tcPr>
          <w:p w14:paraId="69E70D47" w14:textId="16CC1D9C"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9E5596" w:rsidRPr="00D005D8" w14:paraId="1CEAD319"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5D1E5756" w14:textId="0BD1B7FD" w:rsidR="009E5596" w:rsidRDefault="009E5596" w:rsidP="009E5596">
            <w:pPr>
              <w:tabs>
                <w:tab w:val="left" w:pos="1340"/>
              </w:tabs>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262626" w:themeColor="text1" w:themeTint="D9"/>
                <w:sz w:val="24"/>
                <w:szCs w:val="24"/>
              </w:rPr>
              <w:t>Closed Reason</w:t>
            </w:r>
          </w:p>
        </w:tc>
        <w:tc>
          <w:tcPr>
            <w:tcW w:w="1178" w:type="dxa"/>
          </w:tcPr>
          <w:p w14:paraId="70095BC0" w14:textId="27B81B4C"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tl/>
              </w:rPr>
            </w:pPr>
            <w:r>
              <w:rPr>
                <w:rStyle w:val="fontstyle01"/>
                <w:rFonts w:asciiTheme="minorHAnsi" w:hAnsiTheme="minorHAnsi" w:cs="Calibri" w:hint="cs"/>
                <w:color w:val="auto"/>
                <w:sz w:val="24"/>
                <w:szCs w:val="24"/>
                <w:rtl/>
                <w:lang w:bidi="ar-EG"/>
              </w:rPr>
              <w:t>سبب الاغلاق</w:t>
            </w:r>
          </w:p>
        </w:tc>
        <w:tc>
          <w:tcPr>
            <w:tcW w:w="2915" w:type="dxa"/>
            <w:gridSpan w:val="2"/>
          </w:tcPr>
          <w:p w14:paraId="3211D46E" w14:textId="4B541683"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Style w:val="fontstyle01"/>
                <w:rFonts w:asciiTheme="minorHAnsi" w:hAnsiTheme="minorHAnsi" w:cstheme="minorHAnsi"/>
                <w:color w:val="auto"/>
                <w:sz w:val="24"/>
                <w:szCs w:val="24"/>
              </w:rPr>
              <w:t>List</w:t>
            </w:r>
          </w:p>
        </w:tc>
        <w:tc>
          <w:tcPr>
            <w:tcW w:w="2230" w:type="dxa"/>
          </w:tcPr>
          <w:p w14:paraId="710F4737" w14:textId="6A80AD5D" w:rsidR="009E5596" w:rsidRPr="007C4CAF" w:rsidRDefault="009E5596" w:rsidP="009E5596">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Pr>
                <w:rFonts w:cstheme="minorHAnsi"/>
                <w:sz w:val="24"/>
                <w:szCs w:val="24"/>
              </w:rPr>
              <w:t>N</w:t>
            </w:r>
            <w:r>
              <w:t>/A</w:t>
            </w:r>
          </w:p>
        </w:tc>
        <w:tc>
          <w:tcPr>
            <w:tcW w:w="1908" w:type="dxa"/>
          </w:tcPr>
          <w:p w14:paraId="722BFF37" w14:textId="24AC69CB" w:rsidR="009E5596" w:rsidRPr="007C4CAF" w:rsidRDefault="009E5596" w:rsidP="009E5596">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sidRPr="00AB5F72">
              <w:rPr>
                <w:rStyle w:val="fontstyle01"/>
                <w:rFonts w:asciiTheme="minorHAnsi" w:hAnsiTheme="minorHAnsi" w:cstheme="minorHAnsi"/>
                <w:color w:val="auto"/>
                <w:sz w:val="24"/>
                <w:szCs w:val="24"/>
              </w:rPr>
              <w:t>Same as retrieved from the Core Banking while Search</w:t>
            </w:r>
          </w:p>
        </w:tc>
      </w:tr>
      <w:tr w:rsidR="00AB1E0F" w:rsidRPr="00D005D8" w14:paraId="5D5156BA" w14:textId="77777777" w:rsidTr="00AB1E0F">
        <w:tc>
          <w:tcPr>
            <w:cnfStyle w:val="001000000000" w:firstRow="0" w:lastRow="0" w:firstColumn="1" w:lastColumn="0" w:oddVBand="0" w:evenVBand="0" w:oddHBand="0" w:evenHBand="0" w:firstRowFirstColumn="0" w:firstRowLastColumn="0" w:lastRowFirstColumn="0" w:lastRowLastColumn="0"/>
            <w:tcW w:w="1563" w:type="dxa"/>
            <w:shd w:val="clear" w:color="auto" w:fill="00B0F0"/>
          </w:tcPr>
          <w:p w14:paraId="731A64FB" w14:textId="77777777" w:rsidR="00AB1E0F" w:rsidRPr="00973CCE" w:rsidRDefault="00AB1E0F" w:rsidP="004746C3">
            <w:pPr>
              <w:tabs>
                <w:tab w:val="left" w:pos="1340"/>
              </w:tabs>
              <w:rPr>
                <w:rFonts w:cstheme="minorHAnsi"/>
                <w:b/>
                <w:bCs/>
                <w:color w:val="FFFFFF" w:themeColor="background1"/>
                <w:sz w:val="24"/>
                <w:szCs w:val="24"/>
              </w:rPr>
            </w:pPr>
            <w:r w:rsidRPr="00973CCE">
              <w:rPr>
                <w:rStyle w:val="fontstyle01"/>
                <w:rFonts w:asciiTheme="minorHAnsi" w:hAnsiTheme="minorHAnsi" w:cstheme="minorHAnsi"/>
                <w:color w:val="auto"/>
                <w:sz w:val="24"/>
                <w:szCs w:val="24"/>
              </w:rPr>
              <w:t xml:space="preserve">User comments </w:t>
            </w:r>
          </w:p>
        </w:tc>
        <w:tc>
          <w:tcPr>
            <w:tcW w:w="1178" w:type="dxa"/>
            <w:shd w:val="clear" w:color="auto" w:fill="00B0F0"/>
          </w:tcPr>
          <w:p w14:paraId="56A0F043"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lang w:bidi="ar-EG"/>
              </w:rPr>
            </w:pPr>
            <w:r w:rsidRPr="00973CCE">
              <w:rPr>
                <w:rStyle w:val="fontstyle01"/>
                <w:rFonts w:asciiTheme="minorHAnsi" w:hAnsiTheme="minorHAnsi" w:cstheme="minorHAnsi"/>
                <w:color w:val="auto"/>
                <w:sz w:val="24"/>
                <w:szCs w:val="24"/>
                <w:rtl/>
              </w:rPr>
              <w:t xml:space="preserve"> تعليقات المستخدم</w:t>
            </w:r>
          </w:p>
        </w:tc>
        <w:tc>
          <w:tcPr>
            <w:tcW w:w="2915" w:type="dxa"/>
            <w:gridSpan w:val="2"/>
            <w:shd w:val="clear" w:color="auto" w:fill="00B0F0"/>
          </w:tcPr>
          <w:p w14:paraId="772E1693"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973CCE">
              <w:rPr>
                <w:rStyle w:val="fontstyle01"/>
                <w:rFonts w:asciiTheme="minorHAnsi" w:hAnsiTheme="minorHAnsi" w:cstheme="minorHAnsi"/>
                <w:color w:val="auto"/>
                <w:sz w:val="24"/>
                <w:szCs w:val="24"/>
              </w:rPr>
              <w:t xml:space="preserve">Text area </w:t>
            </w:r>
          </w:p>
        </w:tc>
        <w:tc>
          <w:tcPr>
            <w:tcW w:w="2230" w:type="dxa"/>
            <w:shd w:val="clear" w:color="auto" w:fill="00B0F0"/>
          </w:tcPr>
          <w:p w14:paraId="3E24F63F" w14:textId="77777777" w:rsidR="00AB1E0F" w:rsidRPr="00973CCE" w:rsidRDefault="00AB1E0F" w:rsidP="004746C3">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973CCE">
              <w:rPr>
                <w:rStyle w:val="fontstyle01"/>
                <w:rFonts w:asciiTheme="minorHAnsi" w:hAnsiTheme="minorHAnsi" w:cstheme="minorHAnsi"/>
                <w:color w:val="auto"/>
                <w:sz w:val="24"/>
                <w:szCs w:val="24"/>
              </w:rPr>
              <w:t>Optional in Return</w:t>
            </w:r>
          </w:p>
        </w:tc>
        <w:tc>
          <w:tcPr>
            <w:tcW w:w="1908" w:type="dxa"/>
            <w:shd w:val="clear" w:color="auto" w:fill="00B0F0"/>
          </w:tcPr>
          <w:p w14:paraId="2B0797A5" w14:textId="77777777" w:rsidR="00AB1E0F" w:rsidRPr="007C4CAF"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262626" w:themeColor="text1" w:themeTint="D9"/>
                <w:sz w:val="24"/>
                <w:szCs w:val="24"/>
              </w:rPr>
            </w:pPr>
            <w:r w:rsidRPr="00973CCE">
              <w:rPr>
                <w:rStyle w:val="fontstyle01"/>
                <w:rFonts w:asciiTheme="minorHAnsi" w:hAnsiTheme="minorHAnsi" w:cstheme="minorHAnsi"/>
                <w:color w:val="auto"/>
                <w:sz w:val="24"/>
                <w:szCs w:val="24"/>
              </w:rPr>
              <w:t>N/A</w:t>
            </w:r>
          </w:p>
        </w:tc>
      </w:tr>
      <w:tr w:rsidR="00AB1E0F" w:rsidRPr="00D005D8" w14:paraId="5931342C"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147909D8" w14:textId="77777777" w:rsidR="00AB1E0F" w:rsidRPr="00973CCE" w:rsidRDefault="00AB1E0F" w:rsidP="004746C3">
            <w:pPr>
              <w:tabs>
                <w:tab w:val="left" w:pos="1340"/>
              </w:tabs>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History of comments </w:t>
            </w:r>
          </w:p>
        </w:tc>
        <w:tc>
          <w:tcPr>
            <w:tcW w:w="1178" w:type="dxa"/>
          </w:tcPr>
          <w:p w14:paraId="027B6902"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sidRPr="00973CCE">
              <w:rPr>
                <w:rStyle w:val="fontstyle01"/>
                <w:rFonts w:asciiTheme="minorHAnsi" w:hAnsiTheme="minorHAnsi" w:cstheme="minorHAnsi"/>
                <w:color w:val="auto"/>
                <w:sz w:val="24"/>
                <w:szCs w:val="24"/>
                <w:rtl/>
              </w:rPr>
              <w:t>التعليقات السابقة</w:t>
            </w:r>
          </w:p>
        </w:tc>
        <w:tc>
          <w:tcPr>
            <w:tcW w:w="2915" w:type="dxa"/>
            <w:gridSpan w:val="2"/>
          </w:tcPr>
          <w:p w14:paraId="5378146B"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Read only text</w:t>
            </w:r>
          </w:p>
          <w:p w14:paraId="40B42A89"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p w14:paraId="5AD09632"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p w14:paraId="0F1EE07F"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p w14:paraId="2E9723EE"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2230" w:type="dxa"/>
          </w:tcPr>
          <w:p w14:paraId="774A3959" w14:textId="77777777" w:rsidR="00AB1E0F" w:rsidRPr="00973CCE" w:rsidRDefault="00AB1E0F" w:rsidP="004746C3">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Represent the history of previous user’s comments (user / comment / Action / date)</w:t>
            </w:r>
          </w:p>
        </w:tc>
        <w:tc>
          <w:tcPr>
            <w:tcW w:w="1908" w:type="dxa"/>
          </w:tcPr>
          <w:p w14:paraId="75870E01"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N/A</w:t>
            </w:r>
          </w:p>
        </w:tc>
      </w:tr>
      <w:tr w:rsidR="00AB1E0F" w:rsidRPr="00D005D8" w14:paraId="43C55DE7" w14:textId="77777777" w:rsidTr="00AB1E0F">
        <w:tc>
          <w:tcPr>
            <w:cnfStyle w:val="001000000000" w:firstRow="0" w:lastRow="0" w:firstColumn="1" w:lastColumn="0" w:oddVBand="0" w:evenVBand="0" w:oddHBand="0" w:evenHBand="0" w:firstRowFirstColumn="0" w:firstRowLastColumn="0" w:lastRowFirstColumn="0" w:lastRowLastColumn="0"/>
            <w:tcW w:w="1563" w:type="dxa"/>
            <w:shd w:val="clear" w:color="auto" w:fill="00B0F0"/>
          </w:tcPr>
          <w:p w14:paraId="4FAB66E8" w14:textId="77777777" w:rsidR="00AB1E0F" w:rsidRPr="00973CCE" w:rsidRDefault="00AB1E0F" w:rsidP="004746C3">
            <w:pPr>
              <w:tabs>
                <w:tab w:val="left" w:pos="1340"/>
              </w:tabs>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EN</w:t>
            </w:r>
          </w:p>
        </w:tc>
        <w:tc>
          <w:tcPr>
            <w:tcW w:w="1178" w:type="dxa"/>
            <w:shd w:val="clear" w:color="auto" w:fill="00B0F0"/>
          </w:tcPr>
          <w:p w14:paraId="7D97B3D6"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sidRPr="00973CCE">
              <w:rPr>
                <w:rStyle w:val="fontstyle01"/>
                <w:rFonts w:asciiTheme="minorHAnsi" w:hAnsiTheme="minorHAnsi" w:cstheme="minorHAnsi"/>
                <w:color w:val="auto"/>
                <w:sz w:val="24"/>
                <w:szCs w:val="24"/>
              </w:rPr>
              <w:t>AR</w:t>
            </w:r>
          </w:p>
        </w:tc>
        <w:tc>
          <w:tcPr>
            <w:tcW w:w="2915" w:type="dxa"/>
            <w:gridSpan w:val="2"/>
            <w:shd w:val="clear" w:color="auto" w:fill="00B0F0"/>
          </w:tcPr>
          <w:p w14:paraId="3FDB059D"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Control Type</w:t>
            </w:r>
          </w:p>
        </w:tc>
        <w:tc>
          <w:tcPr>
            <w:tcW w:w="2230" w:type="dxa"/>
            <w:shd w:val="clear" w:color="auto" w:fill="00B0F0"/>
          </w:tcPr>
          <w:p w14:paraId="50732F07" w14:textId="77777777" w:rsidR="00AB1E0F" w:rsidRPr="00973CCE" w:rsidRDefault="00AB1E0F" w:rsidP="004746C3">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Action</w:t>
            </w:r>
          </w:p>
        </w:tc>
        <w:tc>
          <w:tcPr>
            <w:tcW w:w="1908" w:type="dxa"/>
            <w:shd w:val="clear" w:color="auto" w:fill="00B0F0"/>
          </w:tcPr>
          <w:p w14:paraId="6DDFF4F5" w14:textId="77777777" w:rsidR="00AB1E0F" w:rsidRPr="00973CCE" w:rsidRDefault="00AB1E0F" w:rsidP="004746C3">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N/A</w:t>
            </w:r>
          </w:p>
        </w:tc>
      </w:tr>
      <w:tr w:rsidR="00B40EF0" w:rsidRPr="00D005D8" w14:paraId="710F1523" w14:textId="77777777" w:rsidTr="00AB1E0F">
        <w:tc>
          <w:tcPr>
            <w:cnfStyle w:val="001000000000" w:firstRow="0" w:lastRow="0" w:firstColumn="1" w:lastColumn="0" w:oddVBand="0" w:evenVBand="0" w:oddHBand="0" w:evenHBand="0" w:firstRowFirstColumn="0" w:firstRowLastColumn="0" w:lastRowFirstColumn="0" w:lastRowLastColumn="0"/>
            <w:tcW w:w="1563" w:type="dxa"/>
          </w:tcPr>
          <w:p w14:paraId="05B04D59" w14:textId="76F499FF" w:rsidR="00B40EF0" w:rsidRPr="00973CCE" w:rsidRDefault="00B40EF0" w:rsidP="00B40EF0">
            <w:pPr>
              <w:tabs>
                <w:tab w:val="left" w:pos="1340"/>
              </w:tabs>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S</w:t>
            </w:r>
            <w:r w:rsidRPr="00973CCE">
              <w:rPr>
                <w:rStyle w:val="fontstyle01"/>
                <w:rFonts w:asciiTheme="minorHAnsi" w:hAnsiTheme="minorHAnsi" w:cstheme="minorHAnsi"/>
                <w:color w:val="auto"/>
                <w:sz w:val="24"/>
                <w:szCs w:val="24"/>
              </w:rPr>
              <w:t>ubmit Modification</w:t>
            </w:r>
          </w:p>
        </w:tc>
        <w:tc>
          <w:tcPr>
            <w:tcW w:w="1178" w:type="dxa"/>
          </w:tcPr>
          <w:p w14:paraId="20C4B164" w14:textId="77777777" w:rsidR="00B40EF0" w:rsidRPr="00973CCE" w:rsidRDefault="00B40EF0" w:rsidP="00B40EF0">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rPr>
            </w:pPr>
            <w:r w:rsidRPr="00973CCE">
              <w:rPr>
                <w:rStyle w:val="fontstyle01"/>
                <w:rFonts w:asciiTheme="minorHAnsi" w:hAnsiTheme="minorHAnsi" w:cstheme="minorHAnsi"/>
                <w:color w:val="auto"/>
                <w:sz w:val="24"/>
                <w:szCs w:val="24"/>
                <w:rtl/>
              </w:rPr>
              <w:t>تنفيذ</w:t>
            </w:r>
            <w:r>
              <w:rPr>
                <w:rStyle w:val="fontstyle01"/>
                <w:rFonts w:asciiTheme="minorHAnsi" w:hAnsiTheme="minorHAnsi" w:cstheme="minorHAnsi" w:hint="cs"/>
                <w:color w:val="auto"/>
                <w:sz w:val="24"/>
                <w:szCs w:val="24"/>
                <w:rtl/>
                <w:lang w:bidi="ar-EG"/>
              </w:rPr>
              <w:t xml:space="preserve"> التعديلات</w:t>
            </w:r>
            <w:r w:rsidRPr="00973CCE">
              <w:rPr>
                <w:rStyle w:val="fontstyle01"/>
                <w:rFonts w:asciiTheme="minorHAnsi" w:hAnsiTheme="minorHAnsi" w:cstheme="minorHAnsi"/>
                <w:color w:val="auto"/>
                <w:sz w:val="24"/>
                <w:szCs w:val="24"/>
                <w:rtl/>
              </w:rPr>
              <w:t xml:space="preserve"> </w:t>
            </w:r>
          </w:p>
          <w:p w14:paraId="65FA1CD3" w14:textId="77777777" w:rsidR="00B40EF0" w:rsidRPr="00973CCE" w:rsidRDefault="00B40EF0" w:rsidP="00B40EF0">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2915" w:type="dxa"/>
            <w:gridSpan w:val="2"/>
          </w:tcPr>
          <w:p w14:paraId="4730B174" w14:textId="77777777" w:rsidR="00B40EF0" w:rsidRPr="00973CCE" w:rsidRDefault="00B40EF0" w:rsidP="00B40EF0">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 xml:space="preserve"> Button</w:t>
            </w:r>
          </w:p>
        </w:tc>
        <w:tc>
          <w:tcPr>
            <w:tcW w:w="2230" w:type="dxa"/>
          </w:tcPr>
          <w:p w14:paraId="32149113" w14:textId="77777777" w:rsidR="00B40EF0" w:rsidRPr="00973CCE" w:rsidRDefault="00B40EF0" w:rsidP="00B40EF0">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Send the transaction to the next step as flow diagram.</w:t>
            </w:r>
          </w:p>
        </w:tc>
        <w:tc>
          <w:tcPr>
            <w:tcW w:w="1908" w:type="dxa"/>
          </w:tcPr>
          <w:p w14:paraId="5A0E48E3" w14:textId="77777777" w:rsidR="00B40EF0" w:rsidRPr="00973CCE" w:rsidRDefault="00B40EF0" w:rsidP="00B40EF0">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973CCE">
              <w:rPr>
                <w:rStyle w:val="fontstyle01"/>
                <w:rFonts w:asciiTheme="minorHAnsi" w:hAnsiTheme="minorHAnsi" w:cstheme="minorHAnsi"/>
                <w:color w:val="auto"/>
                <w:sz w:val="24"/>
                <w:szCs w:val="24"/>
              </w:rPr>
              <w:t>N/A</w:t>
            </w:r>
          </w:p>
        </w:tc>
      </w:tr>
    </w:tbl>
    <w:p w14:paraId="3400DB53" w14:textId="704CCAF0" w:rsidR="00902076" w:rsidRPr="00D005D8" w:rsidRDefault="00C7605D" w:rsidP="009300D3">
      <w:pPr>
        <w:pStyle w:val="Heading3"/>
      </w:pPr>
      <w:bookmarkStart w:id="29" w:name="_Toc109074360"/>
      <w:r w:rsidRPr="00D005D8">
        <w:t>Activity CS0</w:t>
      </w:r>
      <w:r w:rsidR="0088084D">
        <w:rPr>
          <w:rFonts w:hint="cs"/>
          <w:rtl/>
        </w:rPr>
        <w:t>3</w:t>
      </w:r>
      <w:r w:rsidRPr="00D005D8">
        <w:t>-Branch Customer Service-Checker</w:t>
      </w:r>
      <w:bookmarkEnd w:id="29"/>
    </w:p>
    <w:tbl>
      <w:tblPr>
        <w:tblStyle w:val="Style2"/>
        <w:tblW w:w="9715" w:type="dxa"/>
        <w:tblLook w:val="04A0" w:firstRow="1" w:lastRow="0" w:firstColumn="1" w:lastColumn="0" w:noHBand="0" w:noVBand="1"/>
      </w:tblPr>
      <w:tblGrid>
        <w:gridCol w:w="2024"/>
        <w:gridCol w:w="321"/>
        <w:gridCol w:w="1151"/>
        <w:gridCol w:w="1493"/>
        <w:gridCol w:w="426"/>
        <w:gridCol w:w="2279"/>
        <w:gridCol w:w="2021"/>
      </w:tblGrid>
      <w:tr w:rsidR="00902076" w:rsidRPr="00D005D8" w14:paraId="58F1309D" w14:textId="77777777" w:rsidTr="004B4499">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345" w:type="dxa"/>
            <w:gridSpan w:val="2"/>
            <w:shd w:val="clear" w:color="auto" w:fill="2E74B5" w:themeFill="accent1" w:themeFillShade="BF"/>
            <w:vAlign w:val="top"/>
          </w:tcPr>
          <w:p w14:paraId="7B9F401B" w14:textId="77777777" w:rsidR="00902076" w:rsidRPr="00D005D8" w:rsidRDefault="00902076" w:rsidP="00663C99">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Item </w:t>
            </w:r>
          </w:p>
        </w:tc>
        <w:tc>
          <w:tcPr>
            <w:tcW w:w="7370" w:type="dxa"/>
            <w:gridSpan w:val="5"/>
            <w:shd w:val="clear" w:color="auto" w:fill="2E74B5" w:themeFill="accent1" w:themeFillShade="BF"/>
            <w:vAlign w:val="top"/>
          </w:tcPr>
          <w:p w14:paraId="276B42DF" w14:textId="77777777" w:rsidR="00902076" w:rsidRPr="00D005D8" w:rsidRDefault="00902076" w:rsidP="00663C99">
            <w:pPr>
              <w:pStyle w:val="template"/>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Description </w:t>
            </w:r>
          </w:p>
        </w:tc>
      </w:tr>
      <w:tr w:rsidR="00902076" w:rsidRPr="00D005D8" w14:paraId="1F083F56" w14:textId="77777777" w:rsidTr="004B4499">
        <w:trPr>
          <w:trHeight w:val="224"/>
        </w:trPr>
        <w:tc>
          <w:tcPr>
            <w:cnfStyle w:val="001000000000" w:firstRow="0" w:lastRow="0" w:firstColumn="1" w:lastColumn="0" w:oddVBand="0" w:evenVBand="0" w:oddHBand="0" w:evenHBand="0" w:firstRowFirstColumn="0" w:firstRowLastColumn="0" w:lastRowFirstColumn="0" w:lastRowLastColumn="0"/>
            <w:tcW w:w="2345" w:type="dxa"/>
            <w:gridSpan w:val="2"/>
          </w:tcPr>
          <w:p w14:paraId="37E2DB71" w14:textId="77777777" w:rsidR="00902076" w:rsidRPr="00D005D8" w:rsidRDefault="00902076" w:rsidP="00663C99">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Activity ID</w:t>
            </w:r>
          </w:p>
        </w:tc>
        <w:tc>
          <w:tcPr>
            <w:tcW w:w="7370" w:type="dxa"/>
            <w:gridSpan w:val="5"/>
          </w:tcPr>
          <w:p w14:paraId="150940D1" w14:textId="759218AD" w:rsidR="00902076" w:rsidRPr="0088084D" w:rsidRDefault="00110D1E" w:rsidP="00663C99">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005D8">
              <w:rPr>
                <w:rFonts w:asciiTheme="minorHAnsi" w:hAnsiTheme="minorHAnsi" w:cstheme="minorHAnsi"/>
                <w:i w:val="0"/>
                <w:iCs/>
                <w:sz w:val="24"/>
                <w:szCs w:val="24"/>
              </w:rPr>
              <w:t>C</w:t>
            </w:r>
            <w:r w:rsidR="0088084D">
              <w:rPr>
                <w:rFonts w:asciiTheme="minorHAnsi" w:hAnsiTheme="minorHAnsi" w:cstheme="minorHAnsi"/>
                <w:i w:val="0"/>
                <w:iCs/>
                <w:sz w:val="24"/>
                <w:szCs w:val="24"/>
              </w:rPr>
              <w:t>S03</w:t>
            </w:r>
          </w:p>
        </w:tc>
      </w:tr>
      <w:tr w:rsidR="00D524D1" w:rsidRPr="00D005D8" w14:paraId="644EAE30" w14:textId="77777777" w:rsidTr="0068051F">
        <w:trPr>
          <w:trHeight w:val="224"/>
        </w:trPr>
        <w:tc>
          <w:tcPr>
            <w:cnfStyle w:val="001000000000" w:firstRow="0" w:lastRow="0" w:firstColumn="1" w:lastColumn="0" w:oddVBand="0" w:evenVBand="0" w:oddHBand="0" w:evenHBand="0" w:firstRowFirstColumn="0" w:firstRowLastColumn="0" w:lastRowFirstColumn="0" w:lastRowLastColumn="0"/>
            <w:tcW w:w="2345" w:type="dxa"/>
            <w:gridSpan w:val="2"/>
          </w:tcPr>
          <w:p w14:paraId="1A727C91" w14:textId="645A2867" w:rsidR="00D524D1" w:rsidRPr="00D005D8" w:rsidRDefault="00D62A4E" w:rsidP="00D524D1">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Alias</w:t>
            </w:r>
            <w:r w:rsidRPr="00D005D8">
              <w:rPr>
                <w:rFonts w:asciiTheme="minorHAnsi" w:hAnsiTheme="minorHAnsi" w:cstheme="minorHAnsi"/>
                <w:i w:val="0"/>
                <w:iCs/>
                <w:sz w:val="24"/>
                <w:szCs w:val="24"/>
                <w:rtl/>
              </w:rPr>
              <w:t xml:space="preserve"> </w:t>
            </w:r>
            <w:r w:rsidRPr="00D005D8">
              <w:rPr>
                <w:rFonts w:asciiTheme="minorHAnsi" w:hAnsiTheme="minorHAnsi" w:cstheme="minorHAnsi"/>
                <w:sz w:val="24"/>
                <w:szCs w:val="24"/>
              </w:rPr>
              <w:t>name</w:t>
            </w:r>
            <w:r w:rsidR="00D524D1" w:rsidRPr="00D005D8">
              <w:rPr>
                <w:rFonts w:asciiTheme="minorHAnsi" w:hAnsiTheme="minorHAnsi" w:cstheme="minorHAnsi"/>
                <w:i w:val="0"/>
                <w:iCs/>
                <w:sz w:val="24"/>
                <w:szCs w:val="24"/>
              </w:rPr>
              <w:t xml:space="preserve"> </w:t>
            </w:r>
          </w:p>
        </w:tc>
        <w:tc>
          <w:tcPr>
            <w:tcW w:w="7370" w:type="dxa"/>
            <w:gridSpan w:val="5"/>
          </w:tcPr>
          <w:p w14:paraId="3521949A" w14:textId="43513635" w:rsidR="00D524D1" w:rsidRPr="007D11F8" w:rsidRDefault="007D11F8" w:rsidP="007D11F8">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lang w:bidi="ar-EG"/>
              </w:rPr>
            </w:pPr>
            <w:r>
              <w:rPr>
                <w:rFonts w:asciiTheme="minorHAnsi" w:hAnsiTheme="minorHAnsi" w:cstheme="minorHAnsi"/>
                <w:i w:val="0"/>
                <w:iCs/>
                <w:sz w:val="24"/>
                <w:szCs w:val="24"/>
                <w:lang w:bidi="ar-EG"/>
              </w:rPr>
              <w:t xml:space="preserve">Approve </w:t>
            </w:r>
            <w:r w:rsidR="00813C63">
              <w:rPr>
                <w:rFonts w:asciiTheme="minorHAnsi" w:hAnsiTheme="minorHAnsi" w:cstheme="minorHAnsi"/>
                <w:i w:val="0"/>
                <w:iCs/>
                <w:sz w:val="24"/>
                <w:szCs w:val="24"/>
                <w:lang w:bidi="ar-EG"/>
              </w:rPr>
              <w:t>Account Closure</w:t>
            </w:r>
            <w:r w:rsidR="00461749">
              <w:rPr>
                <w:rFonts w:asciiTheme="minorHAnsi" w:hAnsiTheme="minorHAnsi" w:cstheme="minorHAnsi"/>
                <w:i w:val="0"/>
                <w:iCs/>
                <w:sz w:val="24"/>
                <w:szCs w:val="24"/>
                <w:lang w:bidi="ar-EG"/>
              </w:rPr>
              <w:t xml:space="preserve"> Request</w:t>
            </w:r>
          </w:p>
        </w:tc>
      </w:tr>
      <w:tr w:rsidR="00911C16" w:rsidRPr="00D005D8" w14:paraId="1CF7B2CC" w14:textId="77777777" w:rsidTr="004B4499">
        <w:trPr>
          <w:trHeight w:val="224"/>
        </w:trPr>
        <w:tc>
          <w:tcPr>
            <w:cnfStyle w:val="001000000000" w:firstRow="0" w:lastRow="0" w:firstColumn="1" w:lastColumn="0" w:oddVBand="0" w:evenVBand="0" w:oddHBand="0" w:evenHBand="0" w:firstRowFirstColumn="0" w:firstRowLastColumn="0" w:lastRowFirstColumn="0" w:lastRowLastColumn="0"/>
            <w:tcW w:w="2345" w:type="dxa"/>
            <w:gridSpan w:val="2"/>
          </w:tcPr>
          <w:p w14:paraId="397D43E6" w14:textId="77777777" w:rsidR="00911C16" w:rsidRPr="00D005D8" w:rsidRDefault="00911C16" w:rsidP="00911C16">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User Role / Actor</w:t>
            </w:r>
          </w:p>
        </w:tc>
        <w:tc>
          <w:tcPr>
            <w:tcW w:w="7370" w:type="dxa"/>
            <w:gridSpan w:val="5"/>
          </w:tcPr>
          <w:p w14:paraId="15A2ADF1" w14:textId="57A73049" w:rsidR="00911C16" w:rsidRPr="00D005D8" w:rsidRDefault="00911C16" w:rsidP="00C76613">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Checkers [</w:t>
            </w:r>
            <w:r w:rsidR="00536117" w:rsidRPr="00D005D8">
              <w:rPr>
                <w:rFonts w:asciiTheme="minorHAnsi" w:hAnsiTheme="minorHAnsi" w:cstheme="minorHAnsi"/>
                <w:i w:val="0"/>
                <w:iCs/>
                <w:sz w:val="24"/>
                <w:szCs w:val="24"/>
              </w:rPr>
              <w:t xml:space="preserve">Branch </w:t>
            </w:r>
            <w:r w:rsidR="00551191" w:rsidRPr="00D005D8">
              <w:rPr>
                <w:rFonts w:asciiTheme="minorHAnsi" w:hAnsiTheme="minorHAnsi" w:cstheme="minorHAnsi"/>
                <w:i w:val="0"/>
                <w:iCs/>
                <w:sz w:val="24"/>
                <w:szCs w:val="24"/>
              </w:rPr>
              <w:t>customer services]</w:t>
            </w:r>
          </w:p>
        </w:tc>
      </w:tr>
      <w:tr w:rsidR="00911C16" w:rsidRPr="00D005D8" w14:paraId="5D7EAD76" w14:textId="77777777" w:rsidTr="004B4499">
        <w:trPr>
          <w:trHeight w:val="228"/>
        </w:trPr>
        <w:tc>
          <w:tcPr>
            <w:cnfStyle w:val="001000000000" w:firstRow="0" w:lastRow="0" w:firstColumn="1" w:lastColumn="0" w:oddVBand="0" w:evenVBand="0" w:oddHBand="0" w:evenHBand="0" w:firstRowFirstColumn="0" w:firstRowLastColumn="0" w:lastRowFirstColumn="0" w:lastRowLastColumn="0"/>
            <w:tcW w:w="2345" w:type="dxa"/>
            <w:gridSpan w:val="2"/>
          </w:tcPr>
          <w:p w14:paraId="6592F115" w14:textId="376E33CE" w:rsidR="00911C16" w:rsidRPr="00D005D8" w:rsidRDefault="00911C16" w:rsidP="00911C16">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Task Due date </w:t>
            </w:r>
          </w:p>
        </w:tc>
        <w:tc>
          <w:tcPr>
            <w:tcW w:w="7370" w:type="dxa"/>
            <w:gridSpan w:val="5"/>
          </w:tcPr>
          <w:p w14:paraId="51379C94" w14:textId="5D1716AA" w:rsidR="00911C16" w:rsidRPr="00D005D8" w:rsidRDefault="00911C16" w:rsidP="00911C16">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Initial value “</w:t>
            </w:r>
            <w:r w:rsidR="00E41310">
              <w:rPr>
                <w:rFonts w:asciiTheme="minorHAnsi" w:eastAsiaTheme="minorEastAsia" w:hAnsiTheme="minorHAnsi" w:cstheme="minorHAnsi"/>
                <w:i w:val="0"/>
                <w:iCs/>
                <w:sz w:val="24"/>
                <w:szCs w:val="24"/>
              </w:rPr>
              <w:t>WILL BE SET BY HDB</w:t>
            </w:r>
            <w:r w:rsidR="00E41310" w:rsidRPr="00D005D8">
              <w:rPr>
                <w:rFonts w:asciiTheme="minorHAnsi" w:eastAsiaTheme="minorEastAsia" w:hAnsiTheme="minorHAnsi" w:cstheme="minorHAnsi"/>
                <w:i w:val="0"/>
                <w:iCs/>
                <w:sz w:val="24"/>
                <w:szCs w:val="24"/>
              </w:rPr>
              <w:t>”</w:t>
            </w:r>
            <w:r w:rsidRPr="00D005D8">
              <w:rPr>
                <w:rFonts w:asciiTheme="minorHAnsi" w:eastAsiaTheme="minorEastAsia" w:hAnsiTheme="minorHAnsi" w:cstheme="minorHAnsi"/>
                <w:i w:val="0"/>
                <w:iCs/>
                <w:sz w:val="24"/>
                <w:szCs w:val="24"/>
              </w:rPr>
              <w:t xml:space="preserve"> in order to calculate the task progress due time</w:t>
            </w:r>
          </w:p>
        </w:tc>
      </w:tr>
      <w:tr w:rsidR="00911C16" w:rsidRPr="00D005D8" w14:paraId="028EC981" w14:textId="77777777" w:rsidTr="004B4499">
        <w:trPr>
          <w:trHeight w:val="228"/>
        </w:trPr>
        <w:tc>
          <w:tcPr>
            <w:cnfStyle w:val="001000000000" w:firstRow="0" w:lastRow="0" w:firstColumn="1" w:lastColumn="0" w:oddVBand="0" w:evenVBand="0" w:oddHBand="0" w:evenHBand="0" w:firstRowFirstColumn="0" w:firstRowLastColumn="0" w:lastRowFirstColumn="0" w:lastRowLastColumn="0"/>
            <w:tcW w:w="2345" w:type="dxa"/>
            <w:gridSpan w:val="2"/>
          </w:tcPr>
          <w:p w14:paraId="18635123" w14:textId="77777777" w:rsidR="00911C16" w:rsidRPr="00D005D8" w:rsidRDefault="00911C16" w:rsidP="00911C16">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lastRenderedPageBreak/>
              <w:t xml:space="preserve">Preconditions </w:t>
            </w:r>
          </w:p>
        </w:tc>
        <w:tc>
          <w:tcPr>
            <w:tcW w:w="7370" w:type="dxa"/>
            <w:gridSpan w:val="5"/>
          </w:tcPr>
          <w:p w14:paraId="35805D3E" w14:textId="5D79FD51" w:rsidR="00911C16" w:rsidRPr="00D005D8" w:rsidRDefault="00911C16" w:rsidP="00FC1299">
            <w:pPr>
              <w:pStyle w:val="template"/>
              <w:numPr>
                <w:ilvl w:val="0"/>
                <w:numId w:val="26"/>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is authorized &amp; successfully logged in the system</w:t>
            </w:r>
            <w:r w:rsidR="00B85B12" w:rsidRPr="00D005D8">
              <w:rPr>
                <w:rFonts w:asciiTheme="minorHAnsi" w:eastAsiaTheme="minorEastAsia" w:hAnsiTheme="minorHAnsi" w:cstheme="minorHAnsi"/>
                <w:i w:val="0"/>
                <w:iCs/>
                <w:sz w:val="24"/>
                <w:szCs w:val="24"/>
              </w:rPr>
              <w:t>.</w:t>
            </w:r>
          </w:p>
          <w:p w14:paraId="3CCD741D" w14:textId="05578B1F" w:rsidR="00911C16" w:rsidRPr="00D005D8" w:rsidRDefault="00911C16" w:rsidP="00FC1299">
            <w:pPr>
              <w:pStyle w:val="template"/>
              <w:numPr>
                <w:ilvl w:val="0"/>
                <w:numId w:val="26"/>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task will proceed from maker to checker in case of: -</w:t>
            </w:r>
          </w:p>
          <w:p w14:paraId="51FDE42F" w14:textId="68E33982" w:rsidR="00911C16" w:rsidRPr="00D005D8" w:rsidRDefault="00911C16" w:rsidP="00FC1299">
            <w:pPr>
              <w:pStyle w:val="template"/>
              <w:numPr>
                <w:ilvl w:val="0"/>
                <w:numId w:val="28"/>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case </w:t>
            </w:r>
            <w:r w:rsidR="00957D65" w:rsidRPr="00D005D8">
              <w:rPr>
                <w:rFonts w:asciiTheme="minorHAnsi" w:eastAsiaTheme="minorEastAsia" w:hAnsiTheme="minorHAnsi" w:cstheme="minorHAnsi"/>
                <w:i w:val="0"/>
                <w:iCs/>
                <w:sz w:val="24"/>
                <w:szCs w:val="24"/>
              </w:rPr>
              <w:t>is initiated by maker and submit</w:t>
            </w:r>
            <w:r w:rsidRPr="00D005D8">
              <w:rPr>
                <w:rFonts w:asciiTheme="minorHAnsi" w:eastAsiaTheme="minorEastAsia" w:hAnsiTheme="minorHAnsi" w:cstheme="minorHAnsi"/>
                <w:i w:val="0"/>
                <w:iCs/>
                <w:sz w:val="24"/>
                <w:szCs w:val="24"/>
              </w:rPr>
              <w:t>.</w:t>
            </w:r>
          </w:p>
          <w:p w14:paraId="352C60EA" w14:textId="66D42A98" w:rsidR="00911C16" w:rsidRPr="00D005D8" w:rsidRDefault="00957D65" w:rsidP="00FC1299">
            <w:pPr>
              <w:pStyle w:val="template"/>
              <w:numPr>
                <w:ilvl w:val="0"/>
                <w:numId w:val="28"/>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case has some modifications</w:t>
            </w:r>
            <w:r w:rsidR="00F906E8" w:rsidRPr="00D005D8">
              <w:rPr>
                <w:rFonts w:asciiTheme="minorHAnsi" w:eastAsiaTheme="minorEastAsia" w:hAnsiTheme="minorHAnsi" w:cstheme="minorHAnsi"/>
                <w:i w:val="0"/>
                <w:iCs/>
                <w:sz w:val="24"/>
                <w:szCs w:val="24"/>
              </w:rPr>
              <w:t>(amendment)</w:t>
            </w:r>
            <w:r w:rsidRPr="00D005D8">
              <w:rPr>
                <w:rFonts w:asciiTheme="minorHAnsi" w:eastAsiaTheme="minorEastAsia" w:hAnsiTheme="minorHAnsi" w:cstheme="minorHAnsi"/>
                <w:i w:val="0"/>
                <w:iCs/>
                <w:sz w:val="24"/>
                <w:szCs w:val="24"/>
              </w:rPr>
              <w:t xml:space="preserve"> and returned to maker for correction and submit it again.</w:t>
            </w:r>
          </w:p>
        </w:tc>
      </w:tr>
      <w:tr w:rsidR="00911C16" w:rsidRPr="00D005D8" w14:paraId="6D8A82D0" w14:textId="77777777" w:rsidTr="004B4499">
        <w:trPr>
          <w:trHeight w:val="228"/>
        </w:trPr>
        <w:tc>
          <w:tcPr>
            <w:cnfStyle w:val="001000000000" w:firstRow="0" w:lastRow="0" w:firstColumn="1" w:lastColumn="0" w:oddVBand="0" w:evenVBand="0" w:oddHBand="0" w:evenHBand="0" w:firstRowFirstColumn="0" w:firstRowLastColumn="0" w:lastRowFirstColumn="0" w:lastRowLastColumn="0"/>
            <w:tcW w:w="2345" w:type="dxa"/>
            <w:gridSpan w:val="2"/>
          </w:tcPr>
          <w:p w14:paraId="3AD4FAD5" w14:textId="77777777" w:rsidR="00911C16" w:rsidRPr="00D005D8" w:rsidRDefault="00911C16" w:rsidP="00911C16">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Main flow Acceptance Criteria – Approve maker action   </w:t>
            </w:r>
          </w:p>
        </w:tc>
        <w:tc>
          <w:tcPr>
            <w:tcW w:w="7370" w:type="dxa"/>
            <w:gridSpan w:val="5"/>
          </w:tcPr>
          <w:p w14:paraId="053BD1D2" w14:textId="2F71CDD5" w:rsidR="00536117" w:rsidRDefault="001D7266" w:rsidP="00C76613">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w:t>
            </w:r>
            <w:r w:rsidR="00536117" w:rsidRPr="00D005D8">
              <w:rPr>
                <w:rFonts w:asciiTheme="minorHAnsi" w:eastAsiaTheme="minorEastAsia" w:hAnsiTheme="minorHAnsi" w:cstheme="minorHAnsi"/>
                <w:i w:val="0"/>
                <w:iCs/>
                <w:sz w:val="24"/>
                <w:szCs w:val="24"/>
              </w:rPr>
              <w:t>he user will be able to view the initiat</w:t>
            </w:r>
            <w:r w:rsidR="006B0281" w:rsidRPr="00D005D8">
              <w:rPr>
                <w:rFonts w:asciiTheme="minorHAnsi" w:eastAsiaTheme="minorEastAsia" w:hAnsiTheme="minorHAnsi" w:cstheme="minorHAnsi"/>
                <w:i w:val="0"/>
                <w:iCs/>
                <w:sz w:val="24"/>
                <w:szCs w:val="24"/>
              </w:rPr>
              <w:t xml:space="preserve">ed request </w:t>
            </w:r>
            <w:r w:rsidR="00296C1D" w:rsidRPr="00D005D8">
              <w:rPr>
                <w:rFonts w:asciiTheme="minorHAnsi" w:eastAsiaTheme="minorEastAsia" w:hAnsiTheme="minorHAnsi" w:cstheme="minorHAnsi"/>
                <w:i w:val="0"/>
                <w:iCs/>
                <w:sz w:val="24"/>
                <w:szCs w:val="24"/>
              </w:rPr>
              <w:t>from</w:t>
            </w:r>
            <w:r w:rsidR="006B0281" w:rsidRPr="00D005D8">
              <w:rPr>
                <w:rFonts w:asciiTheme="minorHAnsi" w:eastAsiaTheme="minorEastAsia" w:hAnsiTheme="minorHAnsi" w:cstheme="minorHAnsi"/>
                <w:i w:val="0"/>
                <w:iCs/>
                <w:sz w:val="24"/>
                <w:szCs w:val="24"/>
              </w:rPr>
              <w:t xml:space="preserve"> ma</w:t>
            </w:r>
            <w:r w:rsidR="00536117" w:rsidRPr="00D005D8">
              <w:rPr>
                <w:rFonts w:asciiTheme="minorHAnsi" w:eastAsiaTheme="minorEastAsia" w:hAnsiTheme="minorHAnsi" w:cstheme="minorHAnsi"/>
                <w:i w:val="0"/>
                <w:iCs/>
                <w:sz w:val="24"/>
                <w:szCs w:val="24"/>
              </w:rPr>
              <w:t>kers (Checker of branc</w:t>
            </w:r>
            <w:r w:rsidR="00296C1D" w:rsidRPr="00D005D8">
              <w:rPr>
                <w:rFonts w:asciiTheme="minorHAnsi" w:eastAsiaTheme="minorEastAsia" w:hAnsiTheme="minorHAnsi" w:cstheme="minorHAnsi"/>
                <w:i w:val="0"/>
                <w:iCs/>
                <w:sz w:val="24"/>
                <w:szCs w:val="24"/>
              </w:rPr>
              <w:t>h customer services</w:t>
            </w:r>
            <w:r w:rsidR="00536117" w:rsidRPr="00D005D8">
              <w:rPr>
                <w:rFonts w:asciiTheme="minorHAnsi" w:eastAsiaTheme="minorEastAsia" w:hAnsiTheme="minorHAnsi" w:cstheme="minorHAnsi"/>
                <w:i w:val="0"/>
                <w:iCs/>
                <w:sz w:val="24"/>
                <w:szCs w:val="24"/>
              </w:rPr>
              <w:t>) as read only data.</w:t>
            </w:r>
          </w:p>
          <w:p w14:paraId="00DD84E5" w14:textId="0AC65BEF" w:rsidR="00B94C47" w:rsidRPr="00D005D8" w:rsidRDefault="00536117" w:rsidP="00B94C47">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the added request attachments</w:t>
            </w:r>
            <w:r w:rsidR="00296C1D" w:rsidRPr="00D005D8">
              <w:rPr>
                <w:rFonts w:asciiTheme="minorHAnsi" w:eastAsiaTheme="minorEastAsia" w:hAnsiTheme="minorHAnsi" w:cstheme="minorHAnsi"/>
                <w:i w:val="0"/>
                <w:iCs/>
                <w:sz w:val="24"/>
                <w:szCs w:val="24"/>
              </w:rPr>
              <w:t>.</w:t>
            </w:r>
          </w:p>
          <w:p w14:paraId="3FBB245D" w14:textId="72EDCEE4" w:rsidR="00B94C47" w:rsidRPr="00D005D8" w:rsidRDefault="00536117" w:rsidP="00B94C47">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the requested comments history (user – comment –date)</w:t>
            </w:r>
            <w:r w:rsidR="005F2A48">
              <w:rPr>
                <w:rFonts w:asciiTheme="minorHAnsi" w:eastAsiaTheme="minorEastAsia" w:hAnsiTheme="minorHAnsi" w:cstheme="minorHAnsi"/>
                <w:i w:val="0"/>
                <w:iCs/>
                <w:sz w:val="24"/>
                <w:szCs w:val="24"/>
              </w:rPr>
              <w:t>.</w:t>
            </w:r>
          </w:p>
          <w:p w14:paraId="576FD2DD" w14:textId="07E18D13" w:rsidR="00B94C47" w:rsidRPr="00D005D8" w:rsidRDefault="00536117" w:rsidP="00B94C47">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add comments</w:t>
            </w:r>
            <w:r w:rsidR="005F2A48">
              <w:rPr>
                <w:rFonts w:asciiTheme="minorHAnsi" w:eastAsiaTheme="minorEastAsia" w:hAnsiTheme="minorHAnsi" w:cstheme="minorHAnsi"/>
                <w:i w:val="0"/>
                <w:iCs/>
                <w:sz w:val="24"/>
                <w:szCs w:val="24"/>
              </w:rPr>
              <w:t>.</w:t>
            </w:r>
          </w:p>
          <w:p w14:paraId="7987E5DF" w14:textId="1F3F93AD" w:rsidR="00911C16" w:rsidRPr="00D005D8" w:rsidRDefault="00536117" w:rsidP="00B94C47">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informed with any validation errors</w:t>
            </w:r>
            <w:r w:rsidR="005F2A48">
              <w:rPr>
                <w:rFonts w:asciiTheme="minorHAnsi" w:eastAsiaTheme="minorEastAsia" w:hAnsiTheme="minorHAnsi" w:cstheme="minorHAnsi"/>
                <w:i w:val="0"/>
                <w:iCs/>
                <w:sz w:val="24"/>
                <w:szCs w:val="24"/>
              </w:rPr>
              <w:t>.</w:t>
            </w:r>
          </w:p>
        </w:tc>
      </w:tr>
      <w:tr w:rsidR="00911C16" w:rsidRPr="00D005D8" w14:paraId="3E9B209D" w14:textId="77777777" w:rsidTr="004B4499">
        <w:trPr>
          <w:trHeight w:val="228"/>
        </w:trPr>
        <w:tc>
          <w:tcPr>
            <w:cnfStyle w:val="001000000000" w:firstRow="0" w:lastRow="0" w:firstColumn="1" w:lastColumn="0" w:oddVBand="0" w:evenVBand="0" w:oddHBand="0" w:evenHBand="0" w:firstRowFirstColumn="0" w:firstRowLastColumn="0" w:lastRowFirstColumn="0" w:lastRowLastColumn="0"/>
            <w:tcW w:w="2345" w:type="dxa"/>
            <w:gridSpan w:val="2"/>
          </w:tcPr>
          <w:p w14:paraId="75C9477E" w14:textId="0572CEF1" w:rsidR="00911C16" w:rsidRPr="00D005D8" w:rsidRDefault="00911C16" w:rsidP="00911C16">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Alternative </w:t>
            </w:r>
            <w:r w:rsidR="00FF761B" w:rsidRPr="00D005D8">
              <w:rPr>
                <w:rFonts w:asciiTheme="minorHAnsi" w:hAnsiTheme="minorHAnsi" w:cstheme="minorHAnsi"/>
                <w:i w:val="0"/>
                <w:iCs/>
                <w:sz w:val="24"/>
                <w:szCs w:val="24"/>
              </w:rPr>
              <w:t>flow –</w:t>
            </w:r>
            <w:r w:rsidRPr="00D005D8">
              <w:rPr>
                <w:rFonts w:asciiTheme="minorHAnsi" w:hAnsiTheme="minorHAnsi" w:cstheme="minorHAnsi"/>
                <w:i w:val="0"/>
                <w:iCs/>
                <w:sz w:val="24"/>
                <w:szCs w:val="24"/>
              </w:rPr>
              <w:t xml:space="preserve"> return request to maker </w:t>
            </w:r>
          </w:p>
        </w:tc>
        <w:tc>
          <w:tcPr>
            <w:tcW w:w="7370" w:type="dxa"/>
            <w:gridSpan w:val="5"/>
          </w:tcPr>
          <w:p w14:paraId="27140421" w14:textId="16BDFB90" w:rsidR="00FA02E8" w:rsidRPr="00D005D8" w:rsidRDefault="00911C16" w:rsidP="00296C1D">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informed with any validation errors</w:t>
            </w:r>
            <w:r w:rsidR="00AF584F" w:rsidRPr="00D005D8">
              <w:rPr>
                <w:rFonts w:asciiTheme="minorHAnsi" w:eastAsiaTheme="minorEastAsia" w:hAnsiTheme="minorHAnsi" w:cstheme="minorHAnsi"/>
                <w:i w:val="0"/>
                <w:iCs/>
                <w:color w:val="A6A6A6" w:themeColor="background1" w:themeShade="A6"/>
                <w:sz w:val="24"/>
                <w:szCs w:val="24"/>
              </w:rPr>
              <w:t>.</w:t>
            </w:r>
            <w:r w:rsidRPr="00D005D8">
              <w:rPr>
                <w:rFonts w:asciiTheme="minorHAnsi" w:eastAsiaTheme="minorEastAsia" w:hAnsiTheme="minorHAnsi" w:cstheme="minorHAnsi"/>
                <w:i w:val="0"/>
                <w:iCs/>
                <w:color w:val="A6A6A6" w:themeColor="background1" w:themeShade="A6"/>
                <w:sz w:val="24"/>
                <w:szCs w:val="24"/>
              </w:rPr>
              <w:t xml:space="preserve"> </w:t>
            </w:r>
          </w:p>
          <w:p w14:paraId="7DE2FFE0" w14:textId="39D5DB7D" w:rsidR="001D7266" w:rsidRPr="00D005D8" w:rsidRDefault="00B94C47" w:rsidP="003A6B4B">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w:t>
            </w:r>
            <w:r w:rsidR="001D7266" w:rsidRPr="00D005D8">
              <w:rPr>
                <w:rFonts w:asciiTheme="minorHAnsi" w:eastAsiaTheme="minorEastAsia" w:hAnsiTheme="minorHAnsi" w:cstheme="minorHAnsi"/>
                <w:i w:val="0"/>
                <w:iCs/>
                <w:sz w:val="24"/>
                <w:szCs w:val="24"/>
              </w:rPr>
              <w:t xml:space="preserve">he user will be able to view the initiated request by the makers within the same number of branch </w:t>
            </w:r>
            <w:r w:rsidR="00296C1D" w:rsidRPr="00D005D8">
              <w:rPr>
                <w:rFonts w:asciiTheme="minorHAnsi" w:eastAsiaTheme="minorEastAsia" w:hAnsiTheme="minorHAnsi" w:cstheme="minorHAnsi"/>
                <w:i w:val="0"/>
                <w:iCs/>
                <w:sz w:val="24"/>
                <w:szCs w:val="24"/>
              </w:rPr>
              <w:t>customer services.</w:t>
            </w:r>
          </w:p>
          <w:p w14:paraId="087F2406" w14:textId="298D86B5" w:rsidR="001D7266" w:rsidRPr="00D005D8" w:rsidRDefault="00B94C47" w:rsidP="001D7266">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w:t>
            </w:r>
            <w:r w:rsidR="001D7266" w:rsidRPr="00D005D8">
              <w:rPr>
                <w:rFonts w:asciiTheme="minorHAnsi" w:eastAsiaTheme="minorEastAsia" w:hAnsiTheme="minorHAnsi" w:cstheme="minorHAnsi"/>
                <w:i w:val="0"/>
                <w:iCs/>
                <w:sz w:val="24"/>
                <w:szCs w:val="24"/>
              </w:rPr>
              <w:t>he user will be able to view the request detailed information.</w:t>
            </w:r>
          </w:p>
          <w:p w14:paraId="1095A02C" w14:textId="3CD25D93" w:rsidR="001D7266" w:rsidRPr="00D005D8" w:rsidRDefault="00B94C47" w:rsidP="001D7266">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w:t>
            </w:r>
            <w:r w:rsidR="001D7266" w:rsidRPr="00D005D8">
              <w:rPr>
                <w:rFonts w:asciiTheme="minorHAnsi" w:eastAsiaTheme="minorEastAsia" w:hAnsiTheme="minorHAnsi" w:cstheme="minorHAnsi"/>
                <w:i w:val="0"/>
                <w:iCs/>
                <w:sz w:val="24"/>
                <w:szCs w:val="24"/>
              </w:rPr>
              <w:t>he user will be able to view &amp; browse attachments.</w:t>
            </w:r>
          </w:p>
          <w:p w14:paraId="572E6EFB" w14:textId="6E127383" w:rsidR="001D7266" w:rsidRPr="00D005D8" w:rsidRDefault="00B94C47" w:rsidP="001D7266">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w:t>
            </w:r>
            <w:r w:rsidR="001D7266" w:rsidRPr="00D005D8">
              <w:rPr>
                <w:rFonts w:asciiTheme="minorHAnsi" w:eastAsiaTheme="minorEastAsia" w:hAnsiTheme="minorHAnsi" w:cstheme="minorHAnsi"/>
                <w:i w:val="0"/>
                <w:iCs/>
                <w:sz w:val="24"/>
                <w:szCs w:val="24"/>
              </w:rPr>
              <w:t>he user will able to return the request to maker and add comments to the request.</w:t>
            </w:r>
          </w:p>
          <w:p w14:paraId="70491442" w14:textId="7A1CA8A2" w:rsidR="00911C16" w:rsidRPr="00D005D8" w:rsidRDefault="00B94C47" w:rsidP="001D7266">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w:t>
            </w:r>
            <w:r w:rsidR="001D7266" w:rsidRPr="00D005D8">
              <w:rPr>
                <w:rFonts w:asciiTheme="minorHAnsi" w:eastAsiaTheme="minorEastAsia" w:hAnsiTheme="minorHAnsi" w:cstheme="minorHAnsi"/>
                <w:i w:val="0"/>
                <w:iCs/>
                <w:sz w:val="24"/>
                <w:szCs w:val="24"/>
              </w:rPr>
              <w:t>he system will complete the request successfully.</w:t>
            </w:r>
          </w:p>
        </w:tc>
      </w:tr>
      <w:tr w:rsidR="00911C16" w:rsidRPr="00D005D8" w14:paraId="2C0AFFE5" w14:textId="77777777" w:rsidTr="004B4499">
        <w:trPr>
          <w:trHeight w:val="285"/>
        </w:trPr>
        <w:tc>
          <w:tcPr>
            <w:cnfStyle w:val="001000000000" w:firstRow="0" w:lastRow="0" w:firstColumn="1" w:lastColumn="0" w:oddVBand="0" w:evenVBand="0" w:oddHBand="0" w:evenHBand="0" w:firstRowFirstColumn="0" w:firstRowLastColumn="0" w:lastRowFirstColumn="0" w:lastRowLastColumn="0"/>
            <w:tcW w:w="2345" w:type="dxa"/>
            <w:gridSpan w:val="2"/>
            <w:vMerge w:val="restart"/>
          </w:tcPr>
          <w:p w14:paraId="000E4665" w14:textId="1855A412" w:rsidR="00911C16" w:rsidRPr="00D005D8" w:rsidRDefault="00911C16" w:rsidP="00911C16">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Attached Documents List  </w:t>
            </w:r>
          </w:p>
        </w:tc>
        <w:tc>
          <w:tcPr>
            <w:tcW w:w="2644" w:type="dxa"/>
            <w:gridSpan w:val="2"/>
            <w:shd w:val="clear" w:color="auto" w:fill="5B9BD5" w:themeFill="accent1"/>
          </w:tcPr>
          <w:p w14:paraId="3EAF38C7" w14:textId="77777777" w:rsidR="00911C16" w:rsidRPr="00D005D8" w:rsidRDefault="00911C16" w:rsidP="00911C16">
            <w:pPr>
              <w:pStyle w:val="template"/>
              <w:spacing w:line="240" w:lineRule="auto"/>
              <w:ind w:left="36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color w:val="FFFFFF" w:themeColor="background1"/>
                <w:sz w:val="24"/>
                <w:szCs w:val="24"/>
                <w:lang w:bidi="ar-EG"/>
              </w:rPr>
            </w:pPr>
            <w:r w:rsidRPr="00D005D8">
              <w:rPr>
                <w:rFonts w:asciiTheme="minorHAnsi" w:eastAsiaTheme="minorEastAsia" w:hAnsiTheme="minorHAnsi" w:cstheme="minorHAnsi"/>
                <w:i w:val="0"/>
                <w:color w:val="FFFFFF" w:themeColor="background1"/>
                <w:sz w:val="24"/>
                <w:szCs w:val="24"/>
                <w:lang w:bidi="ar-EG"/>
              </w:rPr>
              <w:t>Document type</w:t>
            </w:r>
          </w:p>
        </w:tc>
        <w:tc>
          <w:tcPr>
            <w:tcW w:w="4726" w:type="dxa"/>
            <w:gridSpan w:val="3"/>
            <w:shd w:val="clear" w:color="auto" w:fill="5B9BD5" w:themeFill="accent1"/>
          </w:tcPr>
          <w:p w14:paraId="63220AF3" w14:textId="77777777" w:rsidR="00911C16" w:rsidRPr="00D005D8" w:rsidRDefault="00911C16" w:rsidP="00911C16">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color w:val="FFFFFF" w:themeColor="background1"/>
                <w:sz w:val="24"/>
                <w:szCs w:val="24"/>
              </w:rPr>
            </w:pPr>
            <w:r w:rsidRPr="00D005D8">
              <w:rPr>
                <w:rFonts w:asciiTheme="minorHAnsi" w:eastAsiaTheme="minorEastAsia" w:hAnsiTheme="minorHAnsi" w:cstheme="minorHAnsi"/>
                <w:i w:val="0"/>
                <w:color w:val="FFFFFF" w:themeColor="background1"/>
                <w:sz w:val="24"/>
                <w:szCs w:val="24"/>
                <w:lang w:bidi="ar-EG"/>
              </w:rPr>
              <w:t>Validation</w:t>
            </w:r>
            <w:r w:rsidRPr="00D005D8">
              <w:rPr>
                <w:rFonts w:asciiTheme="minorHAnsi" w:eastAsiaTheme="minorEastAsia" w:hAnsiTheme="minorHAnsi" w:cstheme="minorHAnsi"/>
                <w:i w:val="0"/>
                <w:iCs/>
                <w:color w:val="FFFFFF" w:themeColor="background1"/>
                <w:sz w:val="24"/>
                <w:szCs w:val="24"/>
              </w:rPr>
              <w:t xml:space="preserve"> </w:t>
            </w:r>
          </w:p>
        </w:tc>
      </w:tr>
      <w:tr w:rsidR="00911C16" w:rsidRPr="00D005D8" w14:paraId="743EEE97" w14:textId="77777777" w:rsidTr="004B4499">
        <w:trPr>
          <w:trHeight w:val="602"/>
        </w:trPr>
        <w:tc>
          <w:tcPr>
            <w:cnfStyle w:val="001000000000" w:firstRow="0" w:lastRow="0" w:firstColumn="1" w:lastColumn="0" w:oddVBand="0" w:evenVBand="0" w:oddHBand="0" w:evenHBand="0" w:firstRowFirstColumn="0" w:firstRowLastColumn="0" w:lastRowFirstColumn="0" w:lastRowLastColumn="0"/>
            <w:tcW w:w="2345" w:type="dxa"/>
            <w:gridSpan w:val="2"/>
            <w:vMerge/>
          </w:tcPr>
          <w:p w14:paraId="3D07B215" w14:textId="77777777" w:rsidR="00911C16" w:rsidRPr="00D005D8" w:rsidRDefault="00911C16" w:rsidP="00911C16">
            <w:pPr>
              <w:pStyle w:val="template"/>
              <w:spacing w:line="240" w:lineRule="auto"/>
              <w:rPr>
                <w:rFonts w:asciiTheme="minorHAnsi" w:hAnsiTheme="minorHAnsi" w:cstheme="minorHAnsi"/>
                <w:b/>
                <w:bCs/>
                <w:i w:val="0"/>
                <w:iCs/>
                <w:sz w:val="24"/>
                <w:szCs w:val="24"/>
              </w:rPr>
            </w:pPr>
          </w:p>
        </w:tc>
        <w:tc>
          <w:tcPr>
            <w:tcW w:w="2644" w:type="dxa"/>
            <w:gridSpan w:val="2"/>
          </w:tcPr>
          <w:p w14:paraId="6B47AAD0" w14:textId="7BC1A4BC" w:rsidR="00911C16" w:rsidRPr="00D005D8" w:rsidRDefault="00D302AA" w:rsidP="00911C16">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N/A</w:t>
            </w:r>
          </w:p>
        </w:tc>
        <w:tc>
          <w:tcPr>
            <w:tcW w:w="4726" w:type="dxa"/>
            <w:gridSpan w:val="3"/>
          </w:tcPr>
          <w:p w14:paraId="4518ED2F" w14:textId="4DE880B7" w:rsidR="00911C16" w:rsidRPr="00D005D8" w:rsidRDefault="00911C16" w:rsidP="00911C16">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sz w:val="24"/>
                <w:szCs w:val="24"/>
                <w:lang w:bidi="ar-EG"/>
              </w:rPr>
              <w:t>View only the added attachment</w:t>
            </w:r>
          </w:p>
          <w:p w14:paraId="02B1A621" w14:textId="20226DDF" w:rsidR="00911C16" w:rsidRPr="00D005D8" w:rsidRDefault="00911C16" w:rsidP="00911C16">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p>
        </w:tc>
      </w:tr>
      <w:tr w:rsidR="00911C16" w:rsidRPr="00D005D8" w14:paraId="2F219040" w14:textId="77777777" w:rsidTr="00663C99">
        <w:trPr>
          <w:trHeight w:val="228"/>
        </w:trPr>
        <w:tc>
          <w:tcPr>
            <w:cnfStyle w:val="001000000000" w:firstRow="0" w:lastRow="0" w:firstColumn="1" w:lastColumn="0" w:oddVBand="0" w:evenVBand="0" w:oddHBand="0" w:evenHBand="0" w:firstRowFirstColumn="0" w:firstRowLastColumn="0" w:lastRowFirstColumn="0" w:lastRowLastColumn="0"/>
            <w:tcW w:w="9715" w:type="dxa"/>
            <w:gridSpan w:val="7"/>
          </w:tcPr>
          <w:p w14:paraId="31E16662" w14:textId="45647FC9" w:rsidR="00911C16" w:rsidRPr="00D005D8" w:rsidRDefault="00911C16" w:rsidP="00911C16">
            <w:pPr>
              <w:pStyle w:val="template"/>
              <w:spacing w:line="240" w:lineRule="auto"/>
              <w:jc w:val="center"/>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User Interface Specification</w:t>
            </w:r>
          </w:p>
        </w:tc>
      </w:tr>
      <w:tr w:rsidR="00911C16" w:rsidRPr="00D005D8" w14:paraId="23139374" w14:textId="77777777" w:rsidTr="004B4499">
        <w:trPr>
          <w:trHeight w:val="341"/>
        </w:trPr>
        <w:tc>
          <w:tcPr>
            <w:cnfStyle w:val="001000000000" w:firstRow="0" w:lastRow="0" w:firstColumn="1" w:lastColumn="0" w:oddVBand="0" w:evenVBand="0" w:oddHBand="0" w:evenHBand="0" w:firstRowFirstColumn="0" w:firstRowLastColumn="0" w:lastRowFirstColumn="0" w:lastRowLastColumn="0"/>
            <w:tcW w:w="2024" w:type="dxa"/>
            <w:shd w:val="clear" w:color="auto" w:fill="5B9BD5" w:themeFill="accent1"/>
          </w:tcPr>
          <w:p w14:paraId="35A7A824" w14:textId="77777777" w:rsidR="00911C16" w:rsidRPr="00D005D8" w:rsidRDefault="00911C16" w:rsidP="00911C16">
            <w:pPr>
              <w:jc w:val="center"/>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Field Name</w:t>
            </w:r>
          </w:p>
        </w:tc>
        <w:tc>
          <w:tcPr>
            <w:tcW w:w="1472" w:type="dxa"/>
            <w:gridSpan w:val="2"/>
            <w:shd w:val="clear" w:color="auto" w:fill="5B9BD5" w:themeFill="accent1"/>
          </w:tcPr>
          <w:p w14:paraId="7BEA2C17" w14:textId="77777777" w:rsidR="00911C16" w:rsidRPr="00D005D8" w:rsidRDefault="00911C16" w:rsidP="00911C1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Alias AR</w:t>
            </w:r>
          </w:p>
        </w:tc>
        <w:tc>
          <w:tcPr>
            <w:tcW w:w="1919" w:type="dxa"/>
            <w:gridSpan w:val="2"/>
            <w:shd w:val="clear" w:color="auto" w:fill="5B9BD5" w:themeFill="accent1"/>
          </w:tcPr>
          <w:p w14:paraId="61AA6557" w14:textId="77777777" w:rsidR="00911C16" w:rsidRPr="00D005D8" w:rsidRDefault="00911C16" w:rsidP="00911C1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Control Type</w:t>
            </w:r>
          </w:p>
        </w:tc>
        <w:tc>
          <w:tcPr>
            <w:tcW w:w="2279" w:type="dxa"/>
            <w:shd w:val="clear" w:color="auto" w:fill="5B9BD5" w:themeFill="accent1"/>
          </w:tcPr>
          <w:p w14:paraId="60FEA587" w14:textId="77777777" w:rsidR="00911C16" w:rsidRPr="00D005D8" w:rsidRDefault="00911C16" w:rsidP="00911C1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Validation</w:t>
            </w:r>
          </w:p>
        </w:tc>
        <w:tc>
          <w:tcPr>
            <w:tcW w:w="2021" w:type="dxa"/>
            <w:shd w:val="clear" w:color="auto" w:fill="5B9BD5" w:themeFill="accent1"/>
          </w:tcPr>
          <w:p w14:paraId="24210D9A" w14:textId="77777777" w:rsidR="00911C16" w:rsidRPr="00D005D8" w:rsidRDefault="00911C16" w:rsidP="00911C1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Source (integration / Reference filed)</w:t>
            </w:r>
          </w:p>
        </w:tc>
      </w:tr>
      <w:tr w:rsidR="00D302AA" w:rsidRPr="00D005D8" w14:paraId="57C7D9E5" w14:textId="77777777" w:rsidTr="004B4499">
        <w:tc>
          <w:tcPr>
            <w:cnfStyle w:val="001000000000" w:firstRow="0" w:lastRow="0" w:firstColumn="1" w:lastColumn="0" w:oddVBand="0" w:evenVBand="0" w:oddHBand="0" w:evenHBand="0" w:firstRowFirstColumn="0" w:firstRowLastColumn="0" w:lastRowFirstColumn="0" w:lastRowLastColumn="0"/>
            <w:tcW w:w="2024" w:type="dxa"/>
          </w:tcPr>
          <w:p w14:paraId="410CA00F" w14:textId="77777777" w:rsidR="00D302AA" w:rsidRPr="00D005D8" w:rsidRDefault="00D302AA" w:rsidP="00D302AA">
            <w:pPr>
              <w:tabs>
                <w:tab w:val="left" w:pos="1340"/>
              </w:tabs>
              <w:rPr>
                <w:rFonts w:cstheme="minorHAnsi"/>
                <w:sz w:val="24"/>
                <w:szCs w:val="24"/>
              </w:rPr>
            </w:pPr>
            <w:r w:rsidRPr="00D005D8">
              <w:rPr>
                <w:rFonts w:eastAsia="Times New Roman" w:cstheme="minorHAnsi"/>
                <w:iCs/>
                <w:sz w:val="24"/>
                <w:szCs w:val="24"/>
              </w:rPr>
              <w:t xml:space="preserve">Display All request information as in sections </w:t>
            </w:r>
          </w:p>
        </w:tc>
        <w:tc>
          <w:tcPr>
            <w:tcW w:w="1472" w:type="dxa"/>
            <w:gridSpan w:val="2"/>
          </w:tcPr>
          <w:p w14:paraId="1C652DE7" w14:textId="7F8EE4AB"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 xml:space="preserve">يمكن تعديل </w:t>
            </w:r>
            <w:r w:rsidR="00481559">
              <w:rPr>
                <w:rStyle w:val="fontstyle01"/>
                <w:rFonts w:asciiTheme="minorHAnsi" w:hAnsiTheme="minorHAnsi" w:cstheme="minorHAnsi" w:hint="cs"/>
                <w:color w:val="auto"/>
                <w:sz w:val="24"/>
                <w:szCs w:val="24"/>
                <w:rtl/>
                <w:lang w:bidi="ar-EG"/>
              </w:rPr>
              <w:t>البيانات</w:t>
            </w:r>
          </w:p>
        </w:tc>
        <w:tc>
          <w:tcPr>
            <w:tcW w:w="1919" w:type="dxa"/>
            <w:gridSpan w:val="2"/>
          </w:tcPr>
          <w:p w14:paraId="709EB136" w14:textId="2827DD15" w:rsidR="00D302AA" w:rsidRPr="00D005D8" w:rsidRDefault="003F5FF1" w:rsidP="00D302AA">
            <w:pPr>
              <w:cnfStyle w:val="000000000000" w:firstRow="0" w:lastRow="0" w:firstColumn="0" w:lastColumn="0" w:oddVBand="0" w:evenVBand="0" w:oddHBand="0" w:evenHBand="0" w:firstRowFirstColumn="0" w:firstRowLastColumn="0" w:lastRowFirstColumn="0" w:lastRowLastColumn="0"/>
              <w:rPr>
                <w:rFonts w:eastAsia="Times New Roman" w:cstheme="minorHAnsi"/>
                <w:iCs/>
                <w:sz w:val="24"/>
                <w:szCs w:val="24"/>
              </w:rPr>
            </w:pPr>
            <w:r>
              <w:rPr>
                <w:rFonts w:eastAsia="Times New Roman" w:cstheme="minorHAnsi"/>
                <w:iCs/>
                <w:sz w:val="24"/>
                <w:szCs w:val="24"/>
              </w:rPr>
              <w:t>N/A</w:t>
            </w:r>
          </w:p>
        </w:tc>
        <w:tc>
          <w:tcPr>
            <w:tcW w:w="2279" w:type="dxa"/>
          </w:tcPr>
          <w:p w14:paraId="13014A99" w14:textId="77C223A0" w:rsidR="00D302AA" w:rsidRPr="00D005D8" w:rsidRDefault="00D302AA" w:rsidP="00D302AA">
            <w:pPr>
              <w:cnfStyle w:val="000000000000" w:firstRow="0" w:lastRow="0" w:firstColumn="0" w:lastColumn="0" w:oddVBand="0" w:evenVBand="0" w:oddHBand="0" w:evenHBand="0" w:firstRowFirstColumn="0" w:firstRowLastColumn="0" w:lastRowFirstColumn="0" w:lastRowLastColumn="0"/>
              <w:rPr>
                <w:rFonts w:eastAsia="Times New Roman" w:cstheme="minorHAnsi"/>
                <w:iCs/>
                <w:sz w:val="24"/>
                <w:szCs w:val="24"/>
              </w:rPr>
            </w:pPr>
            <w:r>
              <w:rPr>
                <w:rFonts w:eastAsia="Times New Roman" w:cstheme="minorHAnsi"/>
                <w:iCs/>
                <w:sz w:val="24"/>
                <w:szCs w:val="24"/>
              </w:rPr>
              <w:t>N/A</w:t>
            </w:r>
          </w:p>
        </w:tc>
        <w:tc>
          <w:tcPr>
            <w:tcW w:w="2021" w:type="dxa"/>
          </w:tcPr>
          <w:p w14:paraId="33978B4D" w14:textId="05229172"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N</w:t>
            </w:r>
            <w:r>
              <w:rPr>
                <w:rStyle w:val="fontstyle01"/>
              </w:rPr>
              <w:t>/A</w:t>
            </w:r>
          </w:p>
        </w:tc>
      </w:tr>
      <w:tr w:rsidR="00D302AA" w:rsidRPr="00D005D8" w14:paraId="060BDC2E" w14:textId="77777777" w:rsidTr="004B4499">
        <w:trPr>
          <w:trHeight w:val="404"/>
        </w:trPr>
        <w:tc>
          <w:tcPr>
            <w:cnfStyle w:val="001000000000" w:firstRow="0" w:lastRow="0" w:firstColumn="1" w:lastColumn="0" w:oddVBand="0" w:evenVBand="0" w:oddHBand="0" w:evenHBand="0" w:firstRowFirstColumn="0" w:firstRowLastColumn="0" w:lastRowFirstColumn="0" w:lastRowLastColumn="0"/>
            <w:tcW w:w="2024" w:type="dxa"/>
            <w:shd w:val="clear" w:color="auto" w:fill="5B9BD5" w:themeFill="accent1"/>
          </w:tcPr>
          <w:p w14:paraId="28FF06A0" w14:textId="77777777" w:rsidR="00D302AA" w:rsidRPr="00D005D8" w:rsidRDefault="00D302AA" w:rsidP="00D302AA">
            <w:pPr>
              <w:rPr>
                <w:rFonts w:cstheme="minorHAnsi"/>
                <w:b/>
                <w:bCs/>
                <w:color w:val="FFFFFF" w:themeColor="background1"/>
                <w:sz w:val="24"/>
                <w:szCs w:val="24"/>
              </w:rPr>
            </w:pPr>
            <w:r w:rsidRPr="00D005D8">
              <w:rPr>
                <w:rFonts w:cstheme="minorHAnsi"/>
                <w:b/>
                <w:bCs/>
                <w:color w:val="FFFFFF" w:themeColor="background1"/>
                <w:sz w:val="24"/>
                <w:szCs w:val="24"/>
              </w:rPr>
              <w:t xml:space="preserve">User Comments </w:t>
            </w:r>
          </w:p>
        </w:tc>
        <w:tc>
          <w:tcPr>
            <w:tcW w:w="1472" w:type="dxa"/>
            <w:gridSpan w:val="2"/>
            <w:shd w:val="clear" w:color="auto" w:fill="5B9BD5" w:themeFill="accent1"/>
          </w:tcPr>
          <w:p w14:paraId="5AADF932" w14:textId="77777777"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rtl/>
                <w:lang w:bidi="ar-EG"/>
              </w:rPr>
            </w:pPr>
            <w:r w:rsidRPr="00D005D8">
              <w:rPr>
                <w:rFonts w:cstheme="minorHAnsi"/>
                <w:b/>
                <w:bCs/>
                <w:color w:val="FFFFFF" w:themeColor="background1"/>
                <w:sz w:val="24"/>
                <w:szCs w:val="24"/>
                <w:lang w:bidi="ar-EG"/>
              </w:rPr>
              <w:t xml:space="preserve">Label </w:t>
            </w:r>
          </w:p>
        </w:tc>
        <w:tc>
          <w:tcPr>
            <w:tcW w:w="1919" w:type="dxa"/>
            <w:gridSpan w:val="2"/>
            <w:shd w:val="clear" w:color="auto" w:fill="5B9BD5" w:themeFill="accent1"/>
          </w:tcPr>
          <w:p w14:paraId="5F3DE188" w14:textId="24A44420"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eastAsia="Times New Roman" w:cstheme="minorHAnsi"/>
                <w:b/>
                <w:bCs/>
                <w:color w:val="FFFFFF" w:themeColor="background1"/>
                <w:sz w:val="24"/>
                <w:szCs w:val="24"/>
              </w:rPr>
              <w:t>Control Type</w:t>
            </w:r>
          </w:p>
        </w:tc>
        <w:tc>
          <w:tcPr>
            <w:tcW w:w="2279" w:type="dxa"/>
            <w:shd w:val="clear" w:color="auto" w:fill="5B9BD5" w:themeFill="accent1"/>
          </w:tcPr>
          <w:p w14:paraId="64020D99" w14:textId="15B960A3" w:rsidR="00D302AA" w:rsidRPr="00D005D8" w:rsidRDefault="00D302AA" w:rsidP="00D302A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eastAsia="Times New Roman" w:cstheme="minorHAnsi"/>
                <w:b/>
                <w:bCs/>
                <w:color w:val="FFFFFF" w:themeColor="background1"/>
                <w:sz w:val="24"/>
                <w:szCs w:val="24"/>
              </w:rPr>
              <w:t>Validation</w:t>
            </w:r>
          </w:p>
        </w:tc>
        <w:tc>
          <w:tcPr>
            <w:tcW w:w="2021" w:type="dxa"/>
            <w:shd w:val="clear" w:color="auto" w:fill="5B9BD5" w:themeFill="accent1"/>
          </w:tcPr>
          <w:p w14:paraId="3DD095B3" w14:textId="307459B8" w:rsidR="00D302AA" w:rsidRPr="00D005D8" w:rsidRDefault="00D302AA" w:rsidP="00D302AA">
            <w:pPr>
              <w:cnfStyle w:val="000000000000" w:firstRow="0" w:lastRow="0" w:firstColumn="0" w:lastColumn="0" w:oddVBand="0" w:evenVBand="0" w:oddHBand="0" w:evenHBand="0" w:firstRowFirstColumn="0" w:firstRowLastColumn="0" w:lastRowFirstColumn="0" w:lastRowLastColumn="0"/>
              <w:rPr>
                <w:rFonts w:cstheme="minorHAnsi"/>
                <w:sz w:val="24"/>
                <w:szCs w:val="24"/>
                <w:u w:val="single"/>
              </w:rPr>
            </w:pPr>
          </w:p>
        </w:tc>
      </w:tr>
      <w:tr w:rsidR="00D302AA" w:rsidRPr="00D005D8" w14:paraId="0CC7ACA5" w14:textId="77777777" w:rsidTr="004B4499">
        <w:tc>
          <w:tcPr>
            <w:cnfStyle w:val="001000000000" w:firstRow="0" w:lastRow="0" w:firstColumn="1" w:lastColumn="0" w:oddVBand="0" w:evenVBand="0" w:oddHBand="0" w:evenHBand="0" w:firstRowFirstColumn="0" w:firstRowLastColumn="0" w:lastRowFirstColumn="0" w:lastRowLastColumn="0"/>
            <w:tcW w:w="2024" w:type="dxa"/>
          </w:tcPr>
          <w:p w14:paraId="100A969F" w14:textId="2FDAF44E" w:rsidR="00D302AA" w:rsidRPr="00D005D8" w:rsidRDefault="00D302AA" w:rsidP="00D302AA">
            <w:pPr>
              <w:rPr>
                <w:rFonts w:cstheme="minorHAnsi"/>
                <w:sz w:val="24"/>
                <w:szCs w:val="24"/>
              </w:rPr>
            </w:pPr>
            <w:r w:rsidRPr="00D005D8">
              <w:rPr>
                <w:rFonts w:cstheme="minorHAnsi"/>
                <w:sz w:val="24"/>
                <w:szCs w:val="24"/>
              </w:rPr>
              <w:t xml:space="preserve">User comments </w:t>
            </w:r>
          </w:p>
        </w:tc>
        <w:tc>
          <w:tcPr>
            <w:tcW w:w="1472" w:type="dxa"/>
            <w:gridSpan w:val="2"/>
          </w:tcPr>
          <w:p w14:paraId="0141174D" w14:textId="3A5BF08A"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rtl/>
                <w:lang w:bidi="ar-EG"/>
              </w:rPr>
              <w:t>اضافة تعليقات</w:t>
            </w:r>
          </w:p>
        </w:tc>
        <w:tc>
          <w:tcPr>
            <w:tcW w:w="1919" w:type="dxa"/>
            <w:gridSpan w:val="2"/>
          </w:tcPr>
          <w:p w14:paraId="392787AA" w14:textId="339BD3C8"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cstheme="minorHAnsi"/>
                <w:sz w:val="24"/>
                <w:szCs w:val="24"/>
                <w:lang w:bidi="ar-EG"/>
              </w:rPr>
              <w:t xml:space="preserve">Text area </w:t>
            </w:r>
          </w:p>
        </w:tc>
        <w:tc>
          <w:tcPr>
            <w:tcW w:w="2279" w:type="dxa"/>
          </w:tcPr>
          <w:p w14:paraId="3C8C626B" w14:textId="2B4074E7" w:rsidR="00D302AA" w:rsidRPr="00D005D8" w:rsidRDefault="005B5719" w:rsidP="00D302A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Ma</w:t>
            </w:r>
            <w:r>
              <w:rPr>
                <w:rStyle w:val="fontstyle01"/>
              </w:rPr>
              <w:t>ndatory</w:t>
            </w:r>
            <w:r w:rsidR="00D302AA" w:rsidRPr="00D005D8">
              <w:rPr>
                <w:rStyle w:val="fontstyle01"/>
                <w:rFonts w:asciiTheme="minorHAnsi" w:hAnsiTheme="minorHAnsi" w:cstheme="minorHAnsi"/>
                <w:color w:val="auto"/>
                <w:sz w:val="24"/>
                <w:szCs w:val="24"/>
              </w:rPr>
              <w:t xml:space="preserve"> in return</w:t>
            </w:r>
          </w:p>
        </w:tc>
        <w:tc>
          <w:tcPr>
            <w:tcW w:w="2021" w:type="dxa"/>
          </w:tcPr>
          <w:p w14:paraId="70A88A1F" w14:textId="631BD9FF" w:rsidR="00D302AA" w:rsidRPr="00D302AA" w:rsidRDefault="00D302AA" w:rsidP="00D302A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r w:rsidR="00D302AA" w:rsidRPr="00D005D8" w14:paraId="3717102C" w14:textId="77777777" w:rsidTr="004B4499">
        <w:tc>
          <w:tcPr>
            <w:cnfStyle w:val="001000000000" w:firstRow="0" w:lastRow="0" w:firstColumn="1" w:lastColumn="0" w:oddVBand="0" w:evenVBand="0" w:oddHBand="0" w:evenHBand="0" w:firstRowFirstColumn="0" w:firstRowLastColumn="0" w:lastRowFirstColumn="0" w:lastRowLastColumn="0"/>
            <w:tcW w:w="2024" w:type="dxa"/>
          </w:tcPr>
          <w:p w14:paraId="6336E046" w14:textId="09EB7CA2" w:rsidR="00D302AA" w:rsidRPr="00D005D8" w:rsidRDefault="00D302AA" w:rsidP="00D302AA">
            <w:pPr>
              <w:rPr>
                <w:rFonts w:cstheme="minorHAnsi"/>
                <w:sz w:val="24"/>
                <w:szCs w:val="24"/>
              </w:rPr>
            </w:pPr>
            <w:r w:rsidRPr="00D005D8">
              <w:rPr>
                <w:rFonts w:cstheme="minorHAnsi"/>
                <w:sz w:val="24"/>
                <w:szCs w:val="24"/>
              </w:rPr>
              <w:t xml:space="preserve">History comment </w:t>
            </w:r>
          </w:p>
        </w:tc>
        <w:tc>
          <w:tcPr>
            <w:tcW w:w="1472" w:type="dxa"/>
            <w:gridSpan w:val="2"/>
          </w:tcPr>
          <w:p w14:paraId="4B46CF52" w14:textId="1C5C9E78"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rtl/>
                <w:lang w:bidi="ar-EG"/>
              </w:rPr>
              <w:t>التعليقات السابقة</w:t>
            </w:r>
          </w:p>
        </w:tc>
        <w:tc>
          <w:tcPr>
            <w:tcW w:w="1919" w:type="dxa"/>
            <w:gridSpan w:val="2"/>
          </w:tcPr>
          <w:p w14:paraId="28380FD4" w14:textId="77777777"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005D8">
              <w:rPr>
                <w:rStyle w:val="fontstyle01"/>
                <w:rFonts w:asciiTheme="minorHAnsi" w:hAnsiTheme="minorHAnsi" w:cstheme="minorHAnsi"/>
                <w:color w:val="auto"/>
                <w:sz w:val="24"/>
                <w:szCs w:val="24"/>
              </w:rPr>
              <w:t>Read only text</w:t>
            </w:r>
          </w:p>
          <w:p w14:paraId="016E29F5" w14:textId="77777777"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2279" w:type="dxa"/>
          </w:tcPr>
          <w:p w14:paraId="7A4C492F" w14:textId="46E79EA8" w:rsidR="00D302AA" w:rsidRPr="00D005D8" w:rsidRDefault="00D302AA" w:rsidP="00D302A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Represent the history of previous user’s comments (user / comment / Action / date)</w:t>
            </w:r>
          </w:p>
        </w:tc>
        <w:tc>
          <w:tcPr>
            <w:tcW w:w="2021" w:type="dxa"/>
          </w:tcPr>
          <w:p w14:paraId="5BA07E38" w14:textId="7D8A6792" w:rsidR="00D302AA" w:rsidRPr="00D302AA" w:rsidRDefault="00D302AA" w:rsidP="00D302A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r w:rsidR="00D302AA" w:rsidRPr="00D005D8" w14:paraId="7C96E08D" w14:textId="77777777" w:rsidTr="003A2BB7">
        <w:tc>
          <w:tcPr>
            <w:cnfStyle w:val="001000000000" w:firstRow="0" w:lastRow="0" w:firstColumn="1" w:lastColumn="0" w:oddVBand="0" w:evenVBand="0" w:oddHBand="0" w:evenHBand="0" w:firstRowFirstColumn="0" w:firstRowLastColumn="0" w:lastRowFirstColumn="0" w:lastRowLastColumn="0"/>
            <w:tcW w:w="2024" w:type="dxa"/>
            <w:shd w:val="clear" w:color="auto" w:fill="2E74B5" w:themeFill="accent1" w:themeFillShade="BF"/>
          </w:tcPr>
          <w:p w14:paraId="1467C988" w14:textId="2D9264C7" w:rsidR="00D302AA" w:rsidRPr="00D005D8" w:rsidRDefault="00D302AA" w:rsidP="00D302AA">
            <w:pPr>
              <w:rPr>
                <w:rFonts w:cstheme="minorHAnsi"/>
                <w:sz w:val="24"/>
                <w:szCs w:val="24"/>
              </w:rPr>
            </w:pPr>
            <w:r w:rsidRPr="00D005D8">
              <w:rPr>
                <w:rFonts w:cstheme="minorHAnsi"/>
                <w:sz w:val="24"/>
                <w:szCs w:val="24"/>
              </w:rPr>
              <w:t>EN</w:t>
            </w:r>
          </w:p>
        </w:tc>
        <w:tc>
          <w:tcPr>
            <w:tcW w:w="1472" w:type="dxa"/>
            <w:gridSpan w:val="2"/>
            <w:shd w:val="clear" w:color="auto" w:fill="2E74B5" w:themeFill="accent1" w:themeFillShade="BF"/>
          </w:tcPr>
          <w:p w14:paraId="6CAB141C" w14:textId="6430F305"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lang w:bidi="ar-EG"/>
              </w:rPr>
              <w:t>AR</w:t>
            </w:r>
          </w:p>
        </w:tc>
        <w:tc>
          <w:tcPr>
            <w:tcW w:w="1919" w:type="dxa"/>
            <w:gridSpan w:val="2"/>
            <w:shd w:val="clear" w:color="auto" w:fill="2E74B5" w:themeFill="accent1" w:themeFillShade="BF"/>
          </w:tcPr>
          <w:p w14:paraId="7A2F6EBA" w14:textId="44E7E0A8" w:rsidR="00D302AA" w:rsidRPr="00D005D8" w:rsidRDefault="00D302AA" w:rsidP="00D302A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Control Type</w:t>
            </w:r>
          </w:p>
        </w:tc>
        <w:tc>
          <w:tcPr>
            <w:tcW w:w="2279" w:type="dxa"/>
            <w:shd w:val="clear" w:color="auto" w:fill="2E74B5" w:themeFill="accent1" w:themeFillShade="BF"/>
          </w:tcPr>
          <w:p w14:paraId="08B7DFD1" w14:textId="0EA25EB5" w:rsidR="00D302AA" w:rsidRPr="00D005D8" w:rsidRDefault="00D302AA" w:rsidP="00D302A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Action</w:t>
            </w:r>
          </w:p>
        </w:tc>
        <w:tc>
          <w:tcPr>
            <w:tcW w:w="2021" w:type="dxa"/>
            <w:shd w:val="clear" w:color="auto" w:fill="2E74B5" w:themeFill="accent1" w:themeFillShade="BF"/>
          </w:tcPr>
          <w:p w14:paraId="11120D5A" w14:textId="77777777" w:rsidR="00D302AA" w:rsidRPr="00D302AA" w:rsidRDefault="00D302AA" w:rsidP="00D302AA">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r>
      <w:tr w:rsidR="008F640F" w:rsidRPr="00D005D8" w14:paraId="5ADF6EFF" w14:textId="77777777" w:rsidTr="004B4499">
        <w:tc>
          <w:tcPr>
            <w:cnfStyle w:val="001000000000" w:firstRow="0" w:lastRow="0" w:firstColumn="1" w:lastColumn="0" w:oddVBand="0" w:evenVBand="0" w:oddHBand="0" w:evenHBand="0" w:firstRowFirstColumn="0" w:firstRowLastColumn="0" w:lastRowFirstColumn="0" w:lastRowLastColumn="0"/>
            <w:tcW w:w="2024" w:type="dxa"/>
          </w:tcPr>
          <w:p w14:paraId="4B497330" w14:textId="09072DF3" w:rsidR="008F640F" w:rsidRPr="00D005D8" w:rsidRDefault="008F640F" w:rsidP="008F640F">
            <w:pPr>
              <w:rPr>
                <w:rFonts w:cstheme="minorHAnsi"/>
                <w:sz w:val="24"/>
                <w:szCs w:val="24"/>
              </w:rPr>
            </w:pPr>
            <w:r w:rsidRPr="00D005D8">
              <w:rPr>
                <w:rFonts w:cstheme="minorHAnsi"/>
                <w:sz w:val="24"/>
                <w:szCs w:val="24"/>
              </w:rPr>
              <w:t xml:space="preserve">Approve  </w:t>
            </w:r>
          </w:p>
        </w:tc>
        <w:tc>
          <w:tcPr>
            <w:tcW w:w="1472" w:type="dxa"/>
            <w:gridSpan w:val="2"/>
          </w:tcPr>
          <w:p w14:paraId="737A6A9D" w14:textId="77777777" w:rsidR="008F640F" w:rsidRPr="00D005D8" w:rsidRDefault="008F640F" w:rsidP="008F640F">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rtl/>
                <w:lang w:bidi="ar-EG"/>
              </w:rPr>
              <w:t xml:space="preserve">تنفيذ </w:t>
            </w:r>
          </w:p>
          <w:p w14:paraId="5BD4CE14" w14:textId="77777777" w:rsidR="008F640F" w:rsidRPr="00D005D8" w:rsidRDefault="008F640F" w:rsidP="008F640F">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p>
        </w:tc>
        <w:tc>
          <w:tcPr>
            <w:tcW w:w="1919" w:type="dxa"/>
            <w:gridSpan w:val="2"/>
          </w:tcPr>
          <w:p w14:paraId="0DF2C6B6" w14:textId="01184520" w:rsidR="008F640F" w:rsidRPr="00D005D8" w:rsidRDefault="008F640F" w:rsidP="008F640F">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 xml:space="preserve"> Button</w:t>
            </w:r>
          </w:p>
        </w:tc>
        <w:tc>
          <w:tcPr>
            <w:tcW w:w="2279" w:type="dxa"/>
          </w:tcPr>
          <w:p w14:paraId="4BEE9F7D" w14:textId="77777777" w:rsidR="008F640F" w:rsidRDefault="008F640F" w:rsidP="008F640F">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Send the transaction to the next step as flow diagram</w:t>
            </w:r>
            <w:r>
              <w:rPr>
                <w:rStyle w:val="fontstyle01"/>
                <w:rFonts w:asciiTheme="minorHAnsi" w:hAnsiTheme="minorHAnsi" w:cstheme="minorHAnsi"/>
                <w:color w:val="auto"/>
                <w:sz w:val="24"/>
                <w:szCs w:val="24"/>
              </w:rPr>
              <w:t xml:space="preserve"> to</w:t>
            </w:r>
          </w:p>
          <w:p w14:paraId="35BDE7BE" w14:textId="49431BEE" w:rsidR="008F640F" w:rsidRPr="00D005D8" w:rsidRDefault="008F640F" w:rsidP="008F640F">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Branch Manager</w:t>
            </w:r>
            <w:r w:rsidRPr="00D005D8">
              <w:rPr>
                <w:rStyle w:val="fontstyle01"/>
                <w:rFonts w:asciiTheme="minorHAnsi" w:hAnsiTheme="minorHAnsi" w:cstheme="minorHAnsi"/>
                <w:color w:val="auto"/>
                <w:sz w:val="24"/>
                <w:szCs w:val="24"/>
              </w:rPr>
              <w:t>.</w:t>
            </w:r>
          </w:p>
        </w:tc>
        <w:tc>
          <w:tcPr>
            <w:tcW w:w="2021" w:type="dxa"/>
          </w:tcPr>
          <w:p w14:paraId="517043A2" w14:textId="066D1AFB" w:rsidR="008F640F" w:rsidRPr="00D302AA" w:rsidRDefault="008F640F" w:rsidP="008F640F">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r w:rsidR="00D302AA" w:rsidRPr="00D005D8" w14:paraId="2849A2BE" w14:textId="77777777" w:rsidTr="00C7605D">
        <w:trPr>
          <w:trHeight w:val="1232"/>
        </w:trPr>
        <w:tc>
          <w:tcPr>
            <w:cnfStyle w:val="001000000000" w:firstRow="0" w:lastRow="0" w:firstColumn="1" w:lastColumn="0" w:oddVBand="0" w:evenVBand="0" w:oddHBand="0" w:evenHBand="0" w:firstRowFirstColumn="0" w:firstRowLastColumn="0" w:lastRowFirstColumn="0" w:lastRowLastColumn="0"/>
            <w:tcW w:w="2024" w:type="dxa"/>
          </w:tcPr>
          <w:p w14:paraId="15BEF098" w14:textId="66C4D6BE" w:rsidR="00D302AA" w:rsidRPr="00D005D8" w:rsidRDefault="00D302AA" w:rsidP="00D302AA">
            <w:pPr>
              <w:rPr>
                <w:rFonts w:cstheme="minorHAnsi"/>
                <w:sz w:val="24"/>
                <w:szCs w:val="24"/>
              </w:rPr>
            </w:pPr>
            <w:r w:rsidRPr="00D005D8">
              <w:rPr>
                <w:rFonts w:cstheme="minorHAnsi"/>
                <w:sz w:val="24"/>
                <w:szCs w:val="24"/>
              </w:rPr>
              <w:t xml:space="preserve">Return </w:t>
            </w:r>
            <w:r w:rsidR="00E91F6E">
              <w:rPr>
                <w:rFonts w:cstheme="minorHAnsi"/>
                <w:sz w:val="24"/>
                <w:szCs w:val="24"/>
              </w:rPr>
              <w:t>to Maker</w:t>
            </w:r>
          </w:p>
        </w:tc>
        <w:tc>
          <w:tcPr>
            <w:tcW w:w="1472" w:type="dxa"/>
            <w:gridSpan w:val="2"/>
          </w:tcPr>
          <w:p w14:paraId="5920C405" w14:textId="2C6EC3BA" w:rsidR="00D302AA" w:rsidRPr="00D005D8" w:rsidRDefault="00E91F6E" w:rsidP="00D302A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Pr>
                <w:rFonts w:cstheme="minorHAnsi" w:hint="cs"/>
                <w:sz w:val="24"/>
                <w:szCs w:val="24"/>
                <w:rtl/>
                <w:lang w:bidi="ar-EG"/>
              </w:rPr>
              <w:t>الرجوع الى المنفذ</w:t>
            </w:r>
          </w:p>
        </w:tc>
        <w:tc>
          <w:tcPr>
            <w:tcW w:w="1919" w:type="dxa"/>
            <w:gridSpan w:val="2"/>
          </w:tcPr>
          <w:p w14:paraId="590CD49F" w14:textId="7BA8DA36" w:rsidR="00D302AA" w:rsidRPr="00D005D8" w:rsidRDefault="0098140E" w:rsidP="00D302A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B</w:t>
            </w:r>
            <w:r>
              <w:rPr>
                <w:rStyle w:val="fontstyle01"/>
                <w:rFonts w:asciiTheme="minorHAnsi" w:hAnsiTheme="minorHAnsi" w:cstheme="minorHAnsi"/>
                <w:color w:val="auto"/>
                <w:sz w:val="24"/>
                <w:szCs w:val="24"/>
              </w:rPr>
              <w:t>u</w:t>
            </w:r>
            <w:r w:rsidRPr="00D005D8">
              <w:rPr>
                <w:rStyle w:val="fontstyle01"/>
                <w:rFonts w:asciiTheme="minorHAnsi" w:hAnsiTheme="minorHAnsi" w:cstheme="minorHAnsi"/>
                <w:color w:val="auto"/>
                <w:sz w:val="24"/>
                <w:szCs w:val="24"/>
              </w:rPr>
              <w:t>tto</w:t>
            </w:r>
            <w:r>
              <w:rPr>
                <w:rStyle w:val="fontstyle01"/>
                <w:rFonts w:asciiTheme="minorHAnsi" w:hAnsiTheme="minorHAnsi" w:cstheme="minorHAnsi"/>
                <w:color w:val="auto"/>
                <w:sz w:val="24"/>
                <w:szCs w:val="24"/>
              </w:rPr>
              <w:t>n</w:t>
            </w:r>
          </w:p>
        </w:tc>
        <w:tc>
          <w:tcPr>
            <w:tcW w:w="2279" w:type="dxa"/>
          </w:tcPr>
          <w:p w14:paraId="5C45CBAD" w14:textId="43EE7E5C" w:rsidR="00D302AA" w:rsidRPr="00D005D8" w:rsidRDefault="00D302AA" w:rsidP="00D302A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 xml:space="preserve">In case the user wants </w:t>
            </w:r>
            <w:r w:rsidR="004576C1">
              <w:rPr>
                <w:rStyle w:val="fontstyle01"/>
                <w:rFonts w:asciiTheme="minorHAnsi" w:hAnsiTheme="minorHAnsi" w:cstheme="minorHAnsi"/>
                <w:color w:val="auto"/>
                <w:sz w:val="24"/>
                <w:szCs w:val="24"/>
              </w:rPr>
              <w:t xml:space="preserve">to return to </w:t>
            </w:r>
            <w:r w:rsidR="00AF0678">
              <w:rPr>
                <w:rStyle w:val="fontstyle01"/>
                <w:rFonts w:asciiTheme="minorHAnsi" w:hAnsiTheme="minorHAnsi" w:cstheme="minorHAnsi"/>
                <w:color w:val="auto"/>
                <w:sz w:val="24"/>
                <w:szCs w:val="24"/>
              </w:rPr>
              <w:t xml:space="preserve">his </w:t>
            </w:r>
            <w:r w:rsidR="004576C1">
              <w:rPr>
                <w:rStyle w:val="fontstyle01"/>
                <w:rFonts w:asciiTheme="minorHAnsi" w:hAnsiTheme="minorHAnsi" w:cstheme="minorHAnsi"/>
                <w:color w:val="auto"/>
                <w:sz w:val="24"/>
                <w:szCs w:val="24"/>
              </w:rPr>
              <w:t>maker</w:t>
            </w:r>
          </w:p>
        </w:tc>
        <w:tc>
          <w:tcPr>
            <w:tcW w:w="2021" w:type="dxa"/>
          </w:tcPr>
          <w:p w14:paraId="7CA3859C" w14:textId="2A4FF15A" w:rsidR="00D302AA" w:rsidRPr="00D302AA" w:rsidRDefault="00D302AA" w:rsidP="00D302A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bl>
    <w:p w14:paraId="786E2086" w14:textId="77777777" w:rsidR="00813C63" w:rsidRPr="00D005D8" w:rsidRDefault="00813C63" w:rsidP="00813C63">
      <w:pPr>
        <w:pStyle w:val="Heading3"/>
      </w:pPr>
      <w:bookmarkStart w:id="30" w:name="_Toc108095575"/>
      <w:bookmarkStart w:id="31" w:name="_Toc109074361"/>
      <w:bookmarkStart w:id="32" w:name="_Toc95300431"/>
      <w:r w:rsidRPr="00D005D8">
        <w:lastRenderedPageBreak/>
        <w:t>Activity CU01-Central Unit of Account Opening-Maker</w:t>
      </w:r>
      <w:bookmarkEnd w:id="30"/>
      <w:bookmarkEnd w:id="31"/>
    </w:p>
    <w:tbl>
      <w:tblPr>
        <w:tblStyle w:val="Style2"/>
        <w:tblW w:w="9715" w:type="dxa"/>
        <w:tblLook w:val="04A0" w:firstRow="1" w:lastRow="0" w:firstColumn="1" w:lastColumn="0" w:noHBand="0" w:noVBand="1"/>
      </w:tblPr>
      <w:tblGrid>
        <w:gridCol w:w="2025"/>
        <w:gridCol w:w="310"/>
        <w:gridCol w:w="1014"/>
        <w:gridCol w:w="1403"/>
        <w:gridCol w:w="431"/>
        <w:gridCol w:w="2299"/>
        <w:gridCol w:w="2233"/>
      </w:tblGrid>
      <w:tr w:rsidR="00813C63" w:rsidRPr="00D005D8" w14:paraId="65201AA9" w14:textId="77777777" w:rsidTr="00D112EA">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335" w:type="dxa"/>
            <w:gridSpan w:val="2"/>
            <w:shd w:val="clear" w:color="auto" w:fill="2E74B5" w:themeFill="accent1" w:themeFillShade="BF"/>
          </w:tcPr>
          <w:p w14:paraId="33E2A406"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Item </w:t>
            </w:r>
          </w:p>
        </w:tc>
        <w:tc>
          <w:tcPr>
            <w:tcW w:w="7380" w:type="dxa"/>
            <w:gridSpan w:val="5"/>
            <w:shd w:val="clear" w:color="auto" w:fill="2E74B5" w:themeFill="accent1" w:themeFillShade="BF"/>
          </w:tcPr>
          <w:p w14:paraId="18BB5106" w14:textId="77777777" w:rsidR="00813C63" w:rsidRPr="00D005D8" w:rsidRDefault="00813C63" w:rsidP="00D112EA">
            <w:pPr>
              <w:pStyle w:val="template"/>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Description </w:t>
            </w:r>
          </w:p>
        </w:tc>
      </w:tr>
      <w:tr w:rsidR="00813C63" w:rsidRPr="00D005D8" w14:paraId="22104306" w14:textId="77777777" w:rsidTr="00D112EA">
        <w:trPr>
          <w:trHeight w:val="224"/>
        </w:trPr>
        <w:tc>
          <w:tcPr>
            <w:cnfStyle w:val="001000000000" w:firstRow="0" w:lastRow="0" w:firstColumn="1" w:lastColumn="0" w:oddVBand="0" w:evenVBand="0" w:oddHBand="0" w:evenHBand="0" w:firstRowFirstColumn="0" w:firstRowLastColumn="0" w:lastRowFirstColumn="0" w:lastRowLastColumn="0"/>
            <w:tcW w:w="2335" w:type="dxa"/>
            <w:gridSpan w:val="2"/>
          </w:tcPr>
          <w:p w14:paraId="1BABAA2D"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Activity ID</w:t>
            </w:r>
          </w:p>
        </w:tc>
        <w:tc>
          <w:tcPr>
            <w:tcW w:w="7380" w:type="dxa"/>
            <w:gridSpan w:val="5"/>
          </w:tcPr>
          <w:p w14:paraId="23AC3F97"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CN01</w:t>
            </w:r>
          </w:p>
        </w:tc>
      </w:tr>
      <w:tr w:rsidR="00813C63" w:rsidRPr="00D005D8" w14:paraId="454897E4" w14:textId="77777777" w:rsidTr="00D112EA">
        <w:trPr>
          <w:trHeight w:val="224"/>
        </w:trPr>
        <w:tc>
          <w:tcPr>
            <w:cnfStyle w:val="001000000000" w:firstRow="0" w:lastRow="0" w:firstColumn="1" w:lastColumn="0" w:oddVBand="0" w:evenVBand="0" w:oddHBand="0" w:evenHBand="0" w:firstRowFirstColumn="0" w:firstRowLastColumn="0" w:lastRowFirstColumn="0" w:lastRowLastColumn="0"/>
            <w:tcW w:w="2335" w:type="dxa"/>
            <w:gridSpan w:val="2"/>
          </w:tcPr>
          <w:p w14:paraId="64E7F560"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Alias</w:t>
            </w:r>
            <w:r w:rsidRPr="00D005D8">
              <w:rPr>
                <w:rFonts w:asciiTheme="minorHAnsi" w:hAnsiTheme="minorHAnsi" w:cstheme="minorHAnsi"/>
                <w:i w:val="0"/>
                <w:iCs/>
                <w:sz w:val="24"/>
                <w:szCs w:val="24"/>
                <w:rtl/>
              </w:rPr>
              <w:t xml:space="preserve"> </w:t>
            </w:r>
            <w:r w:rsidRPr="00D005D8">
              <w:rPr>
                <w:rFonts w:asciiTheme="minorHAnsi" w:hAnsiTheme="minorHAnsi" w:cstheme="minorHAnsi"/>
                <w:sz w:val="24"/>
                <w:szCs w:val="24"/>
              </w:rPr>
              <w:t>name</w:t>
            </w:r>
            <w:r w:rsidRPr="00D005D8">
              <w:rPr>
                <w:rFonts w:asciiTheme="minorHAnsi" w:hAnsiTheme="minorHAnsi" w:cstheme="minorHAnsi"/>
                <w:i w:val="0"/>
                <w:iCs/>
                <w:sz w:val="24"/>
                <w:szCs w:val="24"/>
              </w:rPr>
              <w:t xml:space="preserve"> </w:t>
            </w:r>
          </w:p>
        </w:tc>
        <w:tc>
          <w:tcPr>
            <w:tcW w:w="7380" w:type="dxa"/>
            <w:gridSpan w:val="5"/>
          </w:tcPr>
          <w:p w14:paraId="31BD468F" w14:textId="69AA21D0" w:rsidR="00813C63" w:rsidRPr="007A348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lang w:bidi="ar-EG"/>
              </w:rPr>
            </w:pPr>
            <w:r w:rsidRPr="007A3488">
              <w:rPr>
                <w:rFonts w:asciiTheme="minorHAnsi" w:hAnsiTheme="minorHAnsi" w:cstheme="minorHAnsi"/>
                <w:i w:val="0"/>
                <w:iCs/>
                <w:sz w:val="24"/>
                <w:szCs w:val="24"/>
                <w:lang w:bidi="ar-EG"/>
              </w:rPr>
              <w:t xml:space="preserve">Review of Central Opening </w:t>
            </w:r>
            <w:r w:rsidR="006F6797">
              <w:rPr>
                <w:rFonts w:asciiTheme="minorHAnsi" w:hAnsiTheme="minorHAnsi" w:cstheme="minorHAnsi"/>
                <w:i w:val="0"/>
                <w:iCs/>
                <w:sz w:val="24"/>
                <w:szCs w:val="24"/>
                <w:lang w:bidi="ar-EG"/>
              </w:rPr>
              <w:t>Department</w:t>
            </w:r>
          </w:p>
        </w:tc>
      </w:tr>
      <w:tr w:rsidR="00813C63" w:rsidRPr="00D005D8" w14:paraId="282B97A5" w14:textId="77777777" w:rsidTr="00D112EA">
        <w:trPr>
          <w:trHeight w:val="224"/>
        </w:trPr>
        <w:tc>
          <w:tcPr>
            <w:cnfStyle w:val="001000000000" w:firstRow="0" w:lastRow="0" w:firstColumn="1" w:lastColumn="0" w:oddVBand="0" w:evenVBand="0" w:oddHBand="0" w:evenHBand="0" w:firstRowFirstColumn="0" w:firstRowLastColumn="0" w:lastRowFirstColumn="0" w:lastRowLastColumn="0"/>
            <w:tcW w:w="2335" w:type="dxa"/>
            <w:gridSpan w:val="2"/>
          </w:tcPr>
          <w:p w14:paraId="0CF7EBA9"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User Role / Actor</w:t>
            </w:r>
          </w:p>
        </w:tc>
        <w:tc>
          <w:tcPr>
            <w:tcW w:w="7380" w:type="dxa"/>
            <w:gridSpan w:val="5"/>
          </w:tcPr>
          <w:p w14:paraId="1E18601A"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Account Opening [Maker]</w:t>
            </w:r>
          </w:p>
        </w:tc>
      </w:tr>
      <w:tr w:rsidR="00813C63" w:rsidRPr="00D005D8" w14:paraId="183B6B59"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2335" w:type="dxa"/>
            <w:gridSpan w:val="2"/>
          </w:tcPr>
          <w:p w14:paraId="2B655262"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Task Due date </w:t>
            </w:r>
          </w:p>
        </w:tc>
        <w:tc>
          <w:tcPr>
            <w:tcW w:w="7380" w:type="dxa"/>
            <w:gridSpan w:val="5"/>
          </w:tcPr>
          <w:p w14:paraId="69165157"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Initial value “</w:t>
            </w:r>
            <w:r>
              <w:rPr>
                <w:rFonts w:asciiTheme="minorHAnsi" w:eastAsiaTheme="minorEastAsia" w:hAnsiTheme="minorHAnsi" w:cstheme="minorHAnsi"/>
                <w:i w:val="0"/>
                <w:iCs/>
                <w:sz w:val="24"/>
                <w:szCs w:val="24"/>
              </w:rPr>
              <w:t>WILL BE SET BY HDB</w:t>
            </w:r>
            <w:r w:rsidRPr="00D005D8">
              <w:rPr>
                <w:rFonts w:asciiTheme="minorHAnsi" w:eastAsiaTheme="minorEastAsia" w:hAnsiTheme="minorHAnsi" w:cstheme="minorHAnsi"/>
                <w:i w:val="0"/>
                <w:iCs/>
                <w:sz w:val="24"/>
                <w:szCs w:val="24"/>
              </w:rPr>
              <w:t>” in order to calculate the task progress due time</w:t>
            </w:r>
          </w:p>
        </w:tc>
      </w:tr>
      <w:tr w:rsidR="00813C63" w:rsidRPr="00D005D8" w14:paraId="6C29569E"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2335" w:type="dxa"/>
            <w:gridSpan w:val="2"/>
          </w:tcPr>
          <w:p w14:paraId="3A91E8A9"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Preconditions </w:t>
            </w:r>
          </w:p>
        </w:tc>
        <w:tc>
          <w:tcPr>
            <w:tcW w:w="7380" w:type="dxa"/>
            <w:gridSpan w:val="5"/>
          </w:tcPr>
          <w:p w14:paraId="0A975F22" w14:textId="77777777" w:rsidR="00813C63" w:rsidRPr="00D005D8" w:rsidRDefault="00813C63" w:rsidP="00D112EA">
            <w:pPr>
              <w:pStyle w:val="template"/>
              <w:numPr>
                <w:ilvl w:val="0"/>
                <w:numId w:val="26"/>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is authorized &amp; successfully logged in the system.</w:t>
            </w:r>
          </w:p>
        </w:tc>
      </w:tr>
      <w:tr w:rsidR="00813C63" w:rsidRPr="00D005D8" w14:paraId="412E320C"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2335" w:type="dxa"/>
            <w:gridSpan w:val="2"/>
          </w:tcPr>
          <w:p w14:paraId="08ECDF3E"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Main flow Acceptance Criteria – Approve maker action   </w:t>
            </w:r>
          </w:p>
        </w:tc>
        <w:tc>
          <w:tcPr>
            <w:tcW w:w="7380" w:type="dxa"/>
            <w:gridSpan w:val="5"/>
          </w:tcPr>
          <w:p w14:paraId="023CFA1C" w14:textId="77777777" w:rsidR="00813C63" w:rsidRPr="00D005D8"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the requested details information</w:t>
            </w:r>
          </w:p>
          <w:p w14:paraId="7853BA91" w14:textId="462454C4" w:rsidR="00813C63" w:rsidRPr="00D005D8"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all attachments but have no permission for deleting any old attachments</w:t>
            </w:r>
          </w:p>
          <w:p w14:paraId="3F2947EF" w14:textId="77777777" w:rsidR="00813C63" w:rsidRPr="00D005D8"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the requested comments history (user- comment-date)</w:t>
            </w:r>
          </w:p>
          <w:p w14:paraId="2DB984F3" w14:textId="77777777" w:rsidR="00813C63" w:rsidRPr="00D005D8"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informed with any validation errors</w:t>
            </w:r>
          </w:p>
        </w:tc>
      </w:tr>
      <w:tr w:rsidR="00813C63" w:rsidRPr="00D005D8" w14:paraId="0064C55C" w14:textId="77777777" w:rsidTr="00D112EA">
        <w:trPr>
          <w:trHeight w:val="782"/>
        </w:trPr>
        <w:tc>
          <w:tcPr>
            <w:cnfStyle w:val="001000000000" w:firstRow="0" w:lastRow="0" w:firstColumn="1" w:lastColumn="0" w:oddVBand="0" w:evenVBand="0" w:oddHBand="0" w:evenHBand="0" w:firstRowFirstColumn="0" w:firstRowLastColumn="0" w:lastRowFirstColumn="0" w:lastRowLastColumn="0"/>
            <w:tcW w:w="2335" w:type="dxa"/>
            <w:gridSpan w:val="2"/>
          </w:tcPr>
          <w:p w14:paraId="2442D30C"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Alternative flow – return request to maker </w:t>
            </w:r>
          </w:p>
        </w:tc>
        <w:tc>
          <w:tcPr>
            <w:tcW w:w="7380" w:type="dxa"/>
            <w:gridSpan w:val="5"/>
          </w:tcPr>
          <w:p w14:paraId="32A74149" w14:textId="77777777" w:rsidR="00813C63" w:rsidRPr="00D005D8"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informed with any validation errors.</w:t>
            </w:r>
          </w:p>
          <w:p w14:paraId="558063C3" w14:textId="77777777" w:rsidR="00813C63" w:rsidRPr="00FA5FD0"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able to </w:t>
            </w:r>
            <w:r>
              <w:rPr>
                <w:rFonts w:asciiTheme="minorHAnsi" w:eastAsiaTheme="minorEastAsia" w:hAnsiTheme="minorHAnsi" w:cstheme="minorHAnsi"/>
                <w:i w:val="0"/>
                <w:iCs/>
                <w:sz w:val="24"/>
                <w:szCs w:val="24"/>
              </w:rPr>
              <w:t>return to branch for any modification.</w:t>
            </w:r>
          </w:p>
          <w:p w14:paraId="39800C4D" w14:textId="77777777"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fill in the user comment.</w:t>
            </w:r>
          </w:p>
        </w:tc>
      </w:tr>
      <w:tr w:rsidR="00813C63" w:rsidRPr="00D005D8" w14:paraId="4A67BFFC" w14:textId="77777777" w:rsidTr="00D112EA">
        <w:trPr>
          <w:trHeight w:val="285"/>
        </w:trPr>
        <w:tc>
          <w:tcPr>
            <w:cnfStyle w:val="001000000000" w:firstRow="0" w:lastRow="0" w:firstColumn="1" w:lastColumn="0" w:oddVBand="0" w:evenVBand="0" w:oddHBand="0" w:evenHBand="0" w:firstRowFirstColumn="0" w:firstRowLastColumn="0" w:lastRowFirstColumn="0" w:lastRowLastColumn="0"/>
            <w:tcW w:w="2335" w:type="dxa"/>
            <w:gridSpan w:val="2"/>
            <w:vMerge w:val="restart"/>
          </w:tcPr>
          <w:p w14:paraId="34F416AA"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Attached Documents List  </w:t>
            </w:r>
          </w:p>
        </w:tc>
        <w:tc>
          <w:tcPr>
            <w:tcW w:w="2417" w:type="dxa"/>
            <w:gridSpan w:val="2"/>
            <w:shd w:val="clear" w:color="auto" w:fill="5B9BD5" w:themeFill="accent1"/>
          </w:tcPr>
          <w:p w14:paraId="1316531A" w14:textId="77777777" w:rsidR="00813C63" w:rsidRPr="00D005D8" w:rsidRDefault="00813C63" w:rsidP="00D112EA">
            <w:pPr>
              <w:pStyle w:val="template"/>
              <w:spacing w:line="240" w:lineRule="auto"/>
              <w:ind w:left="36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color w:val="FFFFFF" w:themeColor="background1"/>
                <w:sz w:val="24"/>
                <w:szCs w:val="24"/>
                <w:lang w:bidi="ar-EG"/>
              </w:rPr>
            </w:pPr>
            <w:r w:rsidRPr="00D005D8">
              <w:rPr>
                <w:rFonts w:asciiTheme="minorHAnsi" w:eastAsiaTheme="minorEastAsia" w:hAnsiTheme="minorHAnsi" w:cstheme="minorHAnsi"/>
                <w:i w:val="0"/>
                <w:color w:val="FFFFFF" w:themeColor="background1"/>
                <w:sz w:val="24"/>
                <w:szCs w:val="24"/>
                <w:lang w:bidi="ar-EG"/>
              </w:rPr>
              <w:t>Document type</w:t>
            </w:r>
          </w:p>
        </w:tc>
        <w:tc>
          <w:tcPr>
            <w:tcW w:w="4963" w:type="dxa"/>
            <w:gridSpan w:val="3"/>
            <w:shd w:val="clear" w:color="auto" w:fill="5B9BD5" w:themeFill="accent1"/>
          </w:tcPr>
          <w:p w14:paraId="5A7EB80D"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color w:val="FFFFFF" w:themeColor="background1"/>
                <w:sz w:val="24"/>
                <w:szCs w:val="24"/>
              </w:rPr>
            </w:pPr>
            <w:r w:rsidRPr="00D005D8">
              <w:rPr>
                <w:rFonts w:asciiTheme="minorHAnsi" w:eastAsiaTheme="minorEastAsia" w:hAnsiTheme="minorHAnsi" w:cstheme="minorHAnsi"/>
                <w:i w:val="0"/>
                <w:color w:val="FFFFFF" w:themeColor="background1"/>
                <w:sz w:val="24"/>
                <w:szCs w:val="24"/>
                <w:lang w:bidi="ar-EG"/>
              </w:rPr>
              <w:t>Validation</w:t>
            </w:r>
            <w:r w:rsidRPr="00D005D8">
              <w:rPr>
                <w:rFonts w:asciiTheme="minorHAnsi" w:eastAsiaTheme="minorEastAsia" w:hAnsiTheme="minorHAnsi" w:cstheme="minorHAnsi"/>
                <w:i w:val="0"/>
                <w:iCs/>
                <w:color w:val="FFFFFF" w:themeColor="background1"/>
                <w:sz w:val="24"/>
                <w:szCs w:val="24"/>
              </w:rPr>
              <w:t xml:space="preserve"> </w:t>
            </w:r>
          </w:p>
        </w:tc>
      </w:tr>
      <w:tr w:rsidR="00813C63" w:rsidRPr="00D005D8" w14:paraId="661B8150" w14:textId="77777777" w:rsidTr="00D112EA">
        <w:trPr>
          <w:trHeight w:val="494"/>
        </w:trPr>
        <w:tc>
          <w:tcPr>
            <w:cnfStyle w:val="001000000000" w:firstRow="0" w:lastRow="0" w:firstColumn="1" w:lastColumn="0" w:oddVBand="0" w:evenVBand="0" w:oddHBand="0" w:evenHBand="0" w:firstRowFirstColumn="0" w:firstRowLastColumn="0" w:lastRowFirstColumn="0" w:lastRowLastColumn="0"/>
            <w:tcW w:w="2335" w:type="dxa"/>
            <w:gridSpan w:val="2"/>
            <w:vMerge/>
          </w:tcPr>
          <w:p w14:paraId="093D0AA8" w14:textId="77777777" w:rsidR="00813C63" w:rsidRPr="00D005D8" w:rsidRDefault="00813C63" w:rsidP="00D112EA">
            <w:pPr>
              <w:pStyle w:val="template"/>
              <w:spacing w:line="240" w:lineRule="auto"/>
              <w:rPr>
                <w:rFonts w:asciiTheme="minorHAnsi" w:hAnsiTheme="minorHAnsi" w:cstheme="minorHAnsi"/>
                <w:b/>
                <w:bCs/>
                <w:i w:val="0"/>
                <w:iCs/>
                <w:sz w:val="24"/>
                <w:szCs w:val="24"/>
              </w:rPr>
            </w:pPr>
          </w:p>
        </w:tc>
        <w:tc>
          <w:tcPr>
            <w:tcW w:w="2417" w:type="dxa"/>
            <w:gridSpan w:val="2"/>
          </w:tcPr>
          <w:p w14:paraId="05CE75EC" w14:textId="77777777" w:rsidR="00813C63" w:rsidRPr="00D005D8" w:rsidRDefault="00813C63" w:rsidP="00D112EA">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N/A</w:t>
            </w:r>
          </w:p>
        </w:tc>
        <w:tc>
          <w:tcPr>
            <w:tcW w:w="4963" w:type="dxa"/>
            <w:gridSpan w:val="3"/>
          </w:tcPr>
          <w:p w14:paraId="5C8E9CA0"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lang w:bidi="ar-EG"/>
              </w:rPr>
              <w:t xml:space="preserve"> </w:t>
            </w:r>
            <w:r w:rsidRPr="00D005D8">
              <w:rPr>
                <w:rFonts w:asciiTheme="minorHAnsi" w:eastAsiaTheme="minorEastAsia" w:hAnsiTheme="minorHAnsi" w:cstheme="minorHAnsi"/>
                <w:i w:val="0"/>
                <w:sz w:val="24"/>
                <w:szCs w:val="24"/>
                <w:lang w:bidi="ar-EG"/>
              </w:rPr>
              <w:t>View only the added attachment</w:t>
            </w:r>
          </w:p>
        </w:tc>
      </w:tr>
      <w:tr w:rsidR="00813C63" w:rsidRPr="00D005D8" w14:paraId="5C21D2D7"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9715" w:type="dxa"/>
            <w:gridSpan w:val="7"/>
          </w:tcPr>
          <w:p w14:paraId="483CB613" w14:textId="77777777" w:rsidR="00813C63" w:rsidRPr="00D005D8" w:rsidRDefault="00813C63" w:rsidP="00D112EA">
            <w:pPr>
              <w:pStyle w:val="template"/>
              <w:spacing w:line="240" w:lineRule="auto"/>
              <w:jc w:val="center"/>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User Interface Specification</w:t>
            </w:r>
          </w:p>
        </w:tc>
      </w:tr>
      <w:tr w:rsidR="00813C63" w:rsidRPr="00D005D8" w14:paraId="75B5CF46" w14:textId="77777777" w:rsidTr="00D112EA">
        <w:trPr>
          <w:trHeight w:val="341"/>
        </w:trPr>
        <w:tc>
          <w:tcPr>
            <w:cnfStyle w:val="001000000000" w:firstRow="0" w:lastRow="0" w:firstColumn="1" w:lastColumn="0" w:oddVBand="0" w:evenVBand="0" w:oddHBand="0" w:evenHBand="0" w:firstRowFirstColumn="0" w:firstRowLastColumn="0" w:lastRowFirstColumn="0" w:lastRowLastColumn="0"/>
            <w:tcW w:w="2025" w:type="dxa"/>
            <w:shd w:val="clear" w:color="auto" w:fill="5B9BD5" w:themeFill="accent1"/>
          </w:tcPr>
          <w:p w14:paraId="18A25714" w14:textId="77777777" w:rsidR="00813C63" w:rsidRPr="00D005D8" w:rsidRDefault="00813C63" w:rsidP="00D112EA">
            <w:pPr>
              <w:jc w:val="center"/>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Field Name</w:t>
            </w:r>
          </w:p>
        </w:tc>
        <w:tc>
          <w:tcPr>
            <w:tcW w:w="1324" w:type="dxa"/>
            <w:gridSpan w:val="2"/>
            <w:shd w:val="clear" w:color="auto" w:fill="5B9BD5" w:themeFill="accent1"/>
          </w:tcPr>
          <w:p w14:paraId="26F34CFE" w14:textId="77777777" w:rsidR="00813C63" w:rsidRPr="00D005D8" w:rsidRDefault="00813C63" w:rsidP="00D112E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Alias AR</w:t>
            </w:r>
          </w:p>
        </w:tc>
        <w:tc>
          <w:tcPr>
            <w:tcW w:w="1834" w:type="dxa"/>
            <w:gridSpan w:val="2"/>
            <w:shd w:val="clear" w:color="auto" w:fill="5B9BD5" w:themeFill="accent1"/>
          </w:tcPr>
          <w:p w14:paraId="5EDD84FD" w14:textId="77777777" w:rsidR="00813C63" w:rsidRPr="00D005D8" w:rsidRDefault="00813C63" w:rsidP="00D112E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Control Type</w:t>
            </w:r>
          </w:p>
        </w:tc>
        <w:tc>
          <w:tcPr>
            <w:tcW w:w="2299" w:type="dxa"/>
            <w:shd w:val="clear" w:color="auto" w:fill="5B9BD5" w:themeFill="accent1"/>
          </w:tcPr>
          <w:p w14:paraId="7343BA25" w14:textId="77777777" w:rsidR="00813C63" w:rsidRPr="00D005D8" w:rsidRDefault="00813C63" w:rsidP="00D112E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Validation</w:t>
            </w:r>
          </w:p>
        </w:tc>
        <w:tc>
          <w:tcPr>
            <w:tcW w:w="2233" w:type="dxa"/>
            <w:shd w:val="clear" w:color="auto" w:fill="5B9BD5" w:themeFill="accent1"/>
          </w:tcPr>
          <w:p w14:paraId="08490E4A" w14:textId="77777777" w:rsidR="00813C63" w:rsidRPr="00D005D8" w:rsidRDefault="00813C63" w:rsidP="00D112E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sz w:val="24"/>
                <w:szCs w:val="24"/>
              </w:rPr>
            </w:pPr>
            <w:r w:rsidRPr="00D005D8">
              <w:rPr>
                <w:rFonts w:eastAsia="Times New Roman" w:cstheme="minorHAnsi"/>
                <w:b/>
                <w:bCs/>
                <w:color w:val="FFFFFF" w:themeColor="background1"/>
                <w:sz w:val="24"/>
                <w:szCs w:val="24"/>
              </w:rPr>
              <w:t>Source (integration / Reference filed)</w:t>
            </w:r>
          </w:p>
        </w:tc>
      </w:tr>
      <w:tr w:rsidR="00813C63" w:rsidRPr="00D005D8" w14:paraId="42E55909" w14:textId="77777777" w:rsidTr="00D112EA">
        <w:tc>
          <w:tcPr>
            <w:cnfStyle w:val="001000000000" w:firstRow="0" w:lastRow="0" w:firstColumn="1" w:lastColumn="0" w:oddVBand="0" w:evenVBand="0" w:oddHBand="0" w:evenHBand="0" w:firstRowFirstColumn="0" w:firstRowLastColumn="0" w:lastRowFirstColumn="0" w:lastRowLastColumn="0"/>
            <w:tcW w:w="2025" w:type="dxa"/>
          </w:tcPr>
          <w:p w14:paraId="5ADD9894" w14:textId="77777777" w:rsidR="00813C63" w:rsidRPr="00D005D8" w:rsidRDefault="00813C63" w:rsidP="00D112EA">
            <w:pPr>
              <w:tabs>
                <w:tab w:val="left" w:pos="1340"/>
              </w:tabs>
              <w:rPr>
                <w:rFonts w:cstheme="minorHAnsi"/>
                <w:sz w:val="24"/>
                <w:szCs w:val="24"/>
              </w:rPr>
            </w:pPr>
            <w:r w:rsidRPr="00D005D8">
              <w:rPr>
                <w:rFonts w:eastAsia="Times New Roman" w:cstheme="minorHAnsi"/>
                <w:iCs/>
                <w:sz w:val="24"/>
                <w:szCs w:val="24"/>
              </w:rPr>
              <w:t xml:space="preserve">Display All request information as in sections </w:t>
            </w:r>
          </w:p>
        </w:tc>
        <w:tc>
          <w:tcPr>
            <w:tcW w:w="1324" w:type="dxa"/>
            <w:gridSpan w:val="2"/>
          </w:tcPr>
          <w:p w14:paraId="02335231"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لا يمكن تعديل البيانات</w:t>
            </w:r>
          </w:p>
        </w:tc>
        <w:tc>
          <w:tcPr>
            <w:tcW w:w="1834" w:type="dxa"/>
            <w:gridSpan w:val="2"/>
          </w:tcPr>
          <w:p w14:paraId="05E4CEE9"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D005D8">
              <w:rPr>
                <w:rFonts w:eastAsia="Times New Roman" w:cstheme="minorHAnsi"/>
                <w:iCs/>
                <w:sz w:val="24"/>
                <w:szCs w:val="24"/>
              </w:rPr>
              <w:t>Read only section</w:t>
            </w:r>
          </w:p>
        </w:tc>
        <w:tc>
          <w:tcPr>
            <w:tcW w:w="2299" w:type="dxa"/>
          </w:tcPr>
          <w:p w14:paraId="35E28176"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N/A</w:t>
            </w:r>
          </w:p>
        </w:tc>
        <w:tc>
          <w:tcPr>
            <w:tcW w:w="2233" w:type="dxa"/>
          </w:tcPr>
          <w:p w14:paraId="4D8D5AE8"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N</w:t>
            </w:r>
            <w:r>
              <w:rPr>
                <w:rStyle w:val="fontstyle01"/>
              </w:rPr>
              <w:t>/A</w:t>
            </w:r>
          </w:p>
        </w:tc>
      </w:tr>
      <w:tr w:rsidR="00813C63" w:rsidRPr="00D005D8" w14:paraId="10115DA8" w14:textId="77777777" w:rsidTr="00D112EA">
        <w:trPr>
          <w:trHeight w:val="404"/>
        </w:trPr>
        <w:tc>
          <w:tcPr>
            <w:cnfStyle w:val="001000000000" w:firstRow="0" w:lastRow="0" w:firstColumn="1" w:lastColumn="0" w:oddVBand="0" w:evenVBand="0" w:oddHBand="0" w:evenHBand="0" w:firstRowFirstColumn="0" w:firstRowLastColumn="0" w:lastRowFirstColumn="0" w:lastRowLastColumn="0"/>
            <w:tcW w:w="2025" w:type="dxa"/>
            <w:shd w:val="clear" w:color="auto" w:fill="5B9BD5" w:themeFill="accent1"/>
          </w:tcPr>
          <w:p w14:paraId="7395978A" w14:textId="77777777" w:rsidR="00813C63" w:rsidRPr="00D005D8" w:rsidRDefault="00813C63" w:rsidP="00D112EA">
            <w:pPr>
              <w:rPr>
                <w:rFonts w:cstheme="minorHAnsi"/>
                <w:b/>
                <w:bCs/>
                <w:color w:val="FFFFFF" w:themeColor="background1"/>
                <w:sz w:val="24"/>
                <w:szCs w:val="24"/>
              </w:rPr>
            </w:pPr>
            <w:r w:rsidRPr="00D005D8">
              <w:rPr>
                <w:rFonts w:cstheme="minorHAnsi"/>
                <w:b/>
                <w:bCs/>
                <w:color w:val="FFFFFF" w:themeColor="background1"/>
                <w:sz w:val="24"/>
                <w:szCs w:val="24"/>
              </w:rPr>
              <w:t xml:space="preserve">User Comments </w:t>
            </w:r>
          </w:p>
        </w:tc>
        <w:tc>
          <w:tcPr>
            <w:tcW w:w="1324" w:type="dxa"/>
            <w:gridSpan w:val="2"/>
            <w:shd w:val="clear" w:color="auto" w:fill="5B9BD5" w:themeFill="accent1"/>
          </w:tcPr>
          <w:p w14:paraId="4CE39134"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rtl/>
                <w:lang w:bidi="ar-EG"/>
              </w:rPr>
            </w:pPr>
            <w:r w:rsidRPr="00D005D8">
              <w:rPr>
                <w:rFonts w:cstheme="minorHAnsi"/>
                <w:b/>
                <w:bCs/>
                <w:color w:val="FFFFFF" w:themeColor="background1"/>
                <w:sz w:val="24"/>
                <w:szCs w:val="24"/>
                <w:lang w:bidi="ar-EG"/>
              </w:rPr>
              <w:t xml:space="preserve">Label </w:t>
            </w:r>
          </w:p>
        </w:tc>
        <w:tc>
          <w:tcPr>
            <w:tcW w:w="1834" w:type="dxa"/>
            <w:gridSpan w:val="2"/>
            <w:shd w:val="clear" w:color="auto" w:fill="5B9BD5" w:themeFill="accent1"/>
          </w:tcPr>
          <w:p w14:paraId="51464C56"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eastAsia="Times New Roman" w:cstheme="minorHAnsi"/>
                <w:b/>
                <w:bCs/>
                <w:color w:val="FFFFFF" w:themeColor="background1"/>
                <w:sz w:val="24"/>
                <w:szCs w:val="24"/>
              </w:rPr>
              <w:t>Control Type</w:t>
            </w:r>
          </w:p>
        </w:tc>
        <w:tc>
          <w:tcPr>
            <w:tcW w:w="2299" w:type="dxa"/>
            <w:shd w:val="clear" w:color="auto" w:fill="5B9BD5" w:themeFill="accent1"/>
          </w:tcPr>
          <w:p w14:paraId="10EB4DEC"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eastAsia="Times New Roman" w:cstheme="minorHAnsi"/>
                <w:b/>
                <w:bCs/>
                <w:color w:val="FFFFFF" w:themeColor="background1"/>
                <w:sz w:val="24"/>
                <w:szCs w:val="24"/>
              </w:rPr>
              <w:t>Validation</w:t>
            </w:r>
          </w:p>
        </w:tc>
        <w:tc>
          <w:tcPr>
            <w:tcW w:w="2233" w:type="dxa"/>
            <w:shd w:val="clear" w:color="auto" w:fill="5B9BD5" w:themeFill="accent1"/>
          </w:tcPr>
          <w:p w14:paraId="2E18FF92"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u w:val="single"/>
              </w:rPr>
            </w:pPr>
          </w:p>
        </w:tc>
      </w:tr>
      <w:tr w:rsidR="00813C63" w:rsidRPr="00D005D8" w14:paraId="68B92CA5" w14:textId="77777777" w:rsidTr="00D112EA">
        <w:tc>
          <w:tcPr>
            <w:cnfStyle w:val="001000000000" w:firstRow="0" w:lastRow="0" w:firstColumn="1" w:lastColumn="0" w:oddVBand="0" w:evenVBand="0" w:oddHBand="0" w:evenHBand="0" w:firstRowFirstColumn="0" w:firstRowLastColumn="0" w:lastRowFirstColumn="0" w:lastRowLastColumn="0"/>
            <w:tcW w:w="2025" w:type="dxa"/>
          </w:tcPr>
          <w:p w14:paraId="0542B2CD" w14:textId="77777777" w:rsidR="00813C63" w:rsidRPr="00D005D8" w:rsidRDefault="00813C63" w:rsidP="00D112EA">
            <w:pPr>
              <w:rPr>
                <w:rFonts w:cstheme="minorHAnsi"/>
                <w:sz w:val="24"/>
                <w:szCs w:val="24"/>
              </w:rPr>
            </w:pPr>
            <w:r w:rsidRPr="00D005D8">
              <w:rPr>
                <w:rFonts w:cstheme="minorHAnsi"/>
                <w:sz w:val="24"/>
                <w:szCs w:val="24"/>
              </w:rPr>
              <w:t xml:space="preserve">User comment </w:t>
            </w:r>
          </w:p>
        </w:tc>
        <w:tc>
          <w:tcPr>
            <w:tcW w:w="1324" w:type="dxa"/>
            <w:gridSpan w:val="2"/>
          </w:tcPr>
          <w:p w14:paraId="6AD221DC"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rtl/>
                <w:lang w:bidi="ar-EG"/>
              </w:rPr>
              <w:t>اضافة تعليق</w:t>
            </w:r>
          </w:p>
        </w:tc>
        <w:tc>
          <w:tcPr>
            <w:tcW w:w="1834" w:type="dxa"/>
            <w:gridSpan w:val="2"/>
          </w:tcPr>
          <w:p w14:paraId="1A69E864"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cstheme="minorHAnsi"/>
                <w:sz w:val="24"/>
                <w:szCs w:val="24"/>
                <w:lang w:bidi="ar-EG"/>
              </w:rPr>
              <w:t xml:space="preserve">Text area </w:t>
            </w:r>
          </w:p>
        </w:tc>
        <w:tc>
          <w:tcPr>
            <w:tcW w:w="2299" w:type="dxa"/>
          </w:tcPr>
          <w:p w14:paraId="6C04F45B"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Ma</w:t>
            </w:r>
            <w:r>
              <w:rPr>
                <w:rStyle w:val="fontstyle01"/>
              </w:rPr>
              <w:t>ndatory</w:t>
            </w:r>
            <w:r w:rsidRPr="00D005D8">
              <w:rPr>
                <w:rStyle w:val="fontstyle01"/>
                <w:rFonts w:asciiTheme="minorHAnsi" w:hAnsiTheme="minorHAnsi" w:cstheme="minorHAnsi"/>
                <w:color w:val="auto"/>
                <w:sz w:val="24"/>
                <w:szCs w:val="24"/>
              </w:rPr>
              <w:t xml:space="preserve"> in return</w:t>
            </w:r>
          </w:p>
        </w:tc>
        <w:tc>
          <w:tcPr>
            <w:tcW w:w="2233" w:type="dxa"/>
          </w:tcPr>
          <w:p w14:paraId="151F3176"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B5719">
              <w:rPr>
                <w:rFonts w:cstheme="minorHAnsi"/>
                <w:sz w:val="24"/>
                <w:szCs w:val="24"/>
              </w:rPr>
              <w:t>N/A</w:t>
            </w:r>
          </w:p>
        </w:tc>
      </w:tr>
      <w:tr w:rsidR="00813C63" w:rsidRPr="00D005D8" w14:paraId="4C88E664" w14:textId="77777777" w:rsidTr="00D112EA">
        <w:tc>
          <w:tcPr>
            <w:cnfStyle w:val="001000000000" w:firstRow="0" w:lastRow="0" w:firstColumn="1" w:lastColumn="0" w:oddVBand="0" w:evenVBand="0" w:oddHBand="0" w:evenHBand="0" w:firstRowFirstColumn="0" w:firstRowLastColumn="0" w:lastRowFirstColumn="0" w:lastRowLastColumn="0"/>
            <w:tcW w:w="2025" w:type="dxa"/>
          </w:tcPr>
          <w:p w14:paraId="22F2994C" w14:textId="77777777" w:rsidR="00813C63" w:rsidRPr="00D005D8" w:rsidRDefault="00813C63" w:rsidP="00D112EA">
            <w:pPr>
              <w:rPr>
                <w:rFonts w:cstheme="minorHAnsi"/>
                <w:sz w:val="24"/>
                <w:szCs w:val="24"/>
              </w:rPr>
            </w:pPr>
            <w:r w:rsidRPr="00D005D8">
              <w:rPr>
                <w:rFonts w:cstheme="minorHAnsi"/>
                <w:sz w:val="24"/>
                <w:szCs w:val="24"/>
              </w:rPr>
              <w:t xml:space="preserve">History comments </w:t>
            </w:r>
          </w:p>
        </w:tc>
        <w:tc>
          <w:tcPr>
            <w:tcW w:w="1324" w:type="dxa"/>
            <w:gridSpan w:val="2"/>
          </w:tcPr>
          <w:p w14:paraId="4FEFCCE7"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rtl/>
                <w:lang w:bidi="ar-EG"/>
              </w:rPr>
              <w:t>التعليقات السابقة</w:t>
            </w:r>
          </w:p>
        </w:tc>
        <w:tc>
          <w:tcPr>
            <w:tcW w:w="1834" w:type="dxa"/>
            <w:gridSpan w:val="2"/>
          </w:tcPr>
          <w:p w14:paraId="3D94A105"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005D8">
              <w:rPr>
                <w:rStyle w:val="fontstyle01"/>
                <w:rFonts w:asciiTheme="minorHAnsi" w:hAnsiTheme="minorHAnsi" w:cstheme="minorHAnsi"/>
                <w:color w:val="auto"/>
                <w:sz w:val="24"/>
                <w:szCs w:val="24"/>
              </w:rPr>
              <w:t>Read only text</w:t>
            </w:r>
          </w:p>
          <w:p w14:paraId="09F21443"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2299" w:type="dxa"/>
          </w:tcPr>
          <w:p w14:paraId="270000D8"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Represent the history of previous user’s comments (user / comment / Action / date)</w:t>
            </w:r>
          </w:p>
        </w:tc>
        <w:tc>
          <w:tcPr>
            <w:tcW w:w="2233" w:type="dxa"/>
          </w:tcPr>
          <w:p w14:paraId="462D2247"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B5719">
              <w:rPr>
                <w:rFonts w:cstheme="minorHAnsi"/>
                <w:sz w:val="24"/>
                <w:szCs w:val="24"/>
              </w:rPr>
              <w:t>N/A</w:t>
            </w:r>
          </w:p>
        </w:tc>
      </w:tr>
      <w:tr w:rsidR="00813C63" w:rsidRPr="00D005D8" w14:paraId="2A85957F" w14:textId="77777777" w:rsidTr="00D112EA">
        <w:trPr>
          <w:trHeight w:val="287"/>
        </w:trPr>
        <w:tc>
          <w:tcPr>
            <w:cnfStyle w:val="001000000000" w:firstRow="0" w:lastRow="0" w:firstColumn="1" w:lastColumn="0" w:oddVBand="0" w:evenVBand="0" w:oddHBand="0" w:evenHBand="0" w:firstRowFirstColumn="0" w:firstRowLastColumn="0" w:lastRowFirstColumn="0" w:lastRowLastColumn="0"/>
            <w:tcW w:w="2025" w:type="dxa"/>
            <w:shd w:val="clear" w:color="auto" w:fill="5B9BD5" w:themeFill="accent1"/>
          </w:tcPr>
          <w:p w14:paraId="3AFB7A0C" w14:textId="77777777" w:rsidR="00813C63" w:rsidRPr="00D005D8" w:rsidRDefault="00813C63" w:rsidP="00D112EA">
            <w:pPr>
              <w:rPr>
                <w:rFonts w:cstheme="minorHAnsi"/>
                <w:b/>
                <w:bCs/>
                <w:color w:val="FFFFFF" w:themeColor="background1"/>
                <w:sz w:val="24"/>
                <w:szCs w:val="24"/>
              </w:rPr>
            </w:pPr>
            <w:r w:rsidRPr="00D005D8">
              <w:rPr>
                <w:rFonts w:cstheme="minorHAnsi"/>
                <w:b/>
                <w:bCs/>
                <w:color w:val="FFFFFF" w:themeColor="background1"/>
                <w:sz w:val="24"/>
                <w:szCs w:val="24"/>
              </w:rPr>
              <w:t xml:space="preserve">Control buttons </w:t>
            </w:r>
          </w:p>
        </w:tc>
        <w:tc>
          <w:tcPr>
            <w:tcW w:w="1324" w:type="dxa"/>
            <w:gridSpan w:val="2"/>
            <w:shd w:val="clear" w:color="auto" w:fill="5B9BD5" w:themeFill="accent1"/>
          </w:tcPr>
          <w:p w14:paraId="5C85F187"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rtl/>
                <w:lang w:bidi="ar-EG"/>
              </w:rPr>
            </w:pPr>
            <w:r w:rsidRPr="00D005D8">
              <w:rPr>
                <w:rFonts w:cstheme="minorHAnsi"/>
                <w:b/>
                <w:bCs/>
                <w:color w:val="FFFFFF" w:themeColor="background1"/>
                <w:sz w:val="24"/>
                <w:szCs w:val="24"/>
                <w:lang w:bidi="ar-EG"/>
              </w:rPr>
              <w:t>Label</w:t>
            </w:r>
          </w:p>
        </w:tc>
        <w:tc>
          <w:tcPr>
            <w:tcW w:w="1834" w:type="dxa"/>
            <w:gridSpan w:val="2"/>
            <w:shd w:val="clear" w:color="auto" w:fill="5B9BD5" w:themeFill="accent1"/>
          </w:tcPr>
          <w:p w14:paraId="198FB9B6"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b/>
                <w:bCs/>
                <w:color w:val="auto"/>
                <w:sz w:val="24"/>
                <w:szCs w:val="24"/>
              </w:rPr>
            </w:pPr>
            <w:r w:rsidRPr="00D005D8">
              <w:rPr>
                <w:rStyle w:val="fontstyle01"/>
                <w:rFonts w:asciiTheme="minorHAnsi" w:hAnsiTheme="minorHAnsi" w:cstheme="minorHAnsi"/>
                <w:b/>
                <w:bCs/>
                <w:color w:val="auto"/>
                <w:sz w:val="24"/>
                <w:szCs w:val="24"/>
              </w:rPr>
              <w:t>A</w:t>
            </w:r>
            <w:r w:rsidRPr="00D005D8">
              <w:rPr>
                <w:rStyle w:val="fontstyle01"/>
                <w:rFonts w:asciiTheme="minorHAnsi" w:hAnsiTheme="minorHAnsi" w:cstheme="minorHAnsi"/>
                <w:b/>
                <w:bCs/>
                <w:sz w:val="24"/>
                <w:szCs w:val="24"/>
              </w:rPr>
              <w:t>R</w:t>
            </w:r>
          </w:p>
        </w:tc>
        <w:tc>
          <w:tcPr>
            <w:tcW w:w="2299" w:type="dxa"/>
            <w:shd w:val="clear" w:color="auto" w:fill="5B9BD5" w:themeFill="accent1"/>
          </w:tcPr>
          <w:p w14:paraId="39D443A6"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b/>
                <w:bCs/>
                <w:color w:val="auto"/>
                <w:sz w:val="24"/>
                <w:szCs w:val="24"/>
              </w:rPr>
            </w:pPr>
            <w:r w:rsidRPr="00D005D8">
              <w:rPr>
                <w:rStyle w:val="fontstyle01"/>
                <w:rFonts w:asciiTheme="minorHAnsi" w:hAnsiTheme="minorHAnsi" w:cstheme="minorHAnsi"/>
                <w:b/>
                <w:bCs/>
                <w:color w:val="auto"/>
                <w:sz w:val="24"/>
                <w:szCs w:val="24"/>
              </w:rPr>
              <w:t>Action</w:t>
            </w:r>
          </w:p>
        </w:tc>
        <w:tc>
          <w:tcPr>
            <w:tcW w:w="2233" w:type="dxa"/>
            <w:shd w:val="clear" w:color="auto" w:fill="5B9BD5" w:themeFill="accent1"/>
          </w:tcPr>
          <w:p w14:paraId="1F340A8D"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813C63" w:rsidRPr="00D005D8" w14:paraId="5D1A024F" w14:textId="77777777" w:rsidTr="00D112EA">
        <w:tc>
          <w:tcPr>
            <w:cnfStyle w:val="001000000000" w:firstRow="0" w:lastRow="0" w:firstColumn="1" w:lastColumn="0" w:oddVBand="0" w:evenVBand="0" w:oddHBand="0" w:evenHBand="0" w:firstRowFirstColumn="0" w:firstRowLastColumn="0" w:lastRowFirstColumn="0" w:lastRowLastColumn="0"/>
            <w:tcW w:w="2025" w:type="dxa"/>
          </w:tcPr>
          <w:p w14:paraId="61C4ED8B" w14:textId="77777777" w:rsidR="00813C63" w:rsidRPr="00D005D8" w:rsidRDefault="00813C63" w:rsidP="00D112EA">
            <w:pPr>
              <w:rPr>
                <w:rFonts w:cstheme="minorHAnsi"/>
                <w:sz w:val="24"/>
                <w:szCs w:val="24"/>
              </w:rPr>
            </w:pPr>
            <w:r>
              <w:rPr>
                <w:rFonts w:cstheme="minorHAnsi"/>
                <w:sz w:val="24"/>
                <w:szCs w:val="24"/>
              </w:rPr>
              <w:t>Approve</w:t>
            </w:r>
            <w:r w:rsidRPr="00D005D8">
              <w:rPr>
                <w:rFonts w:cstheme="minorHAnsi"/>
                <w:sz w:val="24"/>
                <w:szCs w:val="24"/>
              </w:rPr>
              <w:t xml:space="preserve">  </w:t>
            </w:r>
          </w:p>
        </w:tc>
        <w:tc>
          <w:tcPr>
            <w:tcW w:w="1324" w:type="dxa"/>
            <w:gridSpan w:val="2"/>
          </w:tcPr>
          <w:p w14:paraId="5AD9E77A"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Pr>
                <w:rFonts w:cstheme="minorHAnsi" w:hint="cs"/>
                <w:sz w:val="24"/>
                <w:szCs w:val="24"/>
                <w:rtl/>
                <w:lang w:bidi="ar-EG"/>
              </w:rPr>
              <w:t>الموافقة على الطلب</w:t>
            </w:r>
          </w:p>
          <w:p w14:paraId="7492286E"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p>
        </w:tc>
        <w:tc>
          <w:tcPr>
            <w:tcW w:w="1834" w:type="dxa"/>
            <w:gridSpan w:val="2"/>
          </w:tcPr>
          <w:p w14:paraId="2626007E"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D005D8">
              <w:rPr>
                <w:rStyle w:val="fontstyle01"/>
                <w:rFonts w:asciiTheme="minorHAnsi" w:hAnsiTheme="minorHAnsi" w:cstheme="minorHAnsi"/>
                <w:color w:val="auto"/>
                <w:sz w:val="24"/>
                <w:szCs w:val="24"/>
              </w:rPr>
              <w:t xml:space="preserve"> Button</w:t>
            </w:r>
          </w:p>
        </w:tc>
        <w:tc>
          <w:tcPr>
            <w:tcW w:w="2299" w:type="dxa"/>
          </w:tcPr>
          <w:p w14:paraId="1AEDB76B" w14:textId="77777777" w:rsidR="00813C63"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Send the transaction to the next step as flow diagram</w:t>
            </w:r>
            <w:r>
              <w:rPr>
                <w:rStyle w:val="fontstyle01"/>
                <w:rFonts w:asciiTheme="minorHAnsi" w:hAnsiTheme="minorHAnsi" w:cstheme="minorHAnsi"/>
                <w:color w:val="auto"/>
                <w:sz w:val="24"/>
                <w:szCs w:val="24"/>
              </w:rPr>
              <w:t xml:space="preserve"> to</w:t>
            </w:r>
          </w:p>
          <w:p w14:paraId="2CA24EF3"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Account Opening Maker</w:t>
            </w:r>
            <w:r w:rsidRPr="00D005D8">
              <w:rPr>
                <w:rStyle w:val="fontstyle01"/>
                <w:rFonts w:asciiTheme="minorHAnsi" w:hAnsiTheme="minorHAnsi" w:cstheme="minorHAnsi"/>
                <w:color w:val="auto"/>
                <w:sz w:val="24"/>
                <w:szCs w:val="24"/>
              </w:rPr>
              <w:t>.</w:t>
            </w:r>
          </w:p>
        </w:tc>
        <w:tc>
          <w:tcPr>
            <w:tcW w:w="2233" w:type="dxa"/>
          </w:tcPr>
          <w:p w14:paraId="69BB9A44"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r w:rsidR="00813C63" w:rsidRPr="00D005D8" w14:paraId="4C48D79A" w14:textId="77777777" w:rsidTr="00D112EA">
        <w:tc>
          <w:tcPr>
            <w:cnfStyle w:val="001000000000" w:firstRow="0" w:lastRow="0" w:firstColumn="1" w:lastColumn="0" w:oddVBand="0" w:evenVBand="0" w:oddHBand="0" w:evenHBand="0" w:firstRowFirstColumn="0" w:firstRowLastColumn="0" w:lastRowFirstColumn="0" w:lastRowLastColumn="0"/>
            <w:tcW w:w="2025" w:type="dxa"/>
          </w:tcPr>
          <w:p w14:paraId="49D78836" w14:textId="77777777" w:rsidR="00813C63" w:rsidRPr="00D005D8" w:rsidRDefault="00813C63" w:rsidP="00D112EA">
            <w:pPr>
              <w:rPr>
                <w:rFonts w:cstheme="minorHAnsi"/>
                <w:sz w:val="24"/>
                <w:szCs w:val="24"/>
              </w:rPr>
            </w:pPr>
            <w:r>
              <w:rPr>
                <w:rFonts w:cstheme="minorHAnsi"/>
                <w:sz w:val="24"/>
                <w:szCs w:val="24"/>
              </w:rPr>
              <w:t xml:space="preserve">Return to Branch </w:t>
            </w:r>
          </w:p>
        </w:tc>
        <w:tc>
          <w:tcPr>
            <w:tcW w:w="1324" w:type="dxa"/>
            <w:gridSpan w:val="2"/>
          </w:tcPr>
          <w:p w14:paraId="6C914E97"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r>
              <w:rPr>
                <w:rFonts w:cstheme="minorHAnsi" w:hint="cs"/>
                <w:sz w:val="24"/>
                <w:szCs w:val="24"/>
                <w:rtl/>
                <w:lang w:bidi="ar-EG"/>
              </w:rPr>
              <w:t>الرجوع الى الفرع</w:t>
            </w:r>
          </w:p>
        </w:tc>
        <w:tc>
          <w:tcPr>
            <w:tcW w:w="1834" w:type="dxa"/>
            <w:gridSpan w:val="2"/>
          </w:tcPr>
          <w:p w14:paraId="1D80E1EE"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D005D8">
              <w:rPr>
                <w:rStyle w:val="fontstyle01"/>
                <w:rFonts w:asciiTheme="minorHAnsi" w:hAnsiTheme="minorHAnsi" w:cstheme="minorHAnsi"/>
                <w:color w:val="auto"/>
                <w:sz w:val="24"/>
                <w:szCs w:val="24"/>
              </w:rPr>
              <w:t>B</w:t>
            </w:r>
            <w:r>
              <w:rPr>
                <w:rStyle w:val="fontstyle01"/>
                <w:rFonts w:asciiTheme="minorHAnsi" w:hAnsiTheme="minorHAnsi" w:cstheme="minorHAnsi"/>
                <w:color w:val="auto"/>
                <w:sz w:val="24"/>
                <w:szCs w:val="24"/>
              </w:rPr>
              <w:t>u</w:t>
            </w:r>
            <w:r w:rsidRPr="00D005D8">
              <w:rPr>
                <w:rStyle w:val="fontstyle01"/>
                <w:rFonts w:asciiTheme="minorHAnsi" w:hAnsiTheme="minorHAnsi" w:cstheme="minorHAnsi"/>
                <w:color w:val="auto"/>
                <w:sz w:val="24"/>
                <w:szCs w:val="24"/>
              </w:rPr>
              <w:t>tto</w:t>
            </w:r>
            <w:r>
              <w:rPr>
                <w:rStyle w:val="fontstyle01"/>
                <w:rFonts w:asciiTheme="minorHAnsi" w:hAnsiTheme="minorHAnsi" w:cstheme="minorHAnsi"/>
                <w:color w:val="auto"/>
                <w:sz w:val="24"/>
                <w:szCs w:val="24"/>
              </w:rPr>
              <w:t>n</w:t>
            </w:r>
          </w:p>
        </w:tc>
        <w:tc>
          <w:tcPr>
            <w:tcW w:w="2299" w:type="dxa"/>
          </w:tcPr>
          <w:p w14:paraId="746830AA"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In case the user wants</w:t>
            </w:r>
            <w:r>
              <w:rPr>
                <w:rStyle w:val="fontstyle01"/>
                <w:rFonts w:asciiTheme="minorHAnsi" w:hAnsiTheme="minorHAnsi" w:cstheme="minorHAnsi"/>
                <w:color w:val="auto"/>
                <w:sz w:val="24"/>
                <w:szCs w:val="24"/>
              </w:rPr>
              <w:t xml:space="preserve"> to return to Branch CS Maker</w:t>
            </w:r>
          </w:p>
        </w:tc>
        <w:tc>
          <w:tcPr>
            <w:tcW w:w="2233" w:type="dxa"/>
          </w:tcPr>
          <w:p w14:paraId="5C1FD55A"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bl>
    <w:p w14:paraId="3C8C1845" w14:textId="77777777" w:rsidR="00813C63" w:rsidRPr="003373CE" w:rsidRDefault="00813C63" w:rsidP="00813C63">
      <w:pPr>
        <w:pStyle w:val="Heading3"/>
      </w:pPr>
      <w:bookmarkStart w:id="33" w:name="_Toc108095576"/>
      <w:bookmarkStart w:id="34" w:name="_Toc109074362"/>
      <w:r w:rsidRPr="003373CE">
        <w:t>Activity CU0</w:t>
      </w:r>
      <w:r>
        <w:t>2</w:t>
      </w:r>
      <w:r w:rsidRPr="003373CE">
        <w:t>-Central Unit of Account Opening-Checker</w:t>
      </w:r>
      <w:bookmarkEnd w:id="33"/>
      <w:bookmarkEnd w:id="34"/>
    </w:p>
    <w:tbl>
      <w:tblPr>
        <w:tblStyle w:val="Style2"/>
        <w:tblpPr w:leftFromText="180" w:rightFromText="180" w:vertAnchor="text" w:tblpY="1"/>
        <w:tblOverlap w:val="never"/>
        <w:tblW w:w="9752" w:type="dxa"/>
        <w:tblLook w:val="04A0" w:firstRow="1" w:lastRow="0" w:firstColumn="1" w:lastColumn="0" w:noHBand="0" w:noVBand="1"/>
      </w:tblPr>
      <w:tblGrid>
        <w:gridCol w:w="1733"/>
        <w:gridCol w:w="3957"/>
        <w:gridCol w:w="4062"/>
      </w:tblGrid>
      <w:tr w:rsidR="00813C63" w:rsidRPr="00D005D8" w14:paraId="57A559FE" w14:textId="77777777" w:rsidTr="00D112EA">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733" w:type="dxa"/>
          </w:tcPr>
          <w:p w14:paraId="658BEC80"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 xml:space="preserve">Item </w:t>
            </w:r>
          </w:p>
        </w:tc>
        <w:tc>
          <w:tcPr>
            <w:tcW w:w="8019" w:type="dxa"/>
            <w:gridSpan w:val="2"/>
          </w:tcPr>
          <w:p w14:paraId="43FCE336" w14:textId="77777777" w:rsidR="00813C63" w:rsidRPr="00D005D8" w:rsidRDefault="00813C63" w:rsidP="00D112EA">
            <w:pPr>
              <w:pStyle w:val="template"/>
              <w:spacing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b/>
                <w:bCs/>
                <w:i w:val="0"/>
                <w:iCs/>
                <w:sz w:val="24"/>
                <w:szCs w:val="24"/>
              </w:rPr>
              <w:t xml:space="preserve">Description </w:t>
            </w:r>
          </w:p>
        </w:tc>
      </w:tr>
      <w:tr w:rsidR="00813C63" w:rsidRPr="00D005D8" w14:paraId="5DEA36C0" w14:textId="77777777" w:rsidTr="00D112EA">
        <w:trPr>
          <w:trHeight w:val="224"/>
        </w:trPr>
        <w:tc>
          <w:tcPr>
            <w:cnfStyle w:val="001000000000" w:firstRow="0" w:lastRow="0" w:firstColumn="1" w:lastColumn="0" w:oddVBand="0" w:evenVBand="0" w:oddHBand="0" w:evenHBand="0" w:firstRowFirstColumn="0" w:firstRowLastColumn="0" w:lastRowFirstColumn="0" w:lastRowLastColumn="0"/>
            <w:tcW w:w="1733" w:type="dxa"/>
          </w:tcPr>
          <w:p w14:paraId="7D7A5B22" w14:textId="77777777" w:rsidR="00813C63" w:rsidRPr="00D005D8" w:rsidRDefault="00813C63" w:rsidP="00D112E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Activity ID</w:t>
            </w:r>
          </w:p>
        </w:tc>
        <w:tc>
          <w:tcPr>
            <w:tcW w:w="8019" w:type="dxa"/>
            <w:gridSpan w:val="2"/>
          </w:tcPr>
          <w:p w14:paraId="5A071CD6"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CU0</w:t>
            </w:r>
            <w:r>
              <w:rPr>
                <w:rFonts w:asciiTheme="minorHAnsi" w:hAnsiTheme="minorHAnsi" w:cstheme="minorHAnsi"/>
                <w:i w:val="0"/>
                <w:iCs/>
                <w:sz w:val="24"/>
                <w:szCs w:val="24"/>
              </w:rPr>
              <w:t>2</w:t>
            </w:r>
          </w:p>
        </w:tc>
      </w:tr>
      <w:tr w:rsidR="00813C63" w:rsidRPr="00D005D8" w14:paraId="55FD6DEF" w14:textId="77777777" w:rsidTr="00D112EA">
        <w:trPr>
          <w:trHeight w:val="224"/>
        </w:trPr>
        <w:tc>
          <w:tcPr>
            <w:cnfStyle w:val="001000000000" w:firstRow="0" w:lastRow="0" w:firstColumn="1" w:lastColumn="0" w:oddVBand="0" w:evenVBand="0" w:oddHBand="0" w:evenHBand="0" w:firstRowFirstColumn="0" w:firstRowLastColumn="0" w:lastRowFirstColumn="0" w:lastRowLastColumn="0"/>
            <w:tcW w:w="1733" w:type="dxa"/>
          </w:tcPr>
          <w:p w14:paraId="7D434AFF"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Alias</w:t>
            </w:r>
            <w:r w:rsidRPr="00D005D8">
              <w:rPr>
                <w:rFonts w:asciiTheme="minorHAnsi" w:hAnsiTheme="minorHAnsi" w:cstheme="minorHAnsi"/>
                <w:i w:val="0"/>
                <w:iCs/>
                <w:sz w:val="24"/>
                <w:szCs w:val="24"/>
                <w:rtl/>
              </w:rPr>
              <w:t xml:space="preserve"> </w:t>
            </w:r>
            <w:r w:rsidRPr="00D005D8">
              <w:rPr>
                <w:rFonts w:asciiTheme="minorHAnsi" w:hAnsiTheme="minorHAnsi" w:cstheme="minorHAnsi"/>
                <w:sz w:val="24"/>
                <w:szCs w:val="24"/>
              </w:rPr>
              <w:t>name</w:t>
            </w:r>
            <w:r w:rsidRPr="00D005D8">
              <w:rPr>
                <w:rFonts w:asciiTheme="minorHAnsi" w:hAnsiTheme="minorHAnsi" w:cstheme="minorHAnsi"/>
                <w:i w:val="0"/>
                <w:iCs/>
                <w:sz w:val="24"/>
                <w:szCs w:val="24"/>
              </w:rPr>
              <w:t xml:space="preserve"> </w:t>
            </w:r>
          </w:p>
        </w:tc>
        <w:tc>
          <w:tcPr>
            <w:tcW w:w="8019" w:type="dxa"/>
            <w:gridSpan w:val="2"/>
          </w:tcPr>
          <w:p w14:paraId="19A12461" w14:textId="5A0EF920"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lang w:bidi="ar-EG"/>
              </w:rPr>
            </w:pPr>
            <w:r w:rsidRPr="00D005D8">
              <w:rPr>
                <w:rFonts w:asciiTheme="minorHAnsi" w:hAnsiTheme="minorHAnsi" w:cstheme="minorHAnsi"/>
                <w:i w:val="0"/>
                <w:iCs/>
                <w:sz w:val="24"/>
                <w:szCs w:val="24"/>
              </w:rPr>
              <w:t xml:space="preserve">Approve of Central Unit </w:t>
            </w:r>
            <w:r w:rsidR="006F6797">
              <w:rPr>
                <w:rFonts w:asciiTheme="minorHAnsi" w:hAnsiTheme="minorHAnsi" w:cstheme="minorHAnsi"/>
                <w:i w:val="0"/>
                <w:iCs/>
                <w:sz w:val="24"/>
                <w:szCs w:val="24"/>
              </w:rPr>
              <w:t>Department</w:t>
            </w:r>
          </w:p>
        </w:tc>
      </w:tr>
      <w:tr w:rsidR="00813C63" w:rsidRPr="00D005D8" w14:paraId="0C45F655" w14:textId="77777777" w:rsidTr="00D112EA">
        <w:trPr>
          <w:trHeight w:val="224"/>
        </w:trPr>
        <w:tc>
          <w:tcPr>
            <w:cnfStyle w:val="001000000000" w:firstRow="0" w:lastRow="0" w:firstColumn="1" w:lastColumn="0" w:oddVBand="0" w:evenVBand="0" w:oddHBand="0" w:evenHBand="0" w:firstRowFirstColumn="0" w:firstRowLastColumn="0" w:lastRowFirstColumn="0" w:lastRowLastColumn="0"/>
            <w:tcW w:w="1733" w:type="dxa"/>
          </w:tcPr>
          <w:p w14:paraId="766F5BB6"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lastRenderedPageBreak/>
              <w:t>User Role / Actor</w:t>
            </w:r>
          </w:p>
        </w:tc>
        <w:tc>
          <w:tcPr>
            <w:tcW w:w="8019" w:type="dxa"/>
            <w:gridSpan w:val="2"/>
          </w:tcPr>
          <w:p w14:paraId="291E58EB"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val="0"/>
                <w:iCs/>
                <w:sz w:val="24"/>
                <w:szCs w:val="24"/>
              </w:rPr>
            </w:pPr>
            <w:r w:rsidRPr="00D005D8">
              <w:rPr>
                <w:rFonts w:asciiTheme="minorHAnsi" w:hAnsiTheme="minorHAnsi" w:cstheme="minorHAnsi"/>
                <w:i w:val="0"/>
                <w:iCs/>
                <w:sz w:val="24"/>
                <w:szCs w:val="24"/>
              </w:rPr>
              <w:t>Central Unit [Checker]</w:t>
            </w:r>
          </w:p>
        </w:tc>
      </w:tr>
      <w:tr w:rsidR="00813C63" w:rsidRPr="00D005D8" w14:paraId="2B20A6A2"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1733" w:type="dxa"/>
          </w:tcPr>
          <w:p w14:paraId="7307CEE0"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Task Due date </w:t>
            </w:r>
          </w:p>
        </w:tc>
        <w:tc>
          <w:tcPr>
            <w:tcW w:w="8019" w:type="dxa"/>
            <w:gridSpan w:val="2"/>
          </w:tcPr>
          <w:p w14:paraId="0D9869D4"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Initial value “</w:t>
            </w:r>
            <w:r>
              <w:rPr>
                <w:rFonts w:asciiTheme="minorHAnsi" w:eastAsiaTheme="minorEastAsia" w:hAnsiTheme="minorHAnsi" w:cstheme="minorHAnsi"/>
                <w:i w:val="0"/>
                <w:iCs/>
                <w:sz w:val="24"/>
                <w:szCs w:val="24"/>
              </w:rPr>
              <w:t>WILL BE SET BY HDB</w:t>
            </w:r>
            <w:r w:rsidRPr="00D005D8">
              <w:rPr>
                <w:rFonts w:asciiTheme="minorHAnsi" w:eastAsiaTheme="minorEastAsia" w:hAnsiTheme="minorHAnsi" w:cstheme="minorHAnsi"/>
                <w:i w:val="0"/>
                <w:iCs/>
                <w:sz w:val="24"/>
                <w:szCs w:val="24"/>
              </w:rPr>
              <w:t>” in order to calculate the task progress due time</w:t>
            </w:r>
          </w:p>
        </w:tc>
      </w:tr>
      <w:tr w:rsidR="00813C63" w:rsidRPr="00D005D8" w14:paraId="7212F7CC"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1733" w:type="dxa"/>
          </w:tcPr>
          <w:p w14:paraId="1EA56CAB"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Preconditions </w:t>
            </w:r>
          </w:p>
        </w:tc>
        <w:tc>
          <w:tcPr>
            <w:tcW w:w="8019" w:type="dxa"/>
            <w:gridSpan w:val="2"/>
          </w:tcPr>
          <w:p w14:paraId="4B46B177" w14:textId="77777777" w:rsidR="00813C63" w:rsidRPr="00D005D8" w:rsidRDefault="00813C63" w:rsidP="00D112EA">
            <w:pPr>
              <w:pStyle w:val="template"/>
              <w:numPr>
                <w:ilvl w:val="0"/>
                <w:numId w:val="26"/>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is authorized &amp; successfully logged in the system</w:t>
            </w:r>
          </w:p>
        </w:tc>
      </w:tr>
      <w:tr w:rsidR="00813C63" w:rsidRPr="00D005D8" w14:paraId="5A733F4A" w14:textId="77777777" w:rsidTr="00D112EA">
        <w:trPr>
          <w:trHeight w:val="1520"/>
        </w:trPr>
        <w:tc>
          <w:tcPr>
            <w:cnfStyle w:val="001000000000" w:firstRow="0" w:lastRow="0" w:firstColumn="1" w:lastColumn="0" w:oddVBand="0" w:evenVBand="0" w:oddHBand="0" w:evenHBand="0" w:firstRowFirstColumn="0" w:firstRowLastColumn="0" w:lastRowFirstColumn="0" w:lastRowLastColumn="0"/>
            <w:tcW w:w="1733" w:type="dxa"/>
          </w:tcPr>
          <w:p w14:paraId="5CB93795"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Main flow Acceptance Criteria – Approve maker action   </w:t>
            </w:r>
          </w:p>
        </w:tc>
        <w:tc>
          <w:tcPr>
            <w:tcW w:w="8019" w:type="dxa"/>
            <w:gridSpan w:val="2"/>
          </w:tcPr>
          <w:p w14:paraId="48962D50" w14:textId="77777777"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the requested details information as read only data.</w:t>
            </w:r>
          </w:p>
          <w:p w14:paraId="44553C44" w14:textId="77777777"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the requested comments history (user – comment – date)</w:t>
            </w:r>
          </w:p>
          <w:p w14:paraId="14F5CD41" w14:textId="77777777"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review the attachment &amp; comment to proceed with approve.</w:t>
            </w:r>
          </w:p>
          <w:p w14:paraId="34CFF435" w14:textId="77777777" w:rsidR="00813C63"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informed with any validation errors.</w:t>
            </w:r>
          </w:p>
          <w:p w14:paraId="28D85492" w14:textId="7833C16E"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Pr>
                <w:rFonts w:asciiTheme="minorHAnsi" w:eastAsiaTheme="minorEastAsia" w:hAnsiTheme="minorHAnsi" w:cstheme="minorHAnsi"/>
                <w:i w:val="0"/>
                <w:iCs/>
                <w:sz w:val="24"/>
                <w:szCs w:val="24"/>
              </w:rPr>
              <w:t xml:space="preserve">The user will be able to </w:t>
            </w:r>
            <w:r w:rsidR="006E0AD3">
              <w:rPr>
                <w:rFonts w:asciiTheme="minorHAnsi" w:eastAsiaTheme="minorEastAsia" w:hAnsiTheme="minorHAnsi" w:cstheme="minorHAnsi"/>
                <w:i w:val="0"/>
                <w:iCs/>
                <w:sz w:val="24"/>
                <w:szCs w:val="24"/>
              </w:rPr>
              <w:t>close</w:t>
            </w:r>
            <w:r>
              <w:rPr>
                <w:rFonts w:asciiTheme="minorHAnsi" w:eastAsiaTheme="minorEastAsia" w:hAnsiTheme="minorHAnsi" w:cstheme="minorHAnsi"/>
                <w:i w:val="0"/>
                <w:iCs/>
                <w:sz w:val="24"/>
                <w:szCs w:val="24"/>
              </w:rPr>
              <w:t xml:space="preserve"> the account after his approval.</w:t>
            </w:r>
          </w:p>
          <w:p w14:paraId="0E312B2D" w14:textId="77777777" w:rsidR="00813C63" w:rsidRPr="00D005D8"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view &amp; browse the added request attachments</w:t>
            </w:r>
            <w:r>
              <w:rPr>
                <w:rFonts w:asciiTheme="minorHAnsi" w:eastAsiaTheme="minorEastAsia" w:hAnsiTheme="minorHAnsi" w:cstheme="minorHAnsi"/>
                <w:i w:val="0"/>
                <w:iCs/>
                <w:sz w:val="24"/>
                <w:szCs w:val="24"/>
              </w:rPr>
              <w:t>.</w:t>
            </w:r>
          </w:p>
          <w:p w14:paraId="0F52116D" w14:textId="77777777" w:rsidR="00813C63" w:rsidRPr="00D005D8" w:rsidRDefault="00813C63" w:rsidP="00D112EA">
            <w:pPr>
              <w:pStyle w:val="template"/>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The user will be able to add comment to the request</w:t>
            </w:r>
            <w:r>
              <w:rPr>
                <w:rFonts w:asciiTheme="minorHAnsi" w:eastAsiaTheme="minorEastAsia" w:hAnsiTheme="minorHAnsi" w:cstheme="minorHAnsi"/>
                <w:i w:val="0"/>
                <w:iCs/>
                <w:sz w:val="24"/>
                <w:szCs w:val="24"/>
              </w:rPr>
              <w:t>.</w:t>
            </w:r>
          </w:p>
        </w:tc>
      </w:tr>
      <w:tr w:rsidR="00813C63" w:rsidRPr="00D005D8" w14:paraId="12C71E17"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1733" w:type="dxa"/>
          </w:tcPr>
          <w:p w14:paraId="124FD8AC" w14:textId="77777777" w:rsidR="00813C63" w:rsidRPr="00D005D8" w:rsidRDefault="00813C63" w:rsidP="00D112EA">
            <w:pPr>
              <w:pStyle w:val="template"/>
              <w:spacing w:line="240" w:lineRule="auto"/>
              <w:rPr>
                <w:rFonts w:asciiTheme="minorHAnsi" w:hAnsiTheme="minorHAnsi" w:cstheme="minorHAnsi"/>
                <w:i w:val="0"/>
                <w:iCs/>
                <w:sz w:val="24"/>
                <w:szCs w:val="24"/>
              </w:rPr>
            </w:pPr>
            <w:r w:rsidRPr="00D005D8">
              <w:rPr>
                <w:rFonts w:asciiTheme="minorHAnsi" w:hAnsiTheme="minorHAnsi" w:cstheme="minorHAnsi"/>
                <w:i w:val="0"/>
                <w:iCs/>
                <w:sz w:val="24"/>
                <w:szCs w:val="24"/>
              </w:rPr>
              <w:t xml:space="preserve">Alternative flow – return request to maker </w:t>
            </w:r>
          </w:p>
        </w:tc>
        <w:tc>
          <w:tcPr>
            <w:tcW w:w="8019" w:type="dxa"/>
            <w:gridSpan w:val="2"/>
          </w:tcPr>
          <w:p w14:paraId="1C37E959" w14:textId="77777777"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able to view the requested details information. </w:t>
            </w:r>
          </w:p>
          <w:p w14:paraId="27FFAAEA" w14:textId="77777777"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 xml:space="preserve">The user will be informed with any validation errors </w:t>
            </w:r>
          </w:p>
          <w:p w14:paraId="164C9399" w14:textId="77777777" w:rsidR="00813C63" w:rsidRPr="00D005D8" w:rsidRDefault="00813C63" w:rsidP="00D112EA">
            <w:pPr>
              <w:pStyle w:val="template"/>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iCs/>
                <w:sz w:val="24"/>
                <w:szCs w:val="24"/>
              </w:rPr>
              <w:t>add his comment in the comments section is optional.</w:t>
            </w:r>
          </w:p>
        </w:tc>
      </w:tr>
      <w:tr w:rsidR="00813C63" w:rsidRPr="00D005D8" w14:paraId="172A2261" w14:textId="77777777" w:rsidTr="00D112EA">
        <w:trPr>
          <w:trHeight w:val="285"/>
        </w:trPr>
        <w:tc>
          <w:tcPr>
            <w:cnfStyle w:val="001000000000" w:firstRow="0" w:lastRow="0" w:firstColumn="1" w:lastColumn="0" w:oddVBand="0" w:evenVBand="0" w:oddHBand="0" w:evenHBand="0" w:firstRowFirstColumn="0" w:firstRowLastColumn="0" w:lastRowFirstColumn="0" w:lastRowLastColumn="0"/>
            <w:tcW w:w="1733" w:type="dxa"/>
            <w:vMerge w:val="restart"/>
          </w:tcPr>
          <w:p w14:paraId="7BDA1319" w14:textId="77777777" w:rsidR="00813C63" w:rsidRPr="00D005D8" w:rsidRDefault="00813C63" w:rsidP="00D112EA">
            <w:pPr>
              <w:pStyle w:val="template"/>
              <w:spacing w:line="240" w:lineRule="auto"/>
              <w:rPr>
                <w:rFonts w:asciiTheme="minorHAnsi" w:hAnsiTheme="minorHAnsi" w:cstheme="minorHAnsi"/>
                <w:b/>
                <w:bCs/>
                <w:i w:val="0"/>
                <w:iCs/>
                <w:sz w:val="24"/>
                <w:szCs w:val="24"/>
              </w:rPr>
            </w:pPr>
            <w:r w:rsidRPr="00D005D8">
              <w:rPr>
                <w:rFonts w:asciiTheme="minorHAnsi" w:hAnsiTheme="minorHAnsi" w:cstheme="minorHAnsi"/>
                <w:i w:val="0"/>
                <w:iCs/>
                <w:sz w:val="24"/>
                <w:szCs w:val="24"/>
              </w:rPr>
              <w:t xml:space="preserve">Attached Documents List  </w:t>
            </w:r>
          </w:p>
        </w:tc>
        <w:tc>
          <w:tcPr>
            <w:tcW w:w="3957" w:type="dxa"/>
            <w:shd w:val="clear" w:color="auto" w:fill="5B9BD5" w:themeFill="accent1"/>
          </w:tcPr>
          <w:p w14:paraId="781B8F81" w14:textId="77777777" w:rsidR="00813C63" w:rsidRPr="00D005D8" w:rsidRDefault="00813C63" w:rsidP="00D112EA">
            <w:pPr>
              <w:pStyle w:val="template"/>
              <w:spacing w:line="240" w:lineRule="auto"/>
              <w:ind w:left="36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color w:val="FFFFFF" w:themeColor="background1"/>
                <w:sz w:val="24"/>
                <w:szCs w:val="24"/>
                <w:lang w:bidi="ar-EG"/>
              </w:rPr>
            </w:pPr>
            <w:r w:rsidRPr="00D005D8">
              <w:rPr>
                <w:rFonts w:asciiTheme="minorHAnsi" w:eastAsiaTheme="minorEastAsia" w:hAnsiTheme="minorHAnsi" w:cstheme="minorHAnsi"/>
                <w:i w:val="0"/>
                <w:color w:val="FFFFFF" w:themeColor="background1"/>
                <w:sz w:val="24"/>
                <w:szCs w:val="24"/>
                <w:lang w:bidi="ar-EG"/>
              </w:rPr>
              <w:t>Document type</w:t>
            </w:r>
          </w:p>
        </w:tc>
        <w:tc>
          <w:tcPr>
            <w:tcW w:w="4062" w:type="dxa"/>
            <w:shd w:val="clear" w:color="auto" w:fill="5B9BD5" w:themeFill="accent1"/>
          </w:tcPr>
          <w:p w14:paraId="545D3795"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color w:val="FFFFFF" w:themeColor="background1"/>
                <w:sz w:val="24"/>
                <w:szCs w:val="24"/>
              </w:rPr>
            </w:pPr>
            <w:r w:rsidRPr="00D005D8">
              <w:rPr>
                <w:rFonts w:asciiTheme="minorHAnsi" w:eastAsiaTheme="minorEastAsia" w:hAnsiTheme="minorHAnsi" w:cstheme="minorHAnsi"/>
                <w:i w:val="0"/>
                <w:color w:val="FFFFFF" w:themeColor="background1"/>
                <w:sz w:val="24"/>
                <w:szCs w:val="24"/>
                <w:lang w:bidi="ar-EG"/>
              </w:rPr>
              <w:t>Validation</w:t>
            </w:r>
            <w:r w:rsidRPr="00D005D8">
              <w:rPr>
                <w:rFonts w:asciiTheme="minorHAnsi" w:eastAsiaTheme="minorEastAsia" w:hAnsiTheme="minorHAnsi" w:cstheme="minorHAnsi"/>
                <w:i w:val="0"/>
                <w:iCs/>
                <w:color w:val="FFFFFF" w:themeColor="background1"/>
                <w:sz w:val="24"/>
                <w:szCs w:val="24"/>
              </w:rPr>
              <w:t xml:space="preserve"> </w:t>
            </w:r>
          </w:p>
        </w:tc>
      </w:tr>
      <w:tr w:rsidR="00813C63" w:rsidRPr="00D005D8" w14:paraId="13F180B3" w14:textId="77777777" w:rsidTr="00D112EA">
        <w:trPr>
          <w:trHeight w:val="494"/>
        </w:trPr>
        <w:tc>
          <w:tcPr>
            <w:cnfStyle w:val="001000000000" w:firstRow="0" w:lastRow="0" w:firstColumn="1" w:lastColumn="0" w:oddVBand="0" w:evenVBand="0" w:oddHBand="0" w:evenHBand="0" w:firstRowFirstColumn="0" w:firstRowLastColumn="0" w:lastRowFirstColumn="0" w:lastRowLastColumn="0"/>
            <w:tcW w:w="1733" w:type="dxa"/>
            <w:vMerge/>
          </w:tcPr>
          <w:p w14:paraId="46758F25" w14:textId="77777777" w:rsidR="00813C63" w:rsidRPr="00D005D8" w:rsidRDefault="00813C63" w:rsidP="00D112EA">
            <w:pPr>
              <w:pStyle w:val="template"/>
              <w:spacing w:line="240" w:lineRule="auto"/>
              <w:rPr>
                <w:rFonts w:asciiTheme="minorHAnsi" w:hAnsiTheme="minorHAnsi" w:cstheme="minorHAnsi"/>
                <w:b/>
                <w:bCs/>
                <w:i w:val="0"/>
                <w:iCs/>
                <w:sz w:val="24"/>
                <w:szCs w:val="24"/>
              </w:rPr>
            </w:pPr>
          </w:p>
        </w:tc>
        <w:tc>
          <w:tcPr>
            <w:tcW w:w="3957" w:type="dxa"/>
          </w:tcPr>
          <w:p w14:paraId="27016937"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iCs/>
                <w:sz w:val="24"/>
                <w:szCs w:val="24"/>
                <w:lang w:bidi="ar-EG"/>
              </w:rPr>
            </w:pPr>
            <w:r>
              <w:rPr>
                <w:rFonts w:cstheme="minorHAnsi"/>
                <w:iCs/>
                <w:sz w:val="24"/>
                <w:szCs w:val="24"/>
                <w:lang w:bidi="ar-EG"/>
              </w:rPr>
              <w:t>N/A</w:t>
            </w:r>
          </w:p>
        </w:tc>
        <w:tc>
          <w:tcPr>
            <w:tcW w:w="4062" w:type="dxa"/>
          </w:tcPr>
          <w:p w14:paraId="7C2E3699" w14:textId="77777777" w:rsidR="00813C63" w:rsidRPr="00D005D8" w:rsidRDefault="00813C63" w:rsidP="00D112EA">
            <w:pPr>
              <w:pStyle w:val="template"/>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i w:val="0"/>
                <w:iCs/>
                <w:sz w:val="24"/>
                <w:szCs w:val="24"/>
              </w:rPr>
            </w:pPr>
            <w:r w:rsidRPr="00D005D8">
              <w:rPr>
                <w:rFonts w:asciiTheme="minorHAnsi" w:eastAsiaTheme="minorEastAsia" w:hAnsiTheme="minorHAnsi" w:cstheme="minorHAnsi"/>
                <w:i w:val="0"/>
                <w:sz w:val="24"/>
                <w:szCs w:val="24"/>
                <w:lang w:bidi="ar-EG"/>
              </w:rPr>
              <w:t>View only the added attachment</w:t>
            </w:r>
            <w:r w:rsidRPr="00D005D8">
              <w:rPr>
                <w:rFonts w:asciiTheme="minorHAnsi" w:eastAsiaTheme="minorEastAsia" w:hAnsiTheme="minorHAnsi" w:cstheme="minorHAnsi"/>
                <w:i w:val="0"/>
                <w:iCs/>
                <w:sz w:val="24"/>
                <w:szCs w:val="24"/>
              </w:rPr>
              <w:t xml:space="preserve"> </w:t>
            </w:r>
          </w:p>
        </w:tc>
      </w:tr>
      <w:tr w:rsidR="00813C63" w:rsidRPr="00D005D8" w14:paraId="49F35ABE" w14:textId="77777777" w:rsidTr="00D112EA">
        <w:trPr>
          <w:trHeight w:val="228"/>
        </w:trPr>
        <w:tc>
          <w:tcPr>
            <w:cnfStyle w:val="001000000000" w:firstRow="0" w:lastRow="0" w:firstColumn="1" w:lastColumn="0" w:oddVBand="0" w:evenVBand="0" w:oddHBand="0" w:evenHBand="0" w:firstRowFirstColumn="0" w:firstRowLastColumn="0" w:lastRowFirstColumn="0" w:lastRowLastColumn="0"/>
            <w:tcW w:w="9752" w:type="dxa"/>
            <w:gridSpan w:val="3"/>
          </w:tcPr>
          <w:p w14:paraId="32E302E8" w14:textId="77777777" w:rsidR="00813C63" w:rsidRPr="005B5719" w:rsidRDefault="00813C63" w:rsidP="00D112EA">
            <w:pPr>
              <w:pStyle w:val="template"/>
              <w:spacing w:line="240" w:lineRule="auto"/>
              <w:jc w:val="center"/>
              <w:rPr>
                <w:rFonts w:asciiTheme="minorHAnsi" w:hAnsiTheme="minorHAnsi" w:cstheme="minorHAnsi"/>
                <w:b/>
                <w:bCs/>
                <w:i w:val="0"/>
                <w:iCs/>
                <w:sz w:val="24"/>
                <w:szCs w:val="24"/>
              </w:rPr>
            </w:pPr>
            <w:r w:rsidRPr="00D005D8">
              <w:rPr>
                <w:rFonts w:asciiTheme="minorHAnsi" w:hAnsiTheme="minorHAnsi" w:cstheme="minorHAnsi"/>
                <w:b/>
                <w:bCs/>
                <w:i w:val="0"/>
                <w:iCs/>
                <w:sz w:val="24"/>
                <w:szCs w:val="24"/>
              </w:rPr>
              <w:t>User Interface Specification</w:t>
            </w:r>
          </w:p>
        </w:tc>
      </w:tr>
    </w:tbl>
    <w:tbl>
      <w:tblPr>
        <w:tblStyle w:val="Style2"/>
        <w:tblW w:w="9715" w:type="dxa"/>
        <w:tblLook w:val="04A0" w:firstRow="1" w:lastRow="0" w:firstColumn="1" w:lastColumn="0" w:noHBand="0" w:noVBand="1"/>
      </w:tblPr>
      <w:tblGrid>
        <w:gridCol w:w="2024"/>
        <w:gridCol w:w="1324"/>
        <w:gridCol w:w="1835"/>
        <w:gridCol w:w="2299"/>
        <w:gridCol w:w="2233"/>
      </w:tblGrid>
      <w:tr w:rsidR="00813C63" w:rsidRPr="00D005D8" w14:paraId="5A6A6270" w14:textId="77777777" w:rsidTr="00D112EA">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024" w:type="dxa"/>
            <w:shd w:val="clear" w:color="auto" w:fill="5B9BD5" w:themeFill="accent1"/>
          </w:tcPr>
          <w:p w14:paraId="17ED0A69" w14:textId="77777777" w:rsidR="00813C63" w:rsidRPr="00D005D8" w:rsidRDefault="00813C63" w:rsidP="00D112EA">
            <w:pPr>
              <w:jc w:val="center"/>
              <w:rPr>
                <w:rFonts w:eastAsia="Times New Roman" w:cstheme="minorHAnsi"/>
                <w:b/>
                <w:bCs/>
                <w:sz w:val="24"/>
                <w:szCs w:val="24"/>
              </w:rPr>
            </w:pPr>
            <w:bookmarkStart w:id="35" w:name="_Toc87298665"/>
            <w:bookmarkStart w:id="36" w:name="_Toc87411154"/>
            <w:bookmarkEnd w:id="35"/>
            <w:bookmarkEnd w:id="36"/>
            <w:r w:rsidRPr="00D005D8">
              <w:rPr>
                <w:rFonts w:eastAsia="Times New Roman" w:cstheme="minorHAnsi"/>
                <w:b/>
                <w:bCs/>
                <w:sz w:val="24"/>
                <w:szCs w:val="24"/>
              </w:rPr>
              <w:t>Field Name</w:t>
            </w:r>
          </w:p>
        </w:tc>
        <w:tc>
          <w:tcPr>
            <w:tcW w:w="1324" w:type="dxa"/>
            <w:shd w:val="clear" w:color="auto" w:fill="5B9BD5" w:themeFill="accent1"/>
          </w:tcPr>
          <w:p w14:paraId="7BB51A62" w14:textId="77777777" w:rsidR="00813C63" w:rsidRPr="00D005D8" w:rsidRDefault="00813C63" w:rsidP="00D112E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D005D8">
              <w:rPr>
                <w:rFonts w:eastAsia="Times New Roman" w:cstheme="minorHAnsi"/>
                <w:b/>
                <w:bCs/>
                <w:sz w:val="24"/>
                <w:szCs w:val="24"/>
              </w:rPr>
              <w:t>Alias AR</w:t>
            </w:r>
          </w:p>
        </w:tc>
        <w:tc>
          <w:tcPr>
            <w:tcW w:w="1835" w:type="dxa"/>
            <w:shd w:val="clear" w:color="auto" w:fill="5B9BD5" w:themeFill="accent1"/>
          </w:tcPr>
          <w:p w14:paraId="6DC2234D" w14:textId="77777777" w:rsidR="00813C63" w:rsidRPr="00D005D8" w:rsidRDefault="00813C63" w:rsidP="00D112E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D005D8">
              <w:rPr>
                <w:rFonts w:eastAsia="Times New Roman" w:cstheme="minorHAnsi"/>
                <w:b/>
                <w:bCs/>
                <w:sz w:val="24"/>
                <w:szCs w:val="24"/>
              </w:rPr>
              <w:t>Control Type</w:t>
            </w:r>
          </w:p>
        </w:tc>
        <w:tc>
          <w:tcPr>
            <w:tcW w:w="2299" w:type="dxa"/>
            <w:shd w:val="clear" w:color="auto" w:fill="5B9BD5" w:themeFill="accent1"/>
          </w:tcPr>
          <w:p w14:paraId="4BD12AFF" w14:textId="77777777" w:rsidR="00813C63" w:rsidRPr="00D005D8" w:rsidRDefault="00813C63" w:rsidP="00D112E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D005D8">
              <w:rPr>
                <w:rFonts w:eastAsia="Times New Roman" w:cstheme="minorHAnsi"/>
                <w:b/>
                <w:bCs/>
                <w:sz w:val="24"/>
                <w:szCs w:val="24"/>
              </w:rPr>
              <w:t>Validation</w:t>
            </w:r>
          </w:p>
        </w:tc>
        <w:tc>
          <w:tcPr>
            <w:tcW w:w="2233" w:type="dxa"/>
            <w:shd w:val="clear" w:color="auto" w:fill="5B9BD5" w:themeFill="accent1"/>
          </w:tcPr>
          <w:p w14:paraId="326B5360" w14:textId="77777777" w:rsidR="00813C63" w:rsidRPr="00D005D8" w:rsidRDefault="00813C63" w:rsidP="00D112E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D005D8">
              <w:rPr>
                <w:rFonts w:eastAsia="Times New Roman" w:cstheme="minorHAnsi"/>
                <w:b/>
                <w:bCs/>
                <w:sz w:val="24"/>
                <w:szCs w:val="24"/>
              </w:rPr>
              <w:t>Source (integration / Reference filed)</w:t>
            </w:r>
          </w:p>
        </w:tc>
      </w:tr>
      <w:tr w:rsidR="00813C63" w:rsidRPr="00D005D8" w14:paraId="66EDB27D" w14:textId="77777777" w:rsidTr="00D112EA">
        <w:tc>
          <w:tcPr>
            <w:cnfStyle w:val="001000000000" w:firstRow="0" w:lastRow="0" w:firstColumn="1" w:lastColumn="0" w:oddVBand="0" w:evenVBand="0" w:oddHBand="0" w:evenHBand="0" w:firstRowFirstColumn="0" w:firstRowLastColumn="0" w:lastRowFirstColumn="0" w:lastRowLastColumn="0"/>
            <w:tcW w:w="2024" w:type="dxa"/>
          </w:tcPr>
          <w:p w14:paraId="3E4F575A" w14:textId="77777777" w:rsidR="00813C63" w:rsidRPr="00D005D8" w:rsidRDefault="00813C63" w:rsidP="00D112EA">
            <w:pPr>
              <w:tabs>
                <w:tab w:val="left" w:pos="1340"/>
              </w:tabs>
              <w:rPr>
                <w:rFonts w:cstheme="minorHAnsi"/>
                <w:sz w:val="24"/>
                <w:szCs w:val="24"/>
              </w:rPr>
            </w:pPr>
            <w:r w:rsidRPr="00D005D8">
              <w:rPr>
                <w:rFonts w:eastAsia="Times New Roman" w:cstheme="minorHAnsi"/>
                <w:iCs/>
                <w:sz w:val="24"/>
                <w:szCs w:val="24"/>
              </w:rPr>
              <w:t xml:space="preserve">Display All request information as in sections </w:t>
            </w:r>
          </w:p>
        </w:tc>
        <w:tc>
          <w:tcPr>
            <w:tcW w:w="1324" w:type="dxa"/>
          </w:tcPr>
          <w:p w14:paraId="04D6EA6C"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Pr>
                <w:rStyle w:val="fontstyle01"/>
                <w:rFonts w:asciiTheme="minorHAnsi" w:hAnsiTheme="minorHAnsi" w:cstheme="minorHAnsi" w:hint="cs"/>
                <w:color w:val="auto"/>
                <w:sz w:val="24"/>
                <w:szCs w:val="24"/>
                <w:rtl/>
                <w:lang w:bidi="ar-EG"/>
              </w:rPr>
              <w:t>لا يمكن تعديل البيانات</w:t>
            </w:r>
          </w:p>
        </w:tc>
        <w:tc>
          <w:tcPr>
            <w:tcW w:w="1835" w:type="dxa"/>
          </w:tcPr>
          <w:p w14:paraId="43EBD2BA"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lang w:bidi="ar-EG"/>
              </w:rPr>
            </w:pPr>
            <w:r w:rsidRPr="00D005D8">
              <w:rPr>
                <w:rFonts w:eastAsia="Times New Roman" w:cstheme="minorHAnsi"/>
                <w:iCs/>
                <w:sz w:val="24"/>
                <w:szCs w:val="24"/>
              </w:rPr>
              <w:t>Read only section</w:t>
            </w:r>
          </w:p>
        </w:tc>
        <w:tc>
          <w:tcPr>
            <w:tcW w:w="2299" w:type="dxa"/>
          </w:tcPr>
          <w:p w14:paraId="49000AD4"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N/A</w:t>
            </w:r>
          </w:p>
        </w:tc>
        <w:tc>
          <w:tcPr>
            <w:tcW w:w="2233" w:type="dxa"/>
          </w:tcPr>
          <w:p w14:paraId="21AC3804"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N</w:t>
            </w:r>
            <w:r>
              <w:rPr>
                <w:rStyle w:val="fontstyle01"/>
              </w:rPr>
              <w:t>/A</w:t>
            </w:r>
          </w:p>
        </w:tc>
      </w:tr>
      <w:tr w:rsidR="00813C63" w:rsidRPr="00D005D8" w14:paraId="2C5B5F72" w14:textId="77777777" w:rsidTr="00D112EA">
        <w:trPr>
          <w:trHeight w:val="404"/>
        </w:trPr>
        <w:tc>
          <w:tcPr>
            <w:cnfStyle w:val="001000000000" w:firstRow="0" w:lastRow="0" w:firstColumn="1" w:lastColumn="0" w:oddVBand="0" w:evenVBand="0" w:oddHBand="0" w:evenHBand="0" w:firstRowFirstColumn="0" w:firstRowLastColumn="0" w:lastRowFirstColumn="0" w:lastRowLastColumn="0"/>
            <w:tcW w:w="2024" w:type="dxa"/>
            <w:shd w:val="clear" w:color="auto" w:fill="5B9BD5" w:themeFill="accent1"/>
          </w:tcPr>
          <w:p w14:paraId="47E558BA" w14:textId="77777777" w:rsidR="00813C63" w:rsidRPr="00D005D8" w:rsidRDefault="00813C63" w:rsidP="00D112EA">
            <w:pPr>
              <w:rPr>
                <w:rFonts w:cstheme="minorHAnsi"/>
                <w:b/>
                <w:bCs/>
                <w:color w:val="FFFFFF" w:themeColor="background1"/>
                <w:sz w:val="24"/>
                <w:szCs w:val="24"/>
              </w:rPr>
            </w:pPr>
            <w:r w:rsidRPr="00D005D8">
              <w:rPr>
                <w:rFonts w:cstheme="minorHAnsi"/>
                <w:b/>
                <w:bCs/>
                <w:color w:val="FFFFFF" w:themeColor="background1"/>
                <w:sz w:val="24"/>
                <w:szCs w:val="24"/>
              </w:rPr>
              <w:t xml:space="preserve">User Comments </w:t>
            </w:r>
          </w:p>
        </w:tc>
        <w:tc>
          <w:tcPr>
            <w:tcW w:w="1324" w:type="dxa"/>
            <w:shd w:val="clear" w:color="auto" w:fill="5B9BD5" w:themeFill="accent1"/>
          </w:tcPr>
          <w:p w14:paraId="44899FF3"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rtl/>
                <w:lang w:bidi="ar-EG"/>
              </w:rPr>
            </w:pPr>
            <w:r w:rsidRPr="00D005D8">
              <w:rPr>
                <w:rFonts w:cstheme="minorHAnsi"/>
                <w:b/>
                <w:bCs/>
                <w:color w:val="FFFFFF" w:themeColor="background1"/>
                <w:sz w:val="24"/>
                <w:szCs w:val="24"/>
                <w:lang w:bidi="ar-EG"/>
              </w:rPr>
              <w:t xml:space="preserve">Label </w:t>
            </w:r>
          </w:p>
        </w:tc>
        <w:tc>
          <w:tcPr>
            <w:tcW w:w="1835" w:type="dxa"/>
            <w:shd w:val="clear" w:color="auto" w:fill="5B9BD5" w:themeFill="accent1"/>
          </w:tcPr>
          <w:p w14:paraId="6ECA18F2"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eastAsia="Times New Roman" w:cstheme="minorHAnsi"/>
                <w:b/>
                <w:bCs/>
                <w:color w:val="FFFFFF" w:themeColor="background1"/>
                <w:sz w:val="24"/>
                <w:szCs w:val="24"/>
              </w:rPr>
              <w:t>Control Type</w:t>
            </w:r>
          </w:p>
        </w:tc>
        <w:tc>
          <w:tcPr>
            <w:tcW w:w="2299" w:type="dxa"/>
            <w:shd w:val="clear" w:color="auto" w:fill="5B9BD5" w:themeFill="accent1"/>
          </w:tcPr>
          <w:p w14:paraId="5A2BFCCA"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eastAsia="Times New Roman" w:cstheme="minorHAnsi"/>
                <w:b/>
                <w:bCs/>
                <w:color w:val="FFFFFF" w:themeColor="background1"/>
                <w:sz w:val="24"/>
                <w:szCs w:val="24"/>
              </w:rPr>
              <w:t>Validation</w:t>
            </w:r>
          </w:p>
        </w:tc>
        <w:tc>
          <w:tcPr>
            <w:tcW w:w="2233" w:type="dxa"/>
            <w:shd w:val="clear" w:color="auto" w:fill="5B9BD5" w:themeFill="accent1"/>
          </w:tcPr>
          <w:p w14:paraId="648DBB68"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u w:val="single"/>
              </w:rPr>
            </w:pPr>
          </w:p>
        </w:tc>
      </w:tr>
      <w:tr w:rsidR="00813C63" w:rsidRPr="005B5719" w14:paraId="641FB78C" w14:textId="77777777" w:rsidTr="00D112EA">
        <w:tc>
          <w:tcPr>
            <w:cnfStyle w:val="001000000000" w:firstRow="0" w:lastRow="0" w:firstColumn="1" w:lastColumn="0" w:oddVBand="0" w:evenVBand="0" w:oddHBand="0" w:evenHBand="0" w:firstRowFirstColumn="0" w:firstRowLastColumn="0" w:lastRowFirstColumn="0" w:lastRowLastColumn="0"/>
            <w:tcW w:w="2024" w:type="dxa"/>
          </w:tcPr>
          <w:p w14:paraId="48696A03" w14:textId="77777777" w:rsidR="00813C63" w:rsidRPr="00D005D8" w:rsidRDefault="00813C63" w:rsidP="00D112EA">
            <w:pPr>
              <w:rPr>
                <w:rFonts w:cstheme="minorHAnsi"/>
                <w:sz w:val="24"/>
                <w:szCs w:val="24"/>
              </w:rPr>
            </w:pPr>
            <w:r w:rsidRPr="00D005D8">
              <w:rPr>
                <w:rFonts w:cstheme="minorHAnsi"/>
                <w:sz w:val="24"/>
                <w:szCs w:val="24"/>
              </w:rPr>
              <w:t xml:space="preserve">User comment </w:t>
            </w:r>
          </w:p>
        </w:tc>
        <w:tc>
          <w:tcPr>
            <w:tcW w:w="1324" w:type="dxa"/>
          </w:tcPr>
          <w:p w14:paraId="0F14C784"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rtl/>
                <w:lang w:bidi="ar-EG"/>
              </w:rPr>
              <w:t>اضافة تعليق</w:t>
            </w:r>
          </w:p>
        </w:tc>
        <w:tc>
          <w:tcPr>
            <w:tcW w:w="1835" w:type="dxa"/>
          </w:tcPr>
          <w:p w14:paraId="2B36BEF0"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Fonts w:cstheme="minorHAnsi"/>
                <w:sz w:val="24"/>
                <w:szCs w:val="24"/>
                <w:lang w:bidi="ar-EG"/>
              </w:rPr>
              <w:t xml:space="preserve">Text area </w:t>
            </w:r>
          </w:p>
        </w:tc>
        <w:tc>
          <w:tcPr>
            <w:tcW w:w="2299" w:type="dxa"/>
          </w:tcPr>
          <w:p w14:paraId="6E47C890"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Ma</w:t>
            </w:r>
            <w:r>
              <w:rPr>
                <w:rStyle w:val="fontstyle01"/>
              </w:rPr>
              <w:t>ndatory</w:t>
            </w:r>
            <w:r w:rsidRPr="00D005D8">
              <w:rPr>
                <w:rStyle w:val="fontstyle01"/>
                <w:rFonts w:asciiTheme="minorHAnsi" w:hAnsiTheme="minorHAnsi" w:cstheme="minorHAnsi"/>
                <w:color w:val="auto"/>
                <w:sz w:val="24"/>
                <w:szCs w:val="24"/>
              </w:rPr>
              <w:t xml:space="preserve"> in return</w:t>
            </w:r>
          </w:p>
        </w:tc>
        <w:tc>
          <w:tcPr>
            <w:tcW w:w="2233" w:type="dxa"/>
          </w:tcPr>
          <w:p w14:paraId="52E6322D"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B5719">
              <w:rPr>
                <w:rFonts w:cstheme="minorHAnsi"/>
                <w:sz w:val="24"/>
                <w:szCs w:val="24"/>
              </w:rPr>
              <w:t>N/A</w:t>
            </w:r>
          </w:p>
        </w:tc>
      </w:tr>
      <w:tr w:rsidR="00813C63" w:rsidRPr="005B5719" w14:paraId="02C60044" w14:textId="77777777" w:rsidTr="00D112EA">
        <w:tc>
          <w:tcPr>
            <w:cnfStyle w:val="001000000000" w:firstRow="0" w:lastRow="0" w:firstColumn="1" w:lastColumn="0" w:oddVBand="0" w:evenVBand="0" w:oddHBand="0" w:evenHBand="0" w:firstRowFirstColumn="0" w:firstRowLastColumn="0" w:lastRowFirstColumn="0" w:lastRowLastColumn="0"/>
            <w:tcW w:w="2024" w:type="dxa"/>
          </w:tcPr>
          <w:p w14:paraId="2FD14F7A" w14:textId="77777777" w:rsidR="00813C63" w:rsidRPr="00D005D8" w:rsidRDefault="00813C63" w:rsidP="00D112EA">
            <w:pPr>
              <w:rPr>
                <w:rFonts w:cstheme="minorHAnsi"/>
                <w:sz w:val="24"/>
                <w:szCs w:val="24"/>
              </w:rPr>
            </w:pPr>
            <w:r w:rsidRPr="00D005D8">
              <w:rPr>
                <w:rFonts w:cstheme="minorHAnsi"/>
                <w:sz w:val="24"/>
                <w:szCs w:val="24"/>
              </w:rPr>
              <w:t xml:space="preserve">History comments </w:t>
            </w:r>
          </w:p>
        </w:tc>
        <w:tc>
          <w:tcPr>
            <w:tcW w:w="1324" w:type="dxa"/>
          </w:tcPr>
          <w:p w14:paraId="0BE2B817"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sidRPr="00D005D8">
              <w:rPr>
                <w:rFonts w:cstheme="minorHAnsi"/>
                <w:sz w:val="24"/>
                <w:szCs w:val="24"/>
                <w:rtl/>
                <w:lang w:bidi="ar-EG"/>
              </w:rPr>
              <w:t>التعليقات السابقة</w:t>
            </w:r>
          </w:p>
        </w:tc>
        <w:tc>
          <w:tcPr>
            <w:tcW w:w="1835" w:type="dxa"/>
          </w:tcPr>
          <w:p w14:paraId="13BD09BF"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005D8">
              <w:rPr>
                <w:rStyle w:val="fontstyle01"/>
                <w:rFonts w:asciiTheme="minorHAnsi" w:hAnsiTheme="minorHAnsi" w:cstheme="minorHAnsi"/>
                <w:color w:val="auto"/>
                <w:sz w:val="24"/>
                <w:szCs w:val="24"/>
              </w:rPr>
              <w:t>Read only text</w:t>
            </w:r>
          </w:p>
          <w:p w14:paraId="562BB17D"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p>
        </w:tc>
        <w:tc>
          <w:tcPr>
            <w:tcW w:w="2299" w:type="dxa"/>
          </w:tcPr>
          <w:p w14:paraId="6544DEBA"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Represent the history of previous user’s comments (user / comment / Action / date)</w:t>
            </w:r>
          </w:p>
        </w:tc>
        <w:tc>
          <w:tcPr>
            <w:tcW w:w="2233" w:type="dxa"/>
          </w:tcPr>
          <w:p w14:paraId="1E216901"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B5719">
              <w:rPr>
                <w:rFonts w:cstheme="minorHAnsi"/>
                <w:sz w:val="24"/>
                <w:szCs w:val="24"/>
              </w:rPr>
              <w:t>N/A</w:t>
            </w:r>
          </w:p>
        </w:tc>
      </w:tr>
      <w:tr w:rsidR="00813C63" w:rsidRPr="005B5719" w14:paraId="04E0055B" w14:textId="77777777" w:rsidTr="00D112EA">
        <w:trPr>
          <w:trHeight w:val="287"/>
        </w:trPr>
        <w:tc>
          <w:tcPr>
            <w:cnfStyle w:val="001000000000" w:firstRow="0" w:lastRow="0" w:firstColumn="1" w:lastColumn="0" w:oddVBand="0" w:evenVBand="0" w:oddHBand="0" w:evenHBand="0" w:firstRowFirstColumn="0" w:firstRowLastColumn="0" w:lastRowFirstColumn="0" w:lastRowLastColumn="0"/>
            <w:tcW w:w="2024" w:type="dxa"/>
            <w:shd w:val="clear" w:color="auto" w:fill="5B9BD5" w:themeFill="accent1"/>
          </w:tcPr>
          <w:p w14:paraId="0104ED53" w14:textId="77777777" w:rsidR="00813C63" w:rsidRPr="00D005D8" w:rsidRDefault="00813C63" w:rsidP="00D112EA">
            <w:pPr>
              <w:rPr>
                <w:rFonts w:cstheme="minorHAnsi"/>
                <w:b/>
                <w:bCs/>
                <w:color w:val="FFFFFF" w:themeColor="background1"/>
                <w:sz w:val="24"/>
                <w:szCs w:val="24"/>
              </w:rPr>
            </w:pPr>
            <w:r w:rsidRPr="00D005D8">
              <w:rPr>
                <w:rFonts w:cstheme="minorHAnsi"/>
                <w:b/>
                <w:bCs/>
                <w:color w:val="FFFFFF" w:themeColor="background1"/>
                <w:sz w:val="24"/>
                <w:szCs w:val="24"/>
              </w:rPr>
              <w:t xml:space="preserve">Control buttons </w:t>
            </w:r>
          </w:p>
        </w:tc>
        <w:tc>
          <w:tcPr>
            <w:tcW w:w="1324" w:type="dxa"/>
            <w:shd w:val="clear" w:color="auto" w:fill="5B9BD5" w:themeFill="accent1"/>
          </w:tcPr>
          <w:p w14:paraId="35113A9C"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4"/>
                <w:szCs w:val="24"/>
                <w:rtl/>
                <w:lang w:bidi="ar-EG"/>
              </w:rPr>
            </w:pPr>
            <w:r w:rsidRPr="00D005D8">
              <w:rPr>
                <w:rFonts w:cstheme="minorHAnsi"/>
                <w:b/>
                <w:bCs/>
                <w:color w:val="FFFFFF" w:themeColor="background1"/>
                <w:sz w:val="24"/>
                <w:szCs w:val="24"/>
                <w:lang w:bidi="ar-EG"/>
              </w:rPr>
              <w:t>Label</w:t>
            </w:r>
          </w:p>
        </w:tc>
        <w:tc>
          <w:tcPr>
            <w:tcW w:w="1835" w:type="dxa"/>
            <w:shd w:val="clear" w:color="auto" w:fill="5B9BD5" w:themeFill="accent1"/>
          </w:tcPr>
          <w:p w14:paraId="710238A5"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b/>
                <w:bCs/>
                <w:color w:val="auto"/>
                <w:sz w:val="24"/>
                <w:szCs w:val="24"/>
              </w:rPr>
            </w:pPr>
            <w:r w:rsidRPr="00D005D8">
              <w:rPr>
                <w:rStyle w:val="fontstyle01"/>
                <w:rFonts w:asciiTheme="minorHAnsi" w:hAnsiTheme="minorHAnsi" w:cstheme="minorHAnsi"/>
                <w:b/>
                <w:bCs/>
                <w:color w:val="auto"/>
                <w:sz w:val="24"/>
                <w:szCs w:val="24"/>
              </w:rPr>
              <w:t>A</w:t>
            </w:r>
            <w:r w:rsidRPr="00D005D8">
              <w:rPr>
                <w:rStyle w:val="fontstyle01"/>
                <w:rFonts w:asciiTheme="minorHAnsi" w:hAnsiTheme="minorHAnsi" w:cstheme="minorHAnsi"/>
                <w:b/>
                <w:bCs/>
                <w:sz w:val="24"/>
                <w:szCs w:val="24"/>
              </w:rPr>
              <w:t>R</w:t>
            </w:r>
          </w:p>
        </w:tc>
        <w:tc>
          <w:tcPr>
            <w:tcW w:w="2299" w:type="dxa"/>
            <w:shd w:val="clear" w:color="auto" w:fill="5B9BD5" w:themeFill="accent1"/>
          </w:tcPr>
          <w:p w14:paraId="7D441806"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b/>
                <w:bCs/>
                <w:color w:val="auto"/>
                <w:sz w:val="24"/>
                <w:szCs w:val="24"/>
              </w:rPr>
            </w:pPr>
            <w:r w:rsidRPr="00D005D8">
              <w:rPr>
                <w:rStyle w:val="fontstyle01"/>
                <w:rFonts w:asciiTheme="minorHAnsi" w:hAnsiTheme="minorHAnsi" w:cstheme="minorHAnsi"/>
                <w:b/>
                <w:bCs/>
                <w:color w:val="auto"/>
                <w:sz w:val="24"/>
                <w:szCs w:val="24"/>
              </w:rPr>
              <w:t>Action</w:t>
            </w:r>
          </w:p>
        </w:tc>
        <w:tc>
          <w:tcPr>
            <w:tcW w:w="2233" w:type="dxa"/>
            <w:shd w:val="clear" w:color="auto" w:fill="5B9BD5" w:themeFill="accent1"/>
          </w:tcPr>
          <w:p w14:paraId="385A8D00"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p>
        </w:tc>
      </w:tr>
      <w:tr w:rsidR="00813C63" w:rsidRPr="005B5719" w14:paraId="034C51E8" w14:textId="77777777" w:rsidTr="00D112EA">
        <w:tc>
          <w:tcPr>
            <w:cnfStyle w:val="001000000000" w:firstRow="0" w:lastRow="0" w:firstColumn="1" w:lastColumn="0" w:oddVBand="0" w:evenVBand="0" w:oddHBand="0" w:evenHBand="0" w:firstRowFirstColumn="0" w:firstRowLastColumn="0" w:lastRowFirstColumn="0" w:lastRowLastColumn="0"/>
            <w:tcW w:w="2024" w:type="dxa"/>
          </w:tcPr>
          <w:p w14:paraId="213A2B0F" w14:textId="77777777" w:rsidR="00813C63" w:rsidRPr="00D005D8" w:rsidRDefault="00813C63" w:rsidP="00D112EA">
            <w:pPr>
              <w:rPr>
                <w:rFonts w:cstheme="minorHAnsi"/>
                <w:sz w:val="24"/>
                <w:szCs w:val="24"/>
              </w:rPr>
            </w:pPr>
            <w:r w:rsidRPr="00D005D8">
              <w:rPr>
                <w:rFonts w:cstheme="minorHAnsi"/>
                <w:sz w:val="24"/>
                <w:szCs w:val="24"/>
              </w:rPr>
              <w:t>Approve Maker</w:t>
            </w:r>
            <w:r>
              <w:rPr>
                <w:rFonts w:cstheme="minorHAnsi"/>
                <w:sz w:val="24"/>
                <w:szCs w:val="24"/>
              </w:rPr>
              <w:t xml:space="preserve"> Action</w:t>
            </w:r>
          </w:p>
        </w:tc>
        <w:tc>
          <w:tcPr>
            <w:tcW w:w="1324" w:type="dxa"/>
          </w:tcPr>
          <w:p w14:paraId="4F929E5D"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r>
              <w:rPr>
                <w:rFonts w:cstheme="minorHAnsi" w:hint="cs"/>
                <w:sz w:val="24"/>
                <w:szCs w:val="24"/>
                <w:rtl/>
                <w:lang w:bidi="ar-EG"/>
              </w:rPr>
              <w:t>الموافقة على طلب المنفذ</w:t>
            </w:r>
          </w:p>
          <w:p w14:paraId="46D22D4D"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EG"/>
              </w:rPr>
            </w:pPr>
          </w:p>
        </w:tc>
        <w:tc>
          <w:tcPr>
            <w:tcW w:w="1835" w:type="dxa"/>
          </w:tcPr>
          <w:p w14:paraId="0820C2CF"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D005D8">
              <w:rPr>
                <w:rStyle w:val="fontstyle01"/>
                <w:rFonts w:asciiTheme="minorHAnsi" w:hAnsiTheme="minorHAnsi" w:cstheme="minorHAnsi"/>
                <w:color w:val="auto"/>
                <w:sz w:val="24"/>
                <w:szCs w:val="24"/>
              </w:rPr>
              <w:t xml:space="preserve"> Button</w:t>
            </w:r>
          </w:p>
        </w:tc>
        <w:tc>
          <w:tcPr>
            <w:tcW w:w="2299" w:type="dxa"/>
          </w:tcPr>
          <w:p w14:paraId="6BDE3EE3" w14:textId="77777777" w:rsidR="00813C63"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Send the transaction to the next step as flow diagram</w:t>
            </w:r>
            <w:r>
              <w:rPr>
                <w:rStyle w:val="fontstyle01"/>
                <w:rFonts w:asciiTheme="minorHAnsi" w:hAnsiTheme="minorHAnsi" w:cstheme="minorHAnsi"/>
                <w:color w:val="auto"/>
                <w:sz w:val="24"/>
                <w:szCs w:val="24"/>
              </w:rPr>
              <w:t xml:space="preserve"> to</w:t>
            </w:r>
          </w:p>
          <w:p w14:paraId="481F7370"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Pr>
                <w:rStyle w:val="fontstyle01"/>
                <w:rFonts w:asciiTheme="minorHAnsi" w:hAnsiTheme="minorHAnsi" w:cstheme="minorHAnsi"/>
                <w:color w:val="auto"/>
                <w:sz w:val="24"/>
                <w:szCs w:val="24"/>
              </w:rPr>
              <w:t>Account Opening Maker</w:t>
            </w:r>
            <w:r w:rsidRPr="00D005D8">
              <w:rPr>
                <w:rStyle w:val="fontstyle01"/>
                <w:rFonts w:asciiTheme="minorHAnsi" w:hAnsiTheme="minorHAnsi" w:cstheme="minorHAnsi"/>
                <w:color w:val="auto"/>
                <w:sz w:val="24"/>
                <w:szCs w:val="24"/>
              </w:rPr>
              <w:t>.</w:t>
            </w:r>
          </w:p>
        </w:tc>
        <w:tc>
          <w:tcPr>
            <w:tcW w:w="2233" w:type="dxa"/>
          </w:tcPr>
          <w:p w14:paraId="799C7BF5"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r w:rsidR="00813C63" w:rsidRPr="005B5719" w14:paraId="1069D7D1" w14:textId="77777777" w:rsidTr="00D112EA">
        <w:tc>
          <w:tcPr>
            <w:cnfStyle w:val="001000000000" w:firstRow="0" w:lastRow="0" w:firstColumn="1" w:lastColumn="0" w:oddVBand="0" w:evenVBand="0" w:oddHBand="0" w:evenHBand="0" w:firstRowFirstColumn="0" w:firstRowLastColumn="0" w:lastRowFirstColumn="0" w:lastRowLastColumn="0"/>
            <w:tcW w:w="2024" w:type="dxa"/>
          </w:tcPr>
          <w:p w14:paraId="21EED3FA" w14:textId="77777777" w:rsidR="00813C63" w:rsidRPr="00D005D8" w:rsidRDefault="00813C63" w:rsidP="00D112EA">
            <w:pPr>
              <w:rPr>
                <w:rFonts w:cstheme="minorHAnsi"/>
                <w:sz w:val="24"/>
                <w:szCs w:val="24"/>
              </w:rPr>
            </w:pPr>
            <w:r w:rsidRPr="00D005D8">
              <w:rPr>
                <w:rFonts w:cstheme="minorHAnsi"/>
                <w:sz w:val="24"/>
                <w:szCs w:val="24"/>
              </w:rPr>
              <w:t xml:space="preserve">Return </w:t>
            </w:r>
            <w:r>
              <w:rPr>
                <w:rFonts w:cstheme="minorHAnsi"/>
                <w:sz w:val="24"/>
                <w:szCs w:val="24"/>
              </w:rPr>
              <w:t>to Maker</w:t>
            </w:r>
          </w:p>
        </w:tc>
        <w:tc>
          <w:tcPr>
            <w:tcW w:w="1324" w:type="dxa"/>
          </w:tcPr>
          <w:p w14:paraId="6246D51E"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4"/>
                <w:szCs w:val="24"/>
                <w:lang w:bidi="ar-EG"/>
              </w:rPr>
            </w:pPr>
            <w:r>
              <w:rPr>
                <w:rFonts w:cstheme="minorHAnsi" w:hint="cs"/>
                <w:sz w:val="24"/>
                <w:szCs w:val="24"/>
                <w:rtl/>
                <w:lang w:bidi="ar-EG"/>
              </w:rPr>
              <w:t>الرجوع الى المنفذ</w:t>
            </w:r>
          </w:p>
        </w:tc>
        <w:tc>
          <w:tcPr>
            <w:tcW w:w="1835" w:type="dxa"/>
          </w:tcPr>
          <w:p w14:paraId="526AD2B0" w14:textId="77777777" w:rsidR="00813C63" w:rsidRPr="00D005D8" w:rsidRDefault="00813C63" w:rsidP="00D112EA">
            <w:pPr>
              <w:pStyle w:val="ListParagraph"/>
              <w:ind w:left="0"/>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tl/>
                <w:lang w:bidi="ar-EG"/>
              </w:rPr>
            </w:pPr>
            <w:r w:rsidRPr="00D005D8">
              <w:rPr>
                <w:rStyle w:val="fontstyle01"/>
                <w:rFonts w:asciiTheme="minorHAnsi" w:hAnsiTheme="minorHAnsi" w:cstheme="minorHAnsi"/>
                <w:color w:val="auto"/>
                <w:sz w:val="24"/>
                <w:szCs w:val="24"/>
              </w:rPr>
              <w:t>B</w:t>
            </w:r>
            <w:r>
              <w:rPr>
                <w:rStyle w:val="fontstyle01"/>
                <w:rFonts w:asciiTheme="minorHAnsi" w:hAnsiTheme="minorHAnsi" w:cstheme="minorHAnsi"/>
                <w:color w:val="auto"/>
                <w:sz w:val="24"/>
                <w:szCs w:val="24"/>
              </w:rPr>
              <w:t>u</w:t>
            </w:r>
            <w:r w:rsidRPr="00D005D8">
              <w:rPr>
                <w:rStyle w:val="fontstyle01"/>
                <w:rFonts w:asciiTheme="minorHAnsi" w:hAnsiTheme="minorHAnsi" w:cstheme="minorHAnsi"/>
                <w:color w:val="auto"/>
                <w:sz w:val="24"/>
                <w:szCs w:val="24"/>
              </w:rPr>
              <w:t>tto</w:t>
            </w:r>
            <w:r>
              <w:rPr>
                <w:rStyle w:val="fontstyle01"/>
                <w:rFonts w:asciiTheme="minorHAnsi" w:hAnsiTheme="minorHAnsi" w:cstheme="minorHAnsi"/>
                <w:color w:val="auto"/>
                <w:sz w:val="24"/>
                <w:szCs w:val="24"/>
              </w:rPr>
              <w:t>n</w:t>
            </w:r>
          </w:p>
        </w:tc>
        <w:tc>
          <w:tcPr>
            <w:tcW w:w="2299" w:type="dxa"/>
          </w:tcPr>
          <w:p w14:paraId="67218E44" w14:textId="77777777" w:rsidR="00813C63" w:rsidRPr="00D005D8" w:rsidRDefault="00813C63" w:rsidP="00D112EA">
            <w:pPr>
              <w:cnfStyle w:val="000000000000" w:firstRow="0" w:lastRow="0" w:firstColumn="0" w:lastColumn="0" w:oddVBand="0" w:evenVBand="0" w:oddHBand="0" w:evenHBand="0" w:firstRowFirstColumn="0" w:firstRowLastColumn="0" w:lastRowFirstColumn="0" w:lastRowLastColumn="0"/>
              <w:rPr>
                <w:rStyle w:val="fontstyle01"/>
                <w:rFonts w:asciiTheme="minorHAnsi" w:hAnsiTheme="minorHAnsi" w:cstheme="minorHAnsi"/>
                <w:color w:val="auto"/>
                <w:sz w:val="24"/>
                <w:szCs w:val="24"/>
              </w:rPr>
            </w:pPr>
            <w:r w:rsidRPr="00D005D8">
              <w:rPr>
                <w:rStyle w:val="fontstyle01"/>
                <w:rFonts w:asciiTheme="minorHAnsi" w:hAnsiTheme="minorHAnsi" w:cstheme="minorHAnsi"/>
                <w:color w:val="auto"/>
                <w:sz w:val="24"/>
                <w:szCs w:val="24"/>
              </w:rPr>
              <w:t>In case the user wants</w:t>
            </w:r>
            <w:r>
              <w:rPr>
                <w:rStyle w:val="fontstyle01"/>
                <w:rFonts w:asciiTheme="minorHAnsi" w:hAnsiTheme="minorHAnsi" w:cstheme="minorHAnsi"/>
                <w:color w:val="auto"/>
                <w:sz w:val="24"/>
                <w:szCs w:val="24"/>
              </w:rPr>
              <w:t xml:space="preserve"> to return to Branch CS Maker</w:t>
            </w:r>
          </w:p>
        </w:tc>
        <w:tc>
          <w:tcPr>
            <w:tcW w:w="2233" w:type="dxa"/>
          </w:tcPr>
          <w:p w14:paraId="0D5BA8DD" w14:textId="77777777" w:rsidR="00813C63" w:rsidRPr="005B5719" w:rsidRDefault="00813C63" w:rsidP="00D112E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302AA">
              <w:rPr>
                <w:rFonts w:cstheme="minorHAnsi"/>
                <w:sz w:val="24"/>
                <w:szCs w:val="24"/>
              </w:rPr>
              <w:t>N/A</w:t>
            </w:r>
          </w:p>
        </w:tc>
      </w:tr>
    </w:tbl>
    <w:p w14:paraId="693FFA9E" w14:textId="251836C2" w:rsidR="00262ED1" w:rsidRPr="00776D59" w:rsidRDefault="009D3870" w:rsidP="00262ED1">
      <w:pPr>
        <w:pStyle w:val="Heading1"/>
        <w:rPr>
          <w:sz w:val="24"/>
          <w:szCs w:val="24"/>
        </w:rPr>
      </w:pPr>
      <w:bookmarkStart w:id="37" w:name="_Toc109074363"/>
      <w:r>
        <w:t>Validation R</w:t>
      </w:r>
      <w:r w:rsidR="00262ED1" w:rsidRPr="00776D59">
        <w:t>equirements</w:t>
      </w:r>
      <w:bookmarkEnd w:id="32"/>
      <w:bookmarkEnd w:id="37"/>
      <w:r w:rsidR="00262ED1" w:rsidRPr="00776D59">
        <w:t xml:space="preserve"> </w:t>
      </w:r>
    </w:p>
    <w:tbl>
      <w:tblPr>
        <w:tblStyle w:val="GridTable4-Accent11"/>
        <w:tblW w:w="9963" w:type="dxa"/>
        <w:tblLayout w:type="fixed"/>
        <w:tblLook w:val="04A0" w:firstRow="1" w:lastRow="0" w:firstColumn="1" w:lastColumn="0" w:noHBand="0" w:noVBand="1"/>
      </w:tblPr>
      <w:tblGrid>
        <w:gridCol w:w="1368"/>
        <w:gridCol w:w="8595"/>
      </w:tblGrid>
      <w:tr w:rsidR="00CD3C31" w:rsidRPr="00776D59" w14:paraId="2A86D6FB" w14:textId="77777777" w:rsidTr="00F45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67E6A16" w14:textId="77777777" w:rsidR="00262ED1" w:rsidRPr="00776D59" w:rsidRDefault="00262ED1" w:rsidP="007551DA">
            <w:pPr>
              <w:pStyle w:val="ListParagraph"/>
              <w:spacing w:line="259" w:lineRule="auto"/>
              <w:ind w:left="0"/>
              <w:rPr>
                <w:rFonts w:asciiTheme="majorHAnsi" w:hAnsiTheme="majorHAnsi" w:cstheme="majorHAnsi"/>
                <w:sz w:val="24"/>
                <w:szCs w:val="24"/>
              </w:rPr>
            </w:pPr>
            <w:r w:rsidRPr="00776D59">
              <w:rPr>
                <w:rFonts w:asciiTheme="majorHAnsi" w:hAnsiTheme="majorHAnsi" w:cstheme="majorHAnsi"/>
                <w:sz w:val="24"/>
                <w:szCs w:val="24"/>
              </w:rPr>
              <w:t>Feature</w:t>
            </w:r>
            <w:r>
              <w:rPr>
                <w:rFonts w:asciiTheme="majorHAnsi" w:hAnsiTheme="majorHAnsi" w:cstheme="majorHAnsi"/>
                <w:sz w:val="24"/>
                <w:szCs w:val="24"/>
              </w:rPr>
              <w:t>s</w:t>
            </w:r>
          </w:p>
        </w:tc>
        <w:tc>
          <w:tcPr>
            <w:tcW w:w="8595" w:type="dxa"/>
          </w:tcPr>
          <w:p w14:paraId="4AB8B1B9" w14:textId="77777777" w:rsidR="00262ED1" w:rsidRPr="00776D59" w:rsidRDefault="00262ED1" w:rsidP="007551DA">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776D59">
              <w:rPr>
                <w:rFonts w:asciiTheme="majorHAnsi" w:hAnsiTheme="majorHAnsi" w:cstheme="majorHAnsi"/>
                <w:sz w:val="24"/>
                <w:szCs w:val="24"/>
              </w:rPr>
              <w:t xml:space="preserve">Requirements </w:t>
            </w:r>
          </w:p>
        </w:tc>
      </w:tr>
      <w:tr w:rsidR="00CD3C31" w:rsidRPr="00776D59" w14:paraId="2123D23F" w14:textId="77777777" w:rsidTr="00F45824">
        <w:trPr>
          <w:cnfStyle w:val="000000100000" w:firstRow="0" w:lastRow="0" w:firstColumn="0" w:lastColumn="0" w:oddVBand="0" w:evenVBand="0" w:oddHBand="1" w:evenHBand="0" w:firstRowFirstColumn="0" w:firstRowLastColumn="0" w:lastRowFirstColumn="0" w:lastRowLastColumn="0"/>
          <w:trHeight w:val="1171"/>
        </w:trPr>
        <w:tc>
          <w:tcPr>
            <w:cnfStyle w:val="001000000000" w:firstRow="0" w:lastRow="0" w:firstColumn="1" w:lastColumn="0" w:oddVBand="0" w:evenVBand="0" w:oddHBand="0" w:evenHBand="0" w:firstRowFirstColumn="0" w:firstRowLastColumn="0" w:lastRowFirstColumn="0" w:lastRowLastColumn="0"/>
            <w:tcW w:w="1368" w:type="dxa"/>
          </w:tcPr>
          <w:p w14:paraId="38631487" w14:textId="3C7BAB0D" w:rsidR="00262ED1" w:rsidRPr="004A03B4" w:rsidRDefault="00825C95" w:rsidP="004A03B4">
            <w:pPr>
              <w:spacing w:line="259" w:lineRule="auto"/>
              <w:rPr>
                <w:rFonts w:asciiTheme="majorHAnsi" w:hAnsiTheme="majorHAnsi" w:cstheme="majorHAnsi"/>
                <w:sz w:val="24"/>
                <w:szCs w:val="24"/>
              </w:rPr>
            </w:pPr>
            <w:r w:rsidRPr="004A03B4">
              <w:rPr>
                <w:rFonts w:asciiTheme="majorHAnsi" w:hAnsiTheme="majorHAnsi" w:cstheme="majorHAnsi"/>
                <w:sz w:val="24"/>
                <w:szCs w:val="24"/>
              </w:rPr>
              <w:lastRenderedPageBreak/>
              <w:t>National ID</w:t>
            </w:r>
            <w:r w:rsidR="004A03B4">
              <w:rPr>
                <w:rFonts w:asciiTheme="majorHAnsi" w:hAnsiTheme="majorHAnsi" w:cstheme="majorHAnsi"/>
                <w:sz w:val="24"/>
                <w:szCs w:val="24"/>
              </w:rPr>
              <w:t xml:space="preserve"> </w:t>
            </w:r>
            <w:r w:rsidR="004A03B4">
              <w:rPr>
                <w:rFonts w:asciiTheme="majorHAnsi" w:hAnsiTheme="majorHAnsi" w:cstheme="majorHAnsi"/>
              </w:rPr>
              <w:t>Validation</w:t>
            </w:r>
          </w:p>
          <w:p w14:paraId="4C1745C6" w14:textId="77777777" w:rsidR="00262ED1" w:rsidRPr="00C04DB1" w:rsidRDefault="00262ED1" w:rsidP="007551DA">
            <w:pPr>
              <w:pStyle w:val="ListParagraph"/>
              <w:spacing w:line="259" w:lineRule="auto"/>
              <w:ind w:left="30"/>
              <w:rPr>
                <w:rFonts w:asciiTheme="majorHAnsi" w:hAnsiTheme="majorHAnsi" w:cstheme="majorHAnsi"/>
                <w:b w:val="0"/>
                <w:bCs w:val="0"/>
                <w:sz w:val="24"/>
                <w:szCs w:val="24"/>
              </w:rPr>
            </w:pPr>
          </w:p>
        </w:tc>
        <w:tc>
          <w:tcPr>
            <w:tcW w:w="8595" w:type="dxa"/>
          </w:tcPr>
          <w:p w14:paraId="4FC67A78" w14:textId="5BBDA694" w:rsidR="00F45824" w:rsidRDefault="00F45824" w:rsidP="00243C74">
            <w:pPr>
              <w:pStyle w:val="ListParagraph"/>
              <w:numPr>
                <w:ilvl w:val="0"/>
                <w:numId w:val="38"/>
              </w:num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If the nationality is EG the system will validate and notify the user to enter the national ID number</w:t>
            </w:r>
          </w:p>
          <w:p w14:paraId="33DCA8C1" w14:textId="69E34B23" w:rsidR="00262ED1" w:rsidRPr="00222723" w:rsidRDefault="00825C95" w:rsidP="00243C74">
            <w:pPr>
              <w:pStyle w:val="ListParagraph"/>
              <w:numPr>
                <w:ilvl w:val="0"/>
                <w:numId w:val="38"/>
              </w:num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The system will validate</w:t>
            </w:r>
            <w:r w:rsidR="008571BE">
              <w:rPr>
                <w:rFonts w:asciiTheme="majorHAnsi" w:hAnsiTheme="majorHAnsi" w:cstheme="majorHAnsi"/>
                <w:sz w:val="24"/>
                <w:szCs w:val="24"/>
              </w:rPr>
              <w:t xml:space="preserve"> national ID</w:t>
            </w:r>
            <w:r>
              <w:rPr>
                <w:rFonts w:asciiTheme="majorHAnsi" w:hAnsiTheme="majorHAnsi" w:cstheme="majorHAnsi"/>
                <w:sz w:val="24"/>
                <w:szCs w:val="24"/>
              </w:rPr>
              <w:t xml:space="preserve"> all data according to this Photo</w:t>
            </w:r>
          </w:p>
          <w:p w14:paraId="651992DB" w14:textId="253B979E" w:rsidR="00262ED1" w:rsidRPr="00825C95" w:rsidDel="00237EF4" w:rsidRDefault="00825C95" w:rsidP="00825C95">
            <w:pPr>
              <w:spacing w:line="259" w:lineRule="auto"/>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7A344430" wp14:editId="2347F87C">
                  <wp:extent cx="4340461" cy="271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4343496" cy="2716523"/>
                          </a:xfrm>
                          <a:prstGeom prst="rect">
                            <a:avLst/>
                          </a:prstGeom>
                        </pic:spPr>
                      </pic:pic>
                    </a:graphicData>
                  </a:graphic>
                </wp:inline>
              </w:drawing>
            </w:r>
          </w:p>
        </w:tc>
      </w:tr>
      <w:tr w:rsidR="004A03B4" w:rsidRPr="00776D59" w14:paraId="742115C6" w14:textId="77777777" w:rsidTr="00F45824">
        <w:trPr>
          <w:trHeight w:val="755"/>
        </w:trPr>
        <w:tc>
          <w:tcPr>
            <w:cnfStyle w:val="001000000000" w:firstRow="0" w:lastRow="0" w:firstColumn="1" w:lastColumn="0" w:oddVBand="0" w:evenVBand="0" w:oddHBand="0" w:evenHBand="0" w:firstRowFirstColumn="0" w:firstRowLastColumn="0" w:lastRowFirstColumn="0" w:lastRowLastColumn="0"/>
            <w:tcW w:w="1368" w:type="dxa"/>
          </w:tcPr>
          <w:p w14:paraId="764589EF" w14:textId="22C490DE" w:rsidR="00262ED1" w:rsidRPr="00C453D6" w:rsidRDefault="00262ED1" w:rsidP="007551DA">
            <w:pPr>
              <w:spacing w:line="259" w:lineRule="auto"/>
              <w:rPr>
                <w:rFonts w:asciiTheme="majorHAnsi" w:hAnsiTheme="majorHAnsi" w:cstheme="majorHAnsi"/>
                <w:b w:val="0"/>
                <w:bCs w:val="0"/>
                <w:sz w:val="24"/>
                <w:szCs w:val="24"/>
              </w:rPr>
            </w:pPr>
            <w:r w:rsidRPr="000D203F">
              <w:rPr>
                <w:rFonts w:asciiTheme="majorHAnsi" w:hAnsiTheme="majorHAnsi" w:cstheme="majorHAnsi"/>
                <w:sz w:val="24"/>
                <w:szCs w:val="24"/>
              </w:rPr>
              <w:t>System Log</w:t>
            </w:r>
          </w:p>
          <w:p w14:paraId="64C987DD" w14:textId="2AE4E43C" w:rsidR="00262ED1" w:rsidRPr="00CD3C31" w:rsidRDefault="00262ED1" w:rsidP="00CD3C31">
            <w:pPr>
              <w:spacing w:line="259" w:lineRule="auto"/>
              <w:rPr>
                <w:rFonts w:asciiTheme="majorHAnsi" w:hAnsiTheme="majorHAnsi" w:cstheme="majorHAnsi"/>
                <w:sz w:val="24"/>
                <w:szCs w:val="24"/>
              </w:rPr>
            </w:pPr>
          </w:p>
        </w:tc>
        <w:tc>
          <w:tcPr>
            <w:tcW w:w="8595" w:type="dxa"/>
          </w:tcPr>
          <w:p w14:paraId="226E14CF" w14:textId="4E63A24F" w:rsidR="00262ED1" w:rsidRPr="00C04DB1" w:rsidDel="00237EF4" w:rsidRDefault="00262ED1" w:rsidP="00243C74">
            <w:pPr>
              <w:pStyle w:val="ListParagraph"/>
              <w:numPr>
                <w:ilvl w:val="0"/>
                <w:numId w:val="38"/>
              </w:num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System will log the business user action for each step.</w:t>
            </w:r>
          </w:p>
        </w:tc>
      </w:tr>
    </w:tbl>
    <w:p w14:paraId="0B3F5C92" w14:textId="33A6316C" w:rsidR="0054249C" w:rsidRDefault="0054249C">
      <w:pPr>
        <w:spacing w:line="259" w:lineRule="auto"/>
        <w:rPr>
          <w:rFonts w:cstheme="minorHAnsi"/>
          <w:sz w:val="24"/>
          <w:szCs w:val="24"/>
        </w:rPr>
      </w:pPr>
    </w:p>
    <w:p w14:paraId="09C2CA77" w14:textId="14AEB28C" w:rsidR="003A1087" w:rsidRDefault="003A1087">
      <w:pPr>
        <w:spacing w:line="259" w:lineRule="auto"/>
        <w:rPr>
          <w:rFonts w:cstheme="minorHAnsi"/>
          <w:sz w:val="24"/>
          <w:szCs w:val="24"/>
        </w:rPr>
      </w:pPr>
    </w:p>
    <w:p w14:paraId="0D045305" w14:textId="77777777" w:rsidR="003A1087" w:rsidRPr="00D005D8" w:rsidRDefault="003A1087">
      <w:pPr>
        <w:spacing w:line="259" w:lineRule="auto"/>
        <w:rPr>
          <w:rFonts w:cstheme="minorHAnsi"/>
          <w:sz w:val="24"/>
          <w:szCs w:val="24"/>
        </w:rPr>
      </w:pPr>
    </w:p>
    <w:p w14:paraId="65C797A5" w14:textId="50FC35F2" w:rsidR="00421DB6" w:rsidRDefault="00421DB6" w:rsidP="00421DB6">
      <w:pPr>
        <w:pStyle w:val="Heading1"/>
        <w:spacing w:after="0"/>
      </w:pPr>
      <w:bookmarkStart w:id="38" w:name="_Toc67299259"/>
      <w:bookmarkStart w:id="39" w:name="_Toc109074364"/>
      <w:r w:rsidRPr="00CF575C">
        <w:t>Email Notifications Specification</w:t>
      </w:r>
      <w:bookmarkEnd w:id="38"/>
      <w:bookmarkEnd w:id="39"/>
      <w:r w:rsidRPr="00CF575C">
        <w:t xml:space="preserve">  </w:t>
      </w:r>
    </w:p>
    <w:p w14:paraId="76AE6D10" w14:textId="7E397099" w:rsidR="003A1087" w:rsidRPr="003A1087" w:rsidRDefault="003A1087" w:rsidP="003A1087">
      <w:pPr>
        <w:rPr>
          <w:b/>
          <w:bCs/>
          <w:sz w:val="32"/>
          <w:szCs w:val="32"/>
          <w:u w:val="single"/>
        </w:rPr>
      </w:pPr>
      <w:r w:rsidRPr="003A1087">
        <w:rPr>
          <w:b/>
          <w:bCs/>
          <w:sz w:val="32"/>
          <w:szCs w:val="32"/>
          <w:u w:val="single"/>
        </w:rPr>
        <w:t xml:space="preserve">This Section is to be filled by HDB </w:t>
      </w:r>
    </w:p>
    <w:tbl>
      <w:tblPr>
        <w:tblStyle w:val="Style2"/>
        <w:tblW w:w="5000" w:type="pct"/>
        <w:tblLook w:val="04A0" w:firstRow="1" w:lastRow="0" w:firstColumn="1" w:lastColumn="0" w:noHBand="0" w:noVBand="1"/>
      </w:tblPr>
      <w:tblGrid>
        <w:gridCol w:w="876"/>
        <w:gridCol w:w="1120"/>
        <w:gridCol w:w="2108"/>
        <w:gridCol w:w="2094"/>
        <w:gridCol w:w="3539"/>
      </w:tblGrid>
      <w:tr w:rsidR="00421DB6" w:rsidRPr="00CF575C" w14:paraId="5A69DA91" w14:textId="77777777" w:rsidTr="00421DB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0" w:type="pct"/>
            <w:shd w:val="clear" w:color="auto" w:fill="8EAADB"/>
          </w:tcPr>
          <w:p w14:paraId="35118748" w14:textId="77777777" w:rsidR="00421DB6" w:rsidRPr="00CF575C" w:rsidRDefault="00421DB6" w:rsidP="007551DA">
            <w:pPr>
              <w:pStyle w:val="TableTitleBold"/>
              <w:spacing w:after="0"/>
              <w:jc w:val="center"/>
            </w:pPr>
            <w:r w:rsidRPr="00CF575C">
              <w:t>Code</w:t>
            </w:r>
          </w:p>
        </w:tc>
        <w:tc>
          <w:tcPr>
            <w:tcW w:w="562" w:type="pct"/>
            <w:shd w:val="clear" w:color="auto" w:fill="8EAADB"/>
          </w:tcPr>
          <w:p w14:paraId="7C7FB609" w14:textId="77777777" w:rsidR="00421DB6" w:rsidRPr="00CF575C" w:rsidRDefault="00421DB6" w:rsidP="007551DA">
            <w:pPr>
              <w:pStyle w:val="TableTitleBold"/>
              <w:spacing w:after="0"/>
              <w:jc w:val="center"/>
              <w:cnfStyle w:val="100000000000" w:firstRow="1" w:lastRow="0" w:firstColumn="0" w:lastColumn="0" w:oddVBand="0" w:evenVBand="0" w:oddHBand="0" w:evenHBand="0" w:firstRowFirstColumn="0" w:firstRowLastColumn="0" w:lastRowFirstColumn="0" w:lastRowLastColumn="0"/>
            </w:pPr>
            <w:r w:rsidRPr="00CF575C">
              <w:t>Purpose / Event</w:t>
            </w:r>
          </w:p>
        </w:tc>
        <w:tc>
          <w:tcPr>
            <w:tcW w:w="1090" w:type="pct"/>
            <w:shd w:val="clear" w:color="auto" w:fill="8EAADB"/>
          </w:tcPr>
          <w:p w14:paraId="4A777227" w14:textId="77777777" w:rsidR="00421DB6" w:rsidRPr="00CF575C" w:rsidRDefault="00421DB6" w:rsidP="007551DA">
            <w:pPr>
              <w:pStyle w:val="TableTitleBold"/>
              <w:spacing w:after="0"/>
              <w:jc w:val="center"/>
              <w:cnfStyle w:val="100000000000" w:firstRow="1" w:lastRow="0" w:firstColumn="0" w:lastColumn="0" w:oddVBand="0" w:evenVBand="0" w:oddHBand="0" w:evenHBand="0" w:firstRowFirstColumn="0" w:firstRowLastColumn="0" w:lastRowFirstColumn="0" w:lastRowLastColumn="0"/>
            </w:pPr>
            <w:r w:rsidRPr="00CF575C">
              <w:t>Target User</w:t>
            </w:r>
          </w:p>
        </w:tc>
        <w:tc>
          <w:tcPr>
            <w:tcW w:w="1083" w:type="pct"/>
            <w:shd w:val="clear" w:color="auto" w:fill="8EAADB"/>
          </w:tcPr>
          <w:p w14:paraId="636317CF" w14:textId="77777777" w:rsidR="00421DB6" w:rsidRPr="00CF575C" w:rsidRDefault="00421DB6" w:rsidP="007551DA">
            <w:pPr>
              <w:pStyle w:val="TableTitleBold"/>
              <w:spacing w:after="0"/>
              <w:jc w:val="center"/>
              <w:cnfStyle w:val="100000000000" w:firstRow="1" w:lastRow="0" w:firstColumn="0" w:lastColumn="0" w:oddVBand="0" w:evenVBand="0" w:oddHBand="0" w:evenHBand="0" w:firstRowFirstColumn="0" w:firstRowLastColumn="0" w:lastRowFirstColumn="0" w:lastRowLastColumn="0"/>
            </w:pPr>
            <w:r w:rsidRPr="00CF575C">
              <w:t>Mail Subject</w:t>
            </w:r>
          </w:p>
        </w:tc>
        <w:tc>
          <w:tcPr>
            <w:tcW w:w="1826" w:type="pct"/>
            <w:shd w:val="clear" w:color="auto" w:fill="8EAADB"/>
          </w:tcPr>
          <w:p w14:paraId="6B9551A3" w14:textId="77777777" w:rsidR="00421DB6" w:rsidRPr="00CF575C" w:rsidRDefault="00421DB6" w:rsidP="007551DA">
            <w:pPr>
              <w:pStyle w:val="TableTitleBold"/>
              <w:spacing w:after="0"/>
              <w:jc w:val="center"/>
              <w:cnfStyle w:val="100000000000" w:firstRow="1" w:lastRow="0" w:firstColumn="0" w:lastColumn="0" w:oddVBand="0" w:evenVBand="0" w:oddHBand="0" w:evenHBand="0" w:firstRowFirstColumn="0" w:firstRowLastColumn="0" w:lastRowFirstColumn="0" w:lastRowLastColumn="0"/>
            </w:pPr>
            <w:r w:rsidRPr="00CF575C">
              <w:t>Mail body</w:t>
            </w:r>
          </w:p>
        </w:tc>
      </w:tr>
      <w:tr w:rsidR="00421DB6" w:rsidRPr="00CF575C" w14:paraId="4AF89D61" w14:textId="77777777" w:rsidTr="00421DB6">
        <w:tc>
          <w:tcPr>
            <w:cnfStyle w:val="001000000000" w:firstRow="0" w:lastRow="0" w:firstColumn="1" w:lastColumn="0" w:oddVBand="0" w:evenVBand="0" w:oddHBand="0" w:evenHBand="0" w:firstRowFirstColumn="0" w:firstRowLastColumn="0" w:lastRowFirstColumn="0" w:lastRowLastColumn="0"/>
            <w:tcW w:w="440" w:type="pct"/>
          </w:tcPr>
          <w:p w14:paraId="29F2CC5C" w14:textId="77777777" w:rsidR="00421DB6" w:rsidRPr="00CF575C" w:rsidRDefault="00421DB6" w:rsidP="007551DA">
            <w:pPr>
              <w:rPr>
                <w:b/>
                <w:bCs/>
              </w:rPr>
            </w:pPr>
            <w:r w:rsidRPr="00CF575C">
              <w:rPr>
                <w:rFonts w:asciiTheme="majorHAnsi" w:hAnsiTheme="majorHAnsi" w:cstheme="majorHAnsi"/>
                <w:i/>
                <w:iCs/>
                <w:color w:val="000000" w:themeColor="text1"/>
                <w:sz w:val="20"/>
              </w:rPr>
              <w:t>EMS001</w:t>
            </w:r>
          </w:p>
        </w:tc>
        <w:tc>
          <w:tcPr>
            <w:tcW w:w="562" w:type="pct"/>
          </w:tcPr>
          <w:p w14:paraId="6296BD89" w14:textId="77777777" w:rsidR="00421DB6" w:rsidRPr="00CF575C" w:rsidRDefault="00421DB6" w:rsidP="007551DA">
            <w:pPr>
              <w:cnfStyle w:val="000000000000" w:firstRow="0" w:lastRow="0" w:firstColumn="0" w:lastColumn="0" w:oddVBand="0" w:evenVBand="0" w:oddHBand="0" w:evenHBand="0" w:firstRowFirstColumn="0" w:firstRowLastColumn="0" w:lastRowFirstColumn="0" w:lastRowLastColumn="0"/>
            </w:pPr>
            <w:r w:rsidRPr="00CF575C">
              <w:t>Process due Escalation email</w:t>
            </w:r>
          </w:p>
        </w:tc>
        <w:tc>
          <w:tcPr>
            <w:tcW w:w="1090" w:type="pct"/>
          </w:tcPr>
          <w:p w14:paraId="7AE3E24F" w14:textId="08B329E9" w:rsidR="00421DB6" w:rsidRPr="00585E28" w:rsidRDefault="00585E28" w:rsidP="007551DA">
            <w:pPr>
              <w:cnfStyle w:val="000000000000" w:firstRow="0" w:lastRow="0" w:firstColumn="0" w:lastColumn="0" w:oddVBand="0" w:evenVBand="0" w:oddHBand="0" w:evenHBand="0" w:firstRowFirstColumn="0" w:firstRowLastColumn="0" w:lastRowFirstColumn="0" w:lastRowLastColumn="0"/>
            </w:pPr>
            <w:r w:rsidRPr="00585E28">
              <w:t>Customer Service Maker</w:t>
            </w:r>
          </w:p>
        </w:tc>
        <w:tc>
          <w:tcPr>
            <w:tcW w:w="1083" w:type="pct"/>
          </w:tcPr>
          <w:p w14:paraId="365D027A" w14:textId="7F3FDD28" w:rsidR="00421DB6" w:rsidRPr="00CF575C" w:rsidRDefault="00421DB6" w:rsidP="00421DB6">
            <w:pPr>
              <w:cnfStyle w:val="000000000000" w:firstRow="0" w:lastRow="0" w:firstColumn="0" w:lastColumn="0" w:oddVBand="0" w:evenVBand="0" w:oddHBand="0" w:evenHBand="0" w:firstRowFirstColumn="0" w:firstRowLastColumn="0" w:lastRowFirstColumn="0" w:lastRowLastColumn="0"/>
            </w:pPr>
          </w:p>
        </w:tc>
        <w:tc>
          <w:tcPr>
            <w:tcW w:w="1826" w:type="pct"/>
          </w:tcPr>
          <w:p w14:paraId="7C0445D9" w14:textId="3E619311" w:rsidR="00421DB6" w:rsidRPr="00CF575C" w:rsidRDefault="00421DB6" w:rsidP="00421DB6">
            <w:pPr>
              <w:bidi/>
              <w:cnfStyle w:val="000000000000" w:firstRow="0" w:lastRow="0" w:firstColumn="0" w:lastColumn="0" w:oddVBand="0" w:evenVBand="0" w:oddHBand="0" w:evenHBand="0" w:firstRowFirstColumn="0" w:firstRowLastColumn="0" w:lastRowFirstColumn="0" w:lastRowLastColumn="0"/>
            </w:pPr>
          </w:p>
        </w:tc>
      </w:tr>
    </w:tbl>
    <w:p w14:paraId="5DB66AA2" w14:textId="77777777" w:rsidR="003A1087" w:rsidRDefault="00421DB6" w:rsidP="00421DB6">
      <w:pPr>
        <w:pStyle w:val="Heading1"/>
        <w:spacing w:after="0"/>
      </w:pPr>
      <w:bookmarkStart w:id="40" w:name="_Toc67299260"/>
      <w:bookmarkStart w:id="41" w:name="_Toc109074365"/>
      <w:r w:rsidRPr="00CF575C">
        <w:t>SMS Notifications Specification</w:t>
      </w:r>
      <w:bookmarkEnd w:id="40"/>
      <w:bookmarkEnd w:id="41"/>
      <w:r w:rsidRPr="00CF575C">
        <w:t xml:space="preserve"> </w:t>
      </w:r>
    </w:p>
    <w:p w14:paraId="4BDEB3AE" w14:textId="513B2DD5" w:rsidR="00421DB6" w:rsidRPr="003A1087" w:rsidRDefault="003A1087" w:rsidP="003A1087">
      <w:pPr>
        <w:rPr>
          <w:b/>
          <w:bCs/>
          <w:sz w:val="32"/>
          <w:szCs w:val="32"/>
          <w:u w:val="single"/>
        </w:rPr>
      </w:pPr>
      <w:r w:rsidRPr="003A1087">
        <w:rPr>
          <w:b/>
          <w:bCs/>
          <w:sz w:val="32"/>
          <w:szCs w:val="32"/>
          <w:u w:val="single"/>
        </w:rPr>
        <w:t xml:space="preserve">This Section is to be filled by HDB </w:t>
      </w:r>
      <w:r w:rsidR="00421DB6" w:rsidRPr="00CF575C">
        <w:t xml:space="preserve"> </w:t>
      </w:r>
    </w:p>
    <w:tbl>
      <w:tblPr>
        <w:tblStyle w:val="Style2"/>
        <w:tblW w:w="5000" w:type="pct"/>
        <w:tblLook w:val="04A0" w:firstRow="1" w:lastRow="0" w:firstColumn="1" w:lastColumn="0" w:noHBand="0" w:noVBand="1"/>
      </w:tblPr>
      <w:tblGrid>
        <w:gridCol w:w="885"/>
        <w:gridCol w:w="1266"/>
        <w:gridCol w:w="2491"/>
        <w:gridCol w:w="2312"/>
        <w:gridCol w:w="2783"/>
      </w:tblGrid>
      <w:tr w:rsidR="00421DB6" w:rsidRPr="00CF575C" w14:paraId="7EBD9FC6" w14:textId="77777777" w:rsidTr="007551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shd w:val="clear" w:color="auto" w:fill="8EAADB"/>
          </w:tcPr>
          <w:p w14:paraId="399FEEA8" w14:textId="77777777" w:rsidR="00421DB6" w:rsidRPr="00CF575C" w:rsidRDefault="00421DB6" w:rsidP="007551DA">
            <w:pPr>
              <w:pStyle w:val="TableTitleBold"/>
              <w:spacing w:after="0"/>
            </w:pPr>
            <w:r w:rsidRPr="00CF575C">
              <w:t>Code</w:t>
            </w:r>
          </w:p>
        </w:tc>
        <w:tc>
          <w:tcPr>
            <w:tcW w:w="650" w:type="pct"/>
            <w:shd w:val="clear" w:color="auto" w:fill="8EAADB"/>
          </w:tcPr>
          <w:p w14:paraId="479371B5" w14:textId="77777777" w:rsidR="00421DB6" w:rsidRPr="00CF575C" w:rsidRDefault="00421DB6" w:rsidP="007551DA">
            <w:pPr>
              <w:pStyle w:val="TableTitleBold"/>
              <w:spacing w:after="0"/>
              <w:cnfStyle w:val="100000000000" w:firstRow="1" w:lastRow="0" w:firstColumn="0" w:lastColumn="0" w:oddVBand="0" w:evenVBand="0" w:oddHBand="0" w:evenHBand="0" w:firstRowFirstColumn="0" w:firstRowLastColumn="0" w:lastRowFirstColumn="0" w:lastRowLastColumn="0"/>
            </w:pPr>
            <w:r w:rsidRPr="00CF575C">
              <w:t xml:space="preserve">Purpose / Event </w:t>
            </w:r>
          </w:p>
        </w:tc>
        <w:tc>
          <w:tcPr>
            <w:tcW w:w="1279" w:type="pct"/>
            <w:shd w:val="clear" w:color="auto" w:fill="8EAADB"/>
          </w:tcPr>
          <w:p w14:paraId="7E7DFBF3" w14:textId="77777777" w:rsidR="00421DB6" w:rsidRPr="00CF575C" w:rsidRDefault="00421DB6" w:rsidP="007551DA">
            <w:pPr>
              <w:pStyle w:val="TableTitleBold"/>
              <w:spacing w:after="0"/>
              <w:cnfStyle w:val="100000000000" w:firstRow="1" w:lastRow="0" w:firstColumn="0" w:lastColumn="0" w:oddVBand="0" w:evenVBand="0" w:oddHBand="0" w:evenHBand="0" w:firstRowFirstColumn="0" w:firstRowLastColumn="0" w:lastRowFirstColumn="0" w:lastRowLastColumn="0"/>
            </w:pPr>
            <w:r w:rsidRPr="00CF575C">
              <w:t>Target User</w:t>
            </w:r>
          </w:p>
        </w:tc>
        <w:tc>
          <w:tcPr>
            <w:tcW w:w="1187" w:type="pct"/>
            <w:shd w:val="clear" w:color="auto" w:fill="8EAADB"/>
          </w:tcPr>
          <w:p w14:paraId="42379941" w14:textId="77777777" w:rsidR="00421DB6" w:rsidRPr="00CF575C" w:rsidRDefault="00421DB6" w:rsidP="007551DA">
            <w:pPr>
              <w:pStyle w:val="TableTitleBold"/>
              <w:spacing w:after="0"/>
              <w:cnfStyle w:val="100000000000" w:firstRow="1" w:lastRow="0" w:firstColumn="0" w:lastColumn="0" w:oddVBand="0" w:evenVBand="0" w:oddHBand="0" w:evenHBand="0" w:firstRowFirstColumn="0" w:firstRowLastColumn="0" w:lastRowFirstColumn="0" w:lastRowLastColumn="0"/>
            </w:pPr>
            <w:r w:rsidRPr="00CF575C">
              <w:t xml:space="preserve">SMS Subject </w:t>
            </w:r>
          </w:p>
        </w:tc>
        <w:tc>
          <w:tcPr>
            <w:tcW w:w="1429" w:type="pct"/>
            <w:shd w:val="clear" w:color="auto" w:fill="8EAADB"/>
          </w:tcPr>
          <w:p w14:paraId="69FF35BE" w14:textId="77777777" w:rsidR="00421DB6" w:rsidRPr="00CF575C" w:rsidRDefault="00421DB6" w:rsidP="007551DA">
            <w:pPr>
              <w:pStyle w:val="TableTitleBold"/>
              <w:spacing w:after="0"/>
              <w:cnfStyle w:val="100000000000" w:firstRow="1" w:lastRow="0" w:firstColumn="0" w:lastColumn="0" w:oddVBand="0" w:evenVBand="0" w:oddHBand="0" w:evenHBand="0" w:firstRowFirstColumn="0" w:firstRowLastColumn="0" w:lastRowFirstColumn="0" w:lastRowLastColumn="0"/>
            </w:pPr>
            <w:r w:rsidRPr="00CF575C">
              <w:t xml:space="preserve">Mail body   </w:t>
            </w:r>
          </w:p>
        </w:tc>
      </w:tr>
      <w:tr w:rsidR="00421DB6" w:rsidRPr="00CF575C" w14:paraId="2706411B" w14:textId="77777777" w:rsidTr="007551DA">
        <w:tc>
          <w:tcPr>
            <w:cnfStyle w:val="001000000000" w:firstRow="0" w:lastRow="0" w:firstColumn="1" w:lastColumn="0" w:oddVBand="0" w:evenVBand="0" w:oddHBand="0" w:evenHBand="0" w:firstRowFirstColumn="0" w:firstRowLastColumn="0" w:lastRowFirstColumn="0" w:lastRowLastColumn="0"/>
            <w:tcW w:w="455" w:type="pct"/>
          </w:tcPr>
          <w:p w14:paraId="4BA76265" w14:textId="77777777" w:rsidR="00421DB6" w:rsidRPr="00CF575C" w:rsidRDefault="00421DB6" w:rsidP="007551DA">
            <w:pPr>
              <w:rPr>
                <w:b/>
                <w:bCs/>
              </w:rPr>
            </w:pPr>
            <w:r w:rsidRPr="00CF575C">
              <w:rPr>
                <w:rFonts w:asciiTheme="majorHAnsi" w:hAnsiTheme="majorHAnsi" w:cstheme="majorHAnsi"/>
                <w:i/>
                <w:iCs/>
                <w:color w:val="000000" w:themeColor="text1"/>
                <w:sz w:val="20"/>
              </w:rPr>
              <w:t>SMS001</w:t>
            </w:r>
          </w:p>
        </w:tc>
        <w:tc>
          <w:tcPr>
            <w:tcW w:w="650" w:type="pct"/>
          </w:tcPr>
          <w:p w14:paraId="6F769315" w14:textId="263EFA0B" w:rsidR="00421DB6" w:rsidRPr="00CF575C" w:rsidRDefault="00813C63" w:rsidP="007551DA">
            <w:pPr>
              <w:cnfStyle w:val="000000000000" w:firstRow="0" w:lastRow="0" w:firstColumn="0" w:lastColumn="0" w:oddVBand="0" w:evenVBand="0" w:oddHBand="0" w:evenHBand="0" w:firstRowFirstColumn="0" w:firstRowLastColumn="0" w:lastRowFirstColumn="0" w:lastRowLastColumn="0"/>
            </w:pPr>
            <w:r>
              <w:t>Account Closure</w:t>
            </w:r>
            <w:r w:rsidR="00421DB6" w:rsidRPr="00CF575C">
              <w:t xml:space="preserve"> Request Status </w:t>
            </w:r>
          </w:p>
        </w:tc>
        <w:tc>
          <w:tcPr>
            <w:tcW w:w="1279" w:type="pct"/>
          </w:tcPr>
          <w:p w14:paraId="32F57707" w14:textId="77777777" w:rsidR="00421DB6" w:rsidRPr="00CF575C" w:rsidRDefault="00421DB6" w:rsidP="007551DA">
            <w:pPr>
              <w:cnfStyle w:val="000000000000" w:firstRow="0" w:lastRow="0" w:firstColumn="0" w:lastColumn="0" w:oddVBand="0" w:evenVBand="0" w:oddHBand="0" w:evenHBand="0" w:firstRowFirstColumn="0" w:firstRowLastColumn="0" w:lastRowFirstColumn="0" w:lastRowLastColumn="0"/>
            </w:pPr>
            <w:r w:rsidRPr="00CF575C">
              <w:t xml:space="preserve">Customer </w:t>
            </w:r>
          </w:p>
        </w:tc>
        <w:tc>
          <w:tcPr>
            <w:tcW w:w="1187" w:type="pct"/>
          </w:tcPr>
          <w:p w14:paraId="7ACF38C1" w14:textId="780745AE" w:rsidR="00421DB6" w:rsidRPr="00CF575C" w:rsidRDefault="00421DB6" w:rsidP="00421DB6">
            <w:pPr>
              <w:cnfStyle w:val="000000000000" w:firstRow="0" w:lastRow="0" w:firstColumn="0" w:lastColumn="0" w:oddVBand="0" w:evenVBand="0" w:oddHBand="0" w:evenHBand="0" w:firstRowFirstColumn="0" w:firstRowLastColumn="0" w:lastRowFirstColumn="0" w:lastRowLastColumn="0"/>
            </w:pPr>
            <w:r w:rsidRPr="00CF575C">
              <w:t xml:space="preserve"> </w:t>
            </w:r>
          </w:p>
        </w:tc>
        <w:tc>
          <w:tcPr>
            <w:tcW w:w="1429" w:type="pct"/>
          </w:tcPr>
          <w:p w14:paraId="033BC521" w14:textId="77777777" w:rsidR="00421DB6" w:rsidRPr="00CF575C" w:rsidRDefault="00421DB6" w:rsidP="00421DB6">
            <w:pPr>
              <w:bidi/>
              <w:cnfStyle w:val="000000000000" w:firstRow="0" w:lastRow="0" w:firstColumn="0" w:lastColumn="0" w:oddVBand="0" w:evenVBand="0" w:oddHBand="0" w:evenHBand="0" w:firstRowFirstColumn="0" w:firstRowLastColumn="0" w:lastRowFirstColumn="0" w:lastRowLastColumn="0"/>
            </w:pPr>
          </w:p>
        </w:tc>
      </w:tr>
    </w:tbl>
    <w:p w14:paraId="6F3DA304" w14:textId="0B49E80D" w:rsidR="00F65656" w:rsidRDefault="00F65656" w:rsidP="00F65656">
      <w:pPr>
        <w:pStyle w:val="Heading1"/>
        <w:spacing w:after="0"/>
      </w:pPr>
      <w:bookmarkStart w:id="42" w:name="_Toc109074366"/>
      <w:r>
        <w:t xml:space="preserve">Reports </w:t>
      </w:r>
      <w:r w:rsidRPr="00CF575C">
        <w:t>Specification</w:t>
      </w:r>
      <w:bookmarkEnd w:id="42"/>
      <w:r w:rsidRPr="00CF575C">
        <w:t xml:space="preserve">  </w:t>
      </w:r>
    </w:p>
    <w:p w14:paraId="2D57F4A5" w14:textId="76FDD1D0" w:rsidR="003A1087" w:rsidRPr="003A1087" w:rsidRDefault="003A1087" w:rsidP="003A1087">
      <w:pPr>
        <w:rPr>
          <w:b/>
          <w:bCs/>
          <w:sz w:val="32"/>
          <w:szCs w:val="32"/>
          <w:u w:val="single"/>
        </w:rPr>
      </w:pPr>
      <w:r w:rsidRPr="003A1087">
        <w:rPr>
          <w:b/>
          <w:bCs/>
          <w:sz w:val="32"/>
          <w:szCs w:val="32"/>
          <w:u w:val="single"/>
        </w:rPr>
        <w:t xml:space="preserve">This Section is to be filled by HDB </w:t>
      </w:r>
    </w:p>
    <w:tbl>
      <w:tblPr>
        <w:tblStyle w:val="GridTable5Dark-Accent11"/>
        <w:tblW w:w="9963" w:type="dxa"/>
        <w:tblLook w:val="04A0" w:firstRow="1" w:lastRow="0" w:firstColumn="1" w:lastColumn="0" w:noHBand="0" w:noVBand="1"/>
      </w:tblPr>
      <w:tblGrid>
        <w:gridCol w:w="1444"/>
        <w:gridCol w:w="6494"/>
        <w:gridCol w:w="2025"/>
      </w:tblGrid>
      <w:tr w:rsidR="003A1087" w:rsidRPr="00D005D8" w14:paraId="0D0E2F33" w14:textId="7EE84A6F" w:rsidTr="003A1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4" w:type="dxa"/>
          </w:tcPr>
          <w:p w14:paraId="226D9F49" w14:textId="509CE940" w:rsidR="003A1087" w:rsidRPr="00D005D8" w:rsidRDefault="003A1087" w:rsidP="007551DA">
            <w:pPr>
              <w:rPr>
                <w:rFonts w:cstheme="minorHAnsi"/>
                <w:sz w:val="24"/>
                <w:szCs w:val="24"/>
              </w:rPr>
            </w:pPr>
            <w:r>
              <w:rPr>
                <w:rFonts w:cstheme="minorHAnsi"/>
                <w:sz w:val="24"/>
                <w:szCs w:val="24"/>
              </w:rPr>
              <w:lastRenderedPageBreak/>
              <w:t>Report</w:t>
            </w:r>
            <w:r w:rsidRPr="00D005D8">
              <w:rPr>
                <w:rFonts w:cstheme="minorHAnsi"/>
                <w:sz w:val="24"/>
                <w:szCs w:val="24"/>
              </w:rPr>
              <w:t xml:space="preserve"> </w:t>
            </w:r>
            <w:r>
              <w:rPr>
                <w:rFonts w:cstheme="minorHAnsi"/>
                <w:sz w:val="24"/>
                <w:szCs w:val="24"/>
              </w:rPr>
              <w:t>Name</w:t>
            </w:r>
          </w:p>
        </w:tc>
        <w:tc>
          <w:tcPr>
            <w:tcW w:w="6494" w:type="dxa"/>
          </w:tcPr>
          <w:p w14:paraId="62846B1D" w14:textId="77777777" w:rsidR="003A1087" w:rsidRPr="00D005D8" w:rsidRDefault="003A1087" w:rsidP="007551D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D005D8">
              <w:rPr>
                <w:rFonts w:eastAsia="Times New Roman" w:cstheme="minorHAnsi"/>
                <w:sz w:val="24"/>
                <w:szCs w:val="24"/>
              </w:rPr>
              <w:t>Value</w:t>
            </w:r>
          </w:p>
        </w:tc>
        <w:tc>
          <w:tcPr>
            <w:tcW w:w="2025" w:type="dxa"/>
          </w:tcPr>
          <w:p w14:paraId="307C8BB9" w14:textId="047EEF3D" w:rsidR="003A1087" w:rsidRPr="00D005D8" w:rsidRDefault="003A1087" w:rsidP="007551D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Pr>
                <w:rFonts w:eastAsia="Times New Roman" w:cstheme="minorHAnsi"/>
                <w:sz w:val="24"/>
                <w:szCs w:val="24"/>
              </w:rPr>
              <w:t>Department</w:t>
            </w:r>
          </w:p>
        </w:tc>
      </w:tr>
      <w:tr w:rsidR="003A1087" w:rsidRPr="00D005D8" w14:paraId="5A4C484C" w14:textId="3508F460" w:rsidTr="003A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4" w:type="dxa"/>
          </w:tcPr>
          <w:p w14:paraId="74356E13" w14:textId="3F6956B8" w:rsidR="003A1087" w:rsidRPr="00D005D8" w:rsidRDefault="003A1087" w:rsidP="007551DA">
            <w:pPr>
              <w:rPr>
                <w:rFonts w:cstheme="minorHAnsi"/>
                <w:sz w:val="24"/>
                <w:szCs w:val="24"/>
              </w:rPr>
            </w:pPr>
          </w:p>
        </w:tc>
        <w:tc>
          <w:tcPr>
            <w:tcW w:w="6494" w:type="dxa"/>
          </w:tcPr>
          <w:p w14:paraId="3FCA9894" w14:textId="4730B16D" w:rsidR="003A1087" w:rsidRPr="00D005D8" w:rsidRDefault="003A1087" w:rsidP="007551DA">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tl/>
                <w:lang w:bidi="ar-EG"/>
              </w:rPr>
            </w:pPr>
          </w:p>
        </w:tc>
        <w:tc>
          <w:tcPr>
            <w:tcW w:w="2025" w:type="dxa"/>
          </w:tcPr>
          <w:p w14:paraId="3393DB3F" w14:textId="05F68AE4" w:rsidR="003A1087" w:rsidRPr="00D005D8" w:rsidRDefault="003A1087" w:rsidP="007551DA">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tl/>
                <w:lang w:bidi="ar-EG"/>
              </w:rPr>
            </w:pPr>
            <w:r>
              <w:rPr>
                <w:rFonts w:eastAsia="Times New Roman" w:cstheme="minorHAnsi"/>
                <w:color w:val="000000" w:themeColor="text1"/>
                <w:sz w:val="24"/>
                <w:szCs w:val="24"/>
                <w:lang w:bidi="ar-EG"/>
              </w:rPr>
              <w:t>Branch</w:t>
            </w:r>
          </w:p>
        </w:tc>
      </w:tr>
      <w:tr w:rsidR="003A1087" w:rsidRPr="00D005D8" w14:paraId="68A80298" w14:textId="4A4EC798" w:rsidTr="003A1087">
        <w:tc>
          <w:tcPr>
            <w:cnfStyle w:val="001000000000" w:firstRow="0" w:lastRow="0" w:firstColumn="1" w:lastColumn="0" w:oddVBand="0" w:evenVBand="0" w:oddHBand="0" w:evenHBand="0" w:firstRowFirstColumn="0" w:firstRowLastColumn="0" w:lastRowFirstColumn="0" w:lastRowLastColumn="0"/>
            <w:tcW w:w="1444" w:type="dxa"/>
          </w:tcPr>
          <w:p w14:paraId="4A8A7B44" w14:textId="77777777" w:rsidR="003A1087" w:rsidRPr="00D005D8" w:rsidRDefault="003A1087" w:rsidP="007551DA">
            <w:pPr>
              <w:rPr>
                <w:rFonts w:cstheme="minorHAnsi"/>
                <w:sz w:val="24"/>
                <w:szCs w:val="24"/>
              </w:rPr>
            </w:pPr>
          </w:p>
        </w:tc>
        <w:tc>
          <w:tcPr>
            <w:tcW w:w="6494" w:type="dxa"/>
          </w:tcPr>
          <w:p w14:paraId="3DA7C7C7" w14:textId="77777777" w:rsidR="003A1087" w:rsidRPr="00D005D8" w:rsidRDefault="003A1087" w:rsidP="007551D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lang w:bidi="ar-EG"/>
              </w:rPr>
            </w:pPr>
          </w:p>
        </w:tc>
        <w:tc>
          <w:tcPr>
            <w:tcW w:w="2025" w:type="dxa"/>
          </w:tcPr>
          <w:p w14:paraId="4B4BE58A" w14:textId="1D504ED2" w:rsidR="003A1087" w:rsidRPr="00D005D8" w:rsidRDefault="003A1087" w:rsidP="007551D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lang w:bidi="ar-EG"/>
              </w:rPr>
            </w:pPr>
            <w:r>
              <w:rPr>
                <w:rFonts w:eastAsia="Times New Roman" w:cstheme="minorHAnsi"/>
                <w:color w:val="000000" w:themeColor="text1"/>
                <w:sz w:val="24"/>
                <w:szCs w:val="24"/>
                <w:lang w:bidi="ar-EG"/>
              </w:rPr>
              <w:t>Branch</w:t>
            </w:r>
          </w:p>
        </w:tc>
      </w:tr>
      <w:tr w:rsidR="003A1087" w:rsidRPr="00D005D8" w14:paraId="48F4773A" w14:textId="7A74A5E6" w:rsidTr="003A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4" w:type="dxa"/>
          </w:tcPr>
          <w:p w14:paraId="3E6F2E2E" w14:textId="77777777" w:rsidR="003A1087" w:rsidRPr="00D005D8" w:rsidRDefault="003A1087" w:rsidP="007551DA">
            <w:pPr>
              <w:rPr>
                <w:rFonts w:cstheme="minorHAnsi"/>
                <w:sz w:val="24"/>
                <w:szCs w:val="24"/>
              </w:rPr>
            </w:pPr>
          </w:p>
        </w:tc>
        <w:tc>
          <w:tcPr>
            <w:tcW w:w="6494" w:type="dxa"/>
          </w:tcPr>
          <w:p w14:paraId="4A4B61D1" w14:textId="77777777" w:rsidR="003A1087" w:rsidRPr="00D005D8" w:rsidRDefault="003A1087" w:rsidP="007551DA">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tl/>
                <w:lang w:bidi="ar-EG"/>
              </w:rPr>
            </w:pPr>
          </w:p>
        </w:tc>
        <w:tc>
          <w:tcPr>
            <w:tcW w:w="2025" w:type="dxa"/>
          </w:tcPr>
          <w:p w14:paraId="680D6229" w14:textId="00DCB387" w:rsidR="003A1087" w:rsidRPr="00D005D8" w:rsidRDefault="003A1087" w:rsidP="007551DA">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tl/>
                <w:lang w:bidi="ar-EG"/>
              </w:rPr>
            </w:pPr>
            <w:r>
              <w:rPr>
                <w:rFonts w:eastAsia="Times New Roman" w:cstheme="minorHAnsi"/>
                <w:color w:val="000000" w:themeColor="text1"/>
                <w:sz w:val="24"/>
                <w:szCs w:val="24"/>
                <w:lang w:bidi="ar-EG"/>
              </w:rPr>
              <w:t>Central Unit Operation</w:t>
            </w:r>
          </w:p>
        </w:tc>
      </w:tr>
      <w:tr w:rsidR="003A1087" w:rsidRPr="00D005D8" w14:paraId="030DF4E5" w14:textId="647BB79A" w:rsidTr="003A1087">
        <w:tc>
          <w:tcPr>
            <w:cnfStyle w:val="001000000000" w:firstRow="0" w:lastRow="0" w:firstColumn="1" w:lastColumn="0" w:oddVBand="0" w:evenVBand="0" w:oddHBand="0" w:evenHBand="0" w:firstRowFirstColumn="0" w:firstRowLastColumn="0" w:lastRowFirstColumn="0" w:lastRowLastColumn="0"/>
            <w:tcW w:w="1444" w:type="dxa"/>
          </w:tcPr>
          <w:p w14:paraId="3E5E8B78" w14:textId="77777777" w:rsidR="003A1087" w:rsidRPr="00D005D8" w:rsidRDefault="003A1087" w:rsidP="007551DA">
            <w:pPr>
              <w:rPr>
                <w:rFonts w:cstheme="minorHAnsi"/>
                <w:sz w:val="24"/>
                <w:szCs w:val="24"/>
              </w:rPr>
            </w:pPr>
          </w:p>
        </w:tc>
        <w:tc>
          <w:tcPr>
            <w:tcW w:w="6494" w:type="dxa"/>
          </w:tcPr>
          <w:p w14:paraId="4C19563B" w14:textId="77777777" w:rsidR="003A1087" w:rsidRPr="00D005D8" w:rsidRDefault="003A1087" w:rsidP="007551D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lang w:bidi="ar-EG"/>
              </w:rPr>
            </w:pPr>
          </w:p>
        </w:tc>
        <w:tc>
          <w:tcPr>
            <w:tcW w:w="2025" w:type="dxa"/>
          </w:tcPr>
          <w:p w14:paraId="793F80AF" w14:textId="7E93E876" w:rsidR="003A1087" w:rsidRPr="00D005D8" w:rsidRDefault="003A1087" w:rsidP="007551D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rtl/>
                <w:lang w:bidi="ar-EG"/>
              </w:rPr>
            </w:pPr>
            <w:r>
              <w:rPr>
                <w:rFonts w:eastAsia="Times New Roman" w:cstheme="minorHAnsi"/>
                <w:color w:val="000000" w:themeColor="text1"/>
                <w:sz w:val="24"/>
                <w:szCs w:val="24"/>
                <w:lang w:bidi="ar-EG"/>
              </w:rPr>
              <w:t>Central Unit Operation</w:t>
            </w:r>
          </w:p>
        </w:tc>
      </w:tr>
    </w:tbl>
    <w:p w14:paraId="78C7D1F5" w14:textId="32978B06" w:rsidR="0009216D" w:rsidRPr="00D005D8" w:rsidRDefault="00192D06" w:rsidP="003373CE">
      <w:pPr>
        <w:pStyle w:val="Heading1"/>
        <w:rPr>
          <w:rStyle w:val="fontstyle01"/>
          <w:rFonts w:asciiTheme="minorHAnsi" w:hAnsiTheme="minorHAnsi" w:cstheme="minorHAnsi"/>
          <w:color w:val="1F3864" w:themeColor="accent5" w:themeShade="80"/>
          <w:sz w:val="24"/>
          <w:szCs w:val="24"/>
        </w:rPr>
      </w:pPr>
      <w:bookmarkStart w:id="43" w:name="_Toc109074367"/>
      <w:r w:rsidRPr="00D005D8">
        <w:rPr>
          <w:rStyle w:val="fontstyle01"/>
          <w:rFonts w:asciiTheme="minorHAnsi" w:hAnsiTheme="minorHAnsi" w:cstheme="minorHAnsi"/>
          <w:color w:val="1F3864" w:themeColor="accent5" w:themeShade="80"/>
          <w:sz w:val="24"/>
          <w:szCs w:val="24"/>
        </w:rPr>
        <w:t xml:space="preserve">Archiving </w:t>
      </w:r>
      <w:r w:rsidR="0009216D" w:rsidRPr="00D005D8">
        <w:rPr>
          <w:rStyle w:val="fontstyle01"/>
          <w:rFonts w:asciiTheme="minorHAnsi" w:hAnsiTheme="minorHAnsi" w:cstheme="minorHAnsi"/>
          <w:color w:val="1F3864" w:themeColor="accent5" w:themeShade="80"/>
          <w:sz w:val="24"/>
          <w:szCs w:val="24"/>
        </w:rPr>
        <w:t>Requirement</w:t>
      </w:r>
      <w:r w:rsidRPr="00D005D8">
        <w:rPr>
          <w:rStyle w:val="fontstyle01"/>
          <w:rFonts w:asciiTheme="minorHAnsi" w:hAnsiTheme="minorHAnsi" w:cstheme="minorHAnsi"/>
          <w:color w:val="1F3864" w:themeColor="accent5" w:themeShade="80"/>
          <w:sz w:val="24"/>
          <w:szCs w:val="24"/>
        </w:rPr>
        <w:t>s</w:t>
      </w:r>
      <w:bookmarkEnd w:id="43"/>
    </w:p>
    <w:p w14:paraId="31766F1B" w14:textId="666D3CB3" w:rsidR="001A445A" w:rsidRPr="00D005D8" w:rsidRDefault="001A445A" w:rsidP="003373CE">
      <w:pPr>
        <w:pStyle w:val="Heading2"/>
      </w:pPr>
      <w:bookmarkStart w:id="44" w:name="_Toc109074368"/>
      <w:r w:rsidRPr="00D005D8">
        <w:t>Archiving Documents</w:t>
      </w:r>
      <w:bookmarkEnd w:id="44"/>
    </w:p>
    <w:p w14:paraId="7ABD29A9" w14:textId="5526DD0F" w:rsidR="001A445A" w:rsidRPr="00D005D8" w:rsidRDefault="001A445A" w:rsidP="001A445A">
      <w:pPr>
        <w:pStyle w:val="ListParagraph"/>
        <w:numPr>
          <w:ilvl w:val="0"/>
          <w:numId w:val="27"/>
        </w:numPr>
        <w:rPr>
          <w:rFonts w:cstheme="minorHAnsi"/>
          <w:sz w:val="24"/>
          <w:szCs w:val="24"/>
        </w:rPr>
      </w:pPr>
      <w:r w:rsidRPr="00D005D8">
        <w:rPr>
          <w:rFonts w:cstheme="minorHAnsi"/>
          <w:sz w:val="24"/>
          <w:szCs w:val="24"/>
        </w:rPr>
        <w:t xml:space="preserve">The archived documents will be at </w:t>
      </w:r>
      <w:r w:rsidR="009723E1" w:rsidRPr="00D005D8">
        <w:rPr>
          <w:rFonts w:cstheme="minorHAnsi"/>
          <w:sz w:val="24"/>
          <w:szCs w:val="24"/>
        </w:rPr>
        <w:t>DocuWare</w:t>
      </w:r>
      <w:r w:rsidRPr="00D005D8">
        <w:rPr>
          <w:rFonts w:cstheme="minorHAnsi"/>
          <w:sz w:val="24"/>
          <w:szCs w:val="24"/>
        </w:rPr>
        <w:t xml:space="preserve"> through integration</w:t>
      </w:r>
      <w:r w:rsidR="009723E1" w:rsidRPr="00D005D8">
        <w:rPr>
          <w:rFonts w:cstheme="minorHAnsi"/>
          <w:sz w:val="24"/>
          <w:szCs w:val="24"/>
        </w:rPr>
        <w:t xml:space="preserve"> and this archiving is handled by HDB, Valleysoft has no responsibility for any </w:t>
      </w:r>
      <w:r w:rsidR="00E46560">
        <w:rPr>
          <w:rFonts w:cstheme="minorHAnsi"/>
          <w:sz w:val="24"/>
          <w:szCs w:val="24"/>
        </w:rPr>
        <w:t>archiv</w:t>
      </w:r>
      <w:r w:rsidR="007A3488">
        <w:rPr>
          <w:rFonts w:cstheme="minorHAnsi"/>
          <w:sz w:val="24"/>
          <w:szCs w:val="24"/>
        </w:rPr>
        <w:t>ing</w:t>
      </w:r>
      <w:r w:rsidRPr="00D005D8">
        <w:rPr>
          <w:rFonts w:cstheme="minorHAnsi"/>
          <w:sz w:val="24"/>
          <w:szCs w:val="24"/>
        </w:rPr>
        <w:t>.</w:t>
      </w:r>
    </w:p>
    <w:p w14:paraId="0C052266" w14:textId="49140C16" w:rsidR="000D5CCE" w:rsidRPr="00D005D8" w:rsidRDefault="000D5CCE" w:rsidP="003373CE">
      <w:pPr>
        <w:pStyle w:val="Heading2"/>
      </w:pPr>
      <w:bookmarkStart w:id="45" w:name="_Toc37849461"/>
      <w:bookmarkStart w:id="46" w:name="_Toc109074369"/>
      <w:r w:rsidRPr="00D005D8">
        <w:t>Folder Structure</w:t>
      </w:r>
      <w:bookmarkEnd w:id="45"/>
      <w:bookmarkEnd w:id="46"/>
      <w:r w:rsidRPr="00D005D8">
        <w:t xml:space="preserve"> </w:t>
      </w:r>
    </w:p>
    <w:p w14:paraId="21207AB7" w14:textId="504C2DEE" w:rsidR="001A445A" w:rsidRPr="00D005D8" w:rsidRDefault="001A445A" w:rsidP="001A445A">
      <w:pPr>
        <w:rPr>
          <w:rFonts w:cstheme="minorHAnsi"/>
          <w:sz w:val="24"/>
          <w:szCs w:val="24"/>
        </w:rPr>
      </w:pPr>
      <w:r w:rsidRPr="00D005D8">
        <w:rPr>
          <w:rFonts w:cstheme="minorHAnsi"/>
          <w:sz w:val="24"/>
          <w:szCs w:val="24"/>
        </w:rPr>
        <w:t xml:space="preserve">This is </w:t>
      </w:r>
      <w:r w:rsidR="00E84E8E">
        <w:rPr>
          <w:rFonts w:cstheme="minorHAnsi"/>
          <w:sz w:val="24"/>
          <w:szCs w:val="24"/>
        </w:rPr>
        <w:t xml:space="preserve">just an </w:t>
      </w:r>
      <w:r w:rsidRPr="00D005D8">
        <w:rPr>
          <w:rFonts w:cstheme="minorHAnsi"/>
          <w:sz w:val="24"/>
          <w:szCs w:val="24"/>
        </w:rPr>
        <w:t>assumption from Valleysoft for the folder structure</w:t>
      </w:r>
      <w:r w:rsidR="00FB5DC4">
        <w:rPr>
          <w:rFonts w:cstheme="minorHAnsi"/>
          <w:sz w:val="24"/>
          <w:szCs w:val="24"/>
        </w:rPr>
        <w:t>.</w:t>
      </w:r>
    </w:p>
    <w:p w14:paraId="37515CCE" w14:textId="39F601BE" w:rsidR="007A3488" w:rsidRPr="00E84E8E" w:rsidRDefault="00536E18" w:rsidP="00E84E8E">
      <w:pPr>
        <w:rPr>
          <w:rFonts w:cstheme="minorHAnsi"/>
          <w:sz w:val="24"/>
          <w:szCs w:val="24"/>
        </w:rPr>
      </w:pPr>
      <w:r w:rsidRPr="00D005D8">
        <w:rPr>
          <w:rFonts w:cstheme="minorHAnsi"/>
          <w:noProof/>
          <w:color w:val="A6A6A6" w:themeColor="background1" w:themeShade="A6"/>
          <w:sz w:val="24"/>
          <w:szCs w:val="24"/>
          <w:lang w:val="en-GB" w:eastAsia="en-GB"/>
        </w:rPr>
        <w:drawing>
          <wp:inline distT="0" distB="0" distL="0" distR="0" wp14:anchorId="07F8888B" wp14:editId="4CDF309F">
            <wp:extent cx="6178550" cy="2242820"/>
            <wp:effectExtent l="0" t="0" r="12700" b="2413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CDB83DE" w14:textId="22B3B0AD" w:rsidR="00E929BD" w:rsidRPr="003373CE" w:rsidRDefault="000D5CCE" w:rsidP="003373CE">
      <w:pPr>
        <w:pStyle w:val="Heading2"/>
      </w:pPr>
      <w:bookmarkStart w:id="47" w:name="_Toc37849463"/>
      <w:bookmarkStart w:id="48" w:name="_Toc109074370"/>
      <w:r w:rsidRPr="003373CE">
        <w:t>Document Types’ Properties</w:t>
      </w:r>
      <w:bookmarkEnd w:id="47"/>
      <w:bookmarkEnd w:id="48"/>
      <w:r w:rsidRPr="003373CE">
        <w:t xml:space="preserve">    </w:t>
      </w:r>
    </w:p>
    <w:tbl>
      <w:tblPr>
        <w:tblStyle w:val="GridTable5Dark-Accent11"/>
        <w:tblW w:w="9805" w:type="dxa"/>
        <w:tblLook w:val="04A0" w:firstRow="1" w:lastRow="0" w:firstColumn="1" w:lastColumn="0" w:noHBand="0" w:noVBand="1"/>
      </w:tblPr>
      <w:tblGrid>
        <w:gridCol w:w="1965"/>
        <w:gridCol w:w="7840"/>
      </w:tblGrid>
      <w:tr w:rsidR="00827E9A" w:rsidRPr="00D005D8" w14:paraId="55F80831" w14:textId="77777777" w:rsidTr="00AE3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tcPr>
          <w:p w14:paraId="4B3BA244" w14:textId="77777777" w:rsidR="00827E9A" w:rsidRPr="00D005D8" w:rsidRDefault="00827E9A" w:rsidP="00B5280B">
            <w:pPr>
              <w:rPr>
                <w:rFonts w:cstheme="minorHAnsi"/>
                <w:sz w:val="24"/>
                <w:szCs w:val="24"/>
              </w:rPr>
            </w:pPr>
            <w:r w:rsidRPr="00D005D8">
              <w:rPr>
                <w:rFonts w:cstheme="minorHAnsi"/>
                <w:sz w:val="24"/>
                <w:szCs w:val="24"/>
              </w:rPr>
              <w:t xml:space="preserve">Property name </w:t>
            </w:r>
          </w:p>
        </w:tc>
        <w:tc>
          <w:tcPr>
            <w:tcW w:w="7840" w:type="dxa"/>
          </w:tcPr>
          <w:p w14:paraId="49CCEEF5" w14:textId="77777777" w:rsidR="00827E9A" w:rsidRPr="00D005D8" w:rsidRDefault="00827E9A" w:rsidP="00B5280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D005D8">
              <w:rPr>
                <w:rFonts w:eastAsia="Times New Roman" w:cstheme="minorHAnsi"/>
                <w:sz w:val="24"/>
                <w:szCs w:val="24"/>
              </w:rPr>
              <w:t>Value</w:t>
            </w:r>
          </w:p>
        </w:tc>
      </w:tr>
      <w:tr w:rsidR="00827E9A" w:rsidRPr="00D005D8" w14:paraId="046D7AC8" w14:textId="77777777" w:rsidTr="006F6797">
        <w:trPr>
          <w:cnfStyle w:val="000000100000" w:firstRow="0" w:lastRow="0" w:firstColumn="0" w:lastColumn="0" w:oddVBand="0" w:evenVBand="0" w:oddHBand="1" w:evenHBand="0" w:firstRowFirstColumn="0" w:firstRowLastColumn="0" w:lastRowFirstColumn="0" w:lastRowLastColumn="0"/>
          <w:trHeight w:val="3365"/>
        </w:trPr>
        <w:tc>
          <w:tcPr>
            <w:cnfStyle w:val="001000000000" w:firstRow="0" w:lastRow="0" w:firstColumn="1" w:lastColumn="0" w:oddVBand="0" w:evenVBand="0" w:oddHBand="0" w:evenHBand="0" w:firstRowFirstColumn="0" w:firstRowLastColumn="0" w:lastRowFirstColumn="0" w:lastRowLastColumn="0"/>
            <w:tcW w:w="1965" w:type="dxa"/>
          </w:tcPr>
          <w:p w14:paraId="275F1BD1" w14:textId="77777777" w:rsidR="00827E9A" w:rsidRPr="00D005D8" w:rsidRDefault="00827E9A" w:rsidP="00B5280B">
            <w:pPr>
              <w:rPr>
                <w:rFonts w:cstheme="minorHAnsi"/>
                <w:sz w:val="24"/>
                <w:szCs w:val="24"/>
              </w:rPr>
            </w:pPr>
            <w:r w:rsidRPr="00D005D8">
              <w:rPr>
                <w:rFonts w:cstheme="minorHAnsi"/>
                <w:sz w:val="24"/>
                <w:szCs w:val="24"/>
              </w:rPr>
              <w:t xml:space="preserve">Document Name </w:t>
            </w:r>
          </w:p>
        </w:tc>
        <w:tc>
          <w:tcPr>
            <w:tcW w:w="7840" w:type="dxa"/>
          </w:tcPr>
          <w:p w14:paraId="1EBDE5EF" w14:textId="2052874F" w:rsidR="008227F2" w:rsidRPr="00D005D8" w:rsidRDefault="00813C63" w:rsidP="00D3794B">
            <w:pPr>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Pr>
                <w:rFonts w:cstheme="minorHAnsi"/>
                <w:iCs/>
                <w:sz w:val="24"/>
                <w:szCs w:val="24"/>
                <w:lang w:bidi="ar-EG"/>
              </w:rPr>
              <w:t>Account Closure</w:t>
            </w:r>
            <w:r w:rsidR="00946C19" w:rsidRPr="00D005D8">
              <w:rPr>
                <w:rFonts w:cstheme="minorHAnsi"/>
                <w:iCs/>
                <w:sz w:val="24"/>
                <w:szCs w:val="24"/>
                <w:lang w:bidi="ar-EG"/>
              </w:rPr>
              <w:t xml:space="preserve"> Form</w:t>
            </w:r>
          </w:p>
          <w:p w14:paraId="7B03A264" w14:textId="0DAD2E2A" w:rsidR="00946C19" w:rsidRPr="00D005D8" w:rsidRDefault="00CA0341" w:rsidP="00D3794B">
            <w:pPr>
              <w:cnfStyle w:val="000000100000" w:firstRow="0" w:lastRow="0" w:firstColumn="0" w:lastColumn="0" w:oddVBand="0" w:evenVBand="0" w:oddHBand="1" w:evenHBand="0" w:firstRowFirstColumn="0" w:firstRowLastColumn="0" w:lastRowFirstColumn="0" w:lastRowLastColumn="0"/>
              <w:rPr>
                <w:rFonts w:cstheme="minorHAnsi"/>
                <w:iCs/>
                <w:sz w:val="24"/>
                <w:szCs w:val="24"/>
                <w:lang w:bidi="ar-EG"/>
              </w:rPr>
            </w:pPr>
            <w:r>
              <w:rPr>
                <w:rFonts w:cstheme="minorHAnsi"/>
                <w:iCs/>
                <w:sz w:val="24"/>
                <w:szCs w:val="24"/>
                <w:lang w:bidi="ar-EG"/>
              </w:rPr>
              <w:t>Proof of ID</w:t>
            </w:r>
          </w:p>
          <w:p w14:paraId="3C7F8DBE" w14:textId="6CFEE582" w:rsidR="009351B7" w:rsidRPr="00D005D8" w:rsidRDefault="009351B7" w:rsidP="00997F41">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4"/>
                <w:szCs w:val="24"/>
                <w:rtl/>
                <w:lang w:bidi="ar-EG"/>
              </w:rPr>
            </w:pPr>
          </w:p>
        </w:tc>
      </w:tr>
    </w:tbl>
    <w:p w14:paraId="5BB35A0F" w14:textId="05886089" w:rsidR="009D7C3E" w:rsidRPr="00F3544A" w:rsidRDefault="009D7C3E" w:rsidP="009D7C3E">
      <w:pPr>
        <w:pStyle w:val="Heading1"/>
      </w:pPr>
      <w:bookmarkStart w:id="49" w:name="_Toc95300436"/>
      <w:bookmarkStart w:id="50" w:name="_Toc109074371"/>
      <w:r w:rsidRPr="00776D59">
        <w:rPr>
          <w:rStyle w:val="fontstyle01"/>
          <w:rFonts w:asciiTheme="majorHAnsi" w:hAnsiTheme="majorHAnsi" w:cstheme="majorBidi"/>
          <w:color w:val="1F3864" w:themeColor="accent5" w:themeShade="80"/>
          <w:sz w:val="32"/>
          <w:szCs w:val="32"/>
        </w:rPr>
        <w:lastRenderedPageBreak/>
        <w:t xml:space="preserve">Appendix </w:t>
      </w:r>
      <w:r>
        <w:rPr>
          <w:rStyle w:val="fontstyle01"/>
          <w:rFonts w:asciiTheme="majorHAnsi" w:hAnsiTheme="majorHAnsi" w:cstheme="majorBidi"/>
          <w:color w:val="1F3864" w:themeColor="accent5" w:themeShade="80"/>
          <w:sz w:val="32"/>
          <w:szCs w:val="32"/>
        </w:rPr>
        <w:t>A</w:t>
      </w:r>
      <w:r w:rsidRPr="00776D59">
        <w:rPr>
          <w:rStyle w:val="fontstyle01"/>
          <w:rFonts w:asciiTheme="majorHAnsi" w:hAnsiTheme="majorHAnsi" w:cstheme="majorBidi"/>
          <w:color w:val="1F3864" w:themeColor="accent5" w:themeShade="80"/>
          <w:sz w:val="32"/>
          <w:szCs w:val="32"/>
        </w:rPr>
        <w:t xml:space="preserve"> – Integration Points with other Systems</w:t>
      </w:r>
      <w:bookmarkEnd w:id="49"/>
      <w:bookmarkEnd w:id="50"/>
      <w:r w:rsidRPr="00776D59">
        <w:rPr>
          <w:rStyle w:val="fontstyle01"/>
          <w:rFonts w:asciiTheme="majorHAnsi" w:hAnsiTheme="majorHAnsi" w:cstheme="majorBidi"/>
          <w:color w:val="1F3864" w:themeColor="accent5" w:themeShade="80"/>
          <w:sz w:val="32"/>
          <w:szCs w:val="32"/>
        </w:rPr>
        <w:t xml:space="preserve">  </w:t>
      </w:r>
    </w:p>
    <w:tbl>
      <w:tblPr>
        <w:tblW w:w="5000" w:type="pct"/>
        <w:jc w:val="center"/>
        <w:tblLook w:val="04A0" w:firstRow="1" w:lastRow="0" w:firstColumn="1" w:lastColumn="0" w:noHBand="0" w:noVBand="1"/>
      </w:tblPr>
      <w:tblGrid>
        <w:gridCol w:w="685"/>
        <w:gridCol w:w="1394"/>
        <w:gridCol w:w="1764"/>
        <w:gridCol w:w="1938"/>
        <w:gridCol w:w="1087"/>
        <w:gridCol w:w="1223"/>
        <w:gridCol w:w="1646"/>
      </w:tblGrid>
      <w:tr w:rsidR="00243C74" w:rsidRPr="00914AD9" w14:paraId="32FB2CCB" w14:textId="77777777" w:rsidTr="009A597A">
        <w:trPr>
          <w:trHeight w:val="600"/>
          <w:jc w:val="center"/>
        </w:trPr>
        <w:tc>
          <w:tcPr>
            <w:tcW w:w="351" w:type="pct"/>
            <w:tcBorders>
              <w:top w:val="single" w:sz="4" w:space="0" w:color="auto"/>
              <w:left w:val="single" w:sz="4" w:space="0" w:color="auto"/>
              <w:bottom w:val="single" w:sz="4" w:space="0" w:color="auto"/>
              <w:right w:val="single" w:sz="4" w:space="0" w:color="auto"/>
            </w:tcBorders>
            <w:shd w:val="clear" w:color="5B9BD5" w:fill="5B9BD5"/>
            <w:vAlign w:val="center"/>
          </w:tcPr>
          <w:p w14:paraId="0A92E06C" w14:textId="77777777" w:rsidR="009D7C3E" w:rsidRPr="00914AD9" w:rsidRDefault="009D7C3E" w:rsidP="00F43798">
            <w:pPr>
              <w:spacing w:after="0"/>
              <w:jc w:val="center"/>
              <w:rPr>
                <w:rFonts w:ascii="Calibri" w:eastAsia="Times New Roman" w:hAnsi="Calibri" w:cs="Calibri"/>
                <w:b/>
                <w:bCs/>
                <w:color w:val="FFFFFF"/>
              </w:rPr>
            </w:pPr>
            <w:r>
              <w:rPr>
                <w:rFonts w:ascii="Calibri" w:eastAsia="Times New Roman" w:hAnsi="Calibri" w:cs="Calibri"/>
                <w:b/>
                <w:bCs/>
                <w:color w:val="FFFFFF"/>
              </w:rPr>
              <w:t>ID</w:t>
            </w:r>
          </w:p>
        </w:tc>
        <w:tc>
          <w:tcPr>
            <w:tcW w:w="716" w:type="pct"/>
            <w:tcBorders>
              <w:top w:val="single" w:sz="4" w:space="0" w:color="auto"/>
              <w:left w:val="single" w:sz="4" w:space="0" w:color="auto"/>
              <w:bottom w:val="single" w:sz="4" w:space="0" w:color="auto"/>
              <w:right w:val="single" w:sz="4" w:space="0" w:color="auto"/>
            </w:tcBorders>
            <w:shd w:val="clear" w:color="5B9BD5" w:fill="5B9BD5"/>
            <w:vAlign w:val="center"/>
            <w:hideMark/>
          </w:tcPr>
          <w:p w14:paraId="3FB84316" w14:textId="77777777" w:rsidR="009D7C3E" w:rsidRPr="00914AD9" w:rsidRDefault="009D7C3E" w:rsidP="00F43798">
            <w:pPr>
              <w:spacing w:after="0"/>
              <w:jc w:val="center"/>
              <w:rPr>
                <w:rFonts w:ascii="Calibri" w:eastAsia="Times New Roman" w:hAnsi="Calibri" w:cs="Calibri"/>
                <w:b/>
                <w:bCs/>
                <w:color w:val="FFFFFF"/>
              </w:rPr>
            </w:pPr>
            <w:r w:rsidRPr="00914AD9">
              <w:rPr>
                <w:rFonts w:ascii="Calibri" w:eastAsia="Times New Roman" w:hAnsi="Calibri" w:cs="Calibri"/>
                <w:b/>
                <w:bCs/>
                <w:color w:val="FFFFFF"/>
              </w:rPr>
              <w:t xml:space="preserve">Integration Point </w:t>
            </w:r>
          </w:p>
        </w:tc>
        <w:tc>
          <w:tcPr>
            <w:tcW w:w="906" w:type="pct"/>
            <w:tcBorders>
              <w:top w:val="single" w:sz="4" w:space="0" w:color="auto"/>
              <w:left w:val="single" w:sz="4" w:space="0" w:color="auto"/>
              <w:bottom w:val="single" w:sz="4" w:space="0" w:color="auto"/>
              <w:right w:val="single" w:sz="4" w:space="0" w:color="auto"/>
            </w:tcBorders>
            <w:shd w:val="clear" w:color="5B9BD5" w:fill="5B9BD5"/>
            <w:vAlign w:val="center"/>
            <w:hideMark/>
          </w:tcPr>
          <w:p w14:paraId="1AF27125" w14:textId="77777777" w:rsidR="009D7C3E" w:rsidRPr="00914AD9" w:rsidRDefault="009D7C3E" w:rsidP="00F43798">
            <w:pPr>
              <w:spacing w:after="0"/>
              <w:jc w:val="center"/>
              <w:rPr>
                <w:rFonts w:ascii="Calibri" w:eastAsia="Times New Roman" w:hAnsi="Calibri" w:cs="Calibri"/>
                <w:b/>
                <w:bCs/>
                <w:color w:val="FFFFFF"/>
              </w:rPr>
            </w:pPr>
            <w:r w:rsidRPr="00914AD9">
              <w:rPr>
                <w:rFonts w:ascii="Calibri" w:eastAsia="Times New Roman" w:hAnsi="Calibri" w:cs="Calibri"/>
                <w:b/>
                <w:bCs/>
                <w:color w:val="FFFFFF"/>
              </w:rPr>
              <w:t>Description</w:t>
            </w:r>
          </w:p>
        </w:tc>
        <w:tc>
          <w:tcPr>
            <w:tcW w:w="995" w:type="pct"/>
            <w:tcBorders>
              <w:top w:val="single" w:sz="4" w:space="0" w:color="auto"/>
              <w:left w:val="single" w:sz="4" w:space="0" w:color="auto"/>
              <w:bottom w:val="single" w:sz="4" w:space="0" w:color="auto"/>
              <w:right w:val="single" w:sz="4" w:space="0" w:color="auto"/>
            </w:tcBorders>
            <w:shd w:val="clear" w:color="5B9BD5" w:fill="5B9BD5"/>
            <w:vAlign w:val="center"/>
            <w:hideMark/>
          </w:tcPr>
          <w:p w14:paraId="61EB5D39" w14:textId="77777777" w:rsidR="009D7C3E" w:rsidRPr="00914AD9" w:rsidRDefault="009D7C3E" w:rsidP="00F43798">
            <w:pPr>
              <w:spacing w:after="0"/>
              <w:jc w:val="center"/>
              <w:rPr>
                <w:rFonts w:ascii="Calibri" w:eastAsia="Times New Roman" w:hAnsi="Calibri" w:cs="Calibri"/>
                <w:b/>
                <w:bCs/>
                <w:color w:val="FFFFFF"/>
              </w:rPr>
            </w:pPr>
            <w:r w:rsidRPr="00914AD9">
              <w:rPr>
                <w:rFonts w:ascii="Calibri" w:eastAsia="Times New Roman" w:hAnsi="Calibri" w:cs="Calibri"/>
                <w:b/>
                <w:bCs/>
                <w:color w:val="FFFFFF"/>
              </w:rPr>
              <w:t>System</w:t>
            </w:r>
          </w:p>
        </w:tc>
        <w:tc>
          <w:tcPr>
            <w:tcW w:w="558" w:type="pct"/>
            <w:tcBorders>
              <w:top w:val="single" w:sz="4" w:space="0" w:color="auto"/>
              <w:left w:val="single" w:sz="4" w:space="0" w:color="auto"/>
              <w:bottom w:val="single" w:sz="4" w:space="0" w:color="auto"/>
              <w:right w:val="single" w:sz="4" w:space="0" w:color="auto"/>
            </w:tcBorders>
            <w:shd w:val="clear" w:color="5B9BD5" w:fill="5B9BD5"/>
            <w:vAlign w:val="center"/>
            <w:hideMark/>
          </w:tcPr>
          <w:p w14:paraId="1D644A2C" w14:textId="77777777" w:rsidR="009D7C3E" w:rsidRPr="00914AD9" w:rsidRDefault="009D7C3E" w:rsidP="00F43798">
            <w:pPr>
              <w:spacing w:after="0"/>
              <w:jc w:val="center"/>
              <w:rPr>
                <w:rFonts w:ascii="Calibri" w:eastAsia="Times New Roman" w:hAnsi="Calibri" w:cs="Calibri"/>
                <w:b/>
                <w:bCs/>
                <w:color w:val="FFFFFF"/>
              </w:rPr>
            </w:pPr>
            <w:r w:rsidRPr="00914AD9">
              <w:rPr>
                <w:rFonts w:ascii="Calibri" w:eastAsia="Times New Roman" w:hAnsi="Calibri" w:cs="Calibri"/>
                <w:b/>
                <w:bCs/>
                <w:color w:val="FFFFFF"/>
              </w:rPr>
              <w:t xml:space="preserve">Request </w:t>
            </w:r>
          </w:p>
        </w:tc>
        <w:tc>
          <w:tcPr>
            <w:tcW w:w="628" w:type="pct"/>
            <w:tcBorders>
              <w:top w:val="single" w:sz="4" w:space="0" w:color="auto"/>
              <w:left w:val="single" w:sz="4" w:space="0" w:color="auto"/>
              <w:bottom w:val="single" w:sz="4" w:space="0" w:color="auto"/>
              <w:right w:val="single" w:sz="4" w:space="0" w:color="auto"/>
            </w:tcBorders>
            <w:shd w:val="clear" w:color="5B9BD5" w:fill="5B9BD5"/>
            <w:vAlign w:val="center"/>
            <w:hideMark/>
          </w:tcPr>
          <w:p w14:paraId="2B7E3421" w14:textId="33C68824" w:rsidR="009D7C3E" w:rsidRPr="00914AD9" w:rsidRDefault="00ED64B1" w:rsidP="00F43798">
            <w:pPr>
              <w:spacing w:after="0"/>
              <w:jc w:val="center"/>
              <w:rPr>
                <w:rFonts w:ascii="Calibri" w:eastAsia="Times New Roman" w:hAnsi="Calibri" w:cs="Calibri"/>
                <w:b/>
                <w:bCs/>
                <w:color w:val="FFFFFF"/>
              </w:rPr>
            </w:pPr>
            <w:r>
              <w:rPr>
                <w:rFonts w:ascii="Calibri" w:eastAsia="Times New Roman" w:hAnsi="Calibri" w:cs="Calibri"/>
                <w:b/>
                <w:bCs/>
                <w:color w:val="FFFFFF"/>
              </w:rPr>
              <w:t>Response</w:t>
            </w:r>
            <w:r w:rsidR="009D7C3E" w:rsidRPr="00914AD9">
              <w:rPr>
                <w:rFonts w:ascii="Calibri" w:eastAsia="Times New Roman" w:hAnsi="Calibri" w:cs="Calibri"/>
                <w:b/>
                <w:bCs/>
                <w:color w:val="FFFFFF"/>
              </w:rPr>
              <w:t xml:space="preserve"> Data </w:t>
            </w:r>
            <w:r w:rsidR="00984E8C">
              <w:rPr>
                <w:rFonts w:ascii="Calibri" w:eastAsia="Times New Roman" w:hAnsi="Calibri" w:cs="Calibri"/>
                <w:b/>
                <w:bCs/>
                <w:color w:val="FFFFFF"/>
              </w:rPr>
              <w:t>t24</w:t>
            </w:r>
          </w:p>
        </w:tc>
        <w:tc>
          <w:tcPr>
            <w:tcW w:w="845" w:type="pct"/>
            <w:tcBorders>
              <w:top w:val="single" w:sz="4" w:space="0" w:color="auto"/>
              <w:left w:val="single" w:sz="4" w:space="0" w:color="auto"/>
              <w:bottom w:val="single" w:sz="4" w:space="0" w:color="auto"/>
              <w:right w:val="single" w:sz="4" w:space="0" w:color="auto"/>
            </w:tcBorders>
            <w:shd w:val="clear" w:color="5B9BD5" w:fill="5B9BD5"/>
          </w:tcPr>
          <w:p w14:paraId="23A2AE08" w14:textId="77777777" w:rsidR="009D7C3E" w:rsidRPr="00914AD9" w:rsidRDefault="009D7C3E" w:rsidP="00F43798">
            <w:pPr>
              <w:spacing w:after="0"/>
              <w:jc w:val="center"/>
              <w:rPr>
                <w:rFonts w:ascii="Calibri" w:eastAsia="Times New Roman" w:hAnsi="Calibri" w:cs="Calibri"/>
                <w:b/>
                <w:bCs/>
                <w:color w:val="FFFFFF"/>
              </w:rPr>
            </w:pPr>
            <w:r>
              <w:rPr>
                <w:rFonts w:ascii="Calibri" w:eastAsia="Times New Roman" w:hAnsi="Calibri" w:cs="Calibri"/>
                <w:b/>
                <w:bCs/>
                <w:color w:val="FFFFFF"/>
              </w:rPr>
              <w:t>Agreed Action</w:t>
            </w:r>
          </w:p>
        </w:tc>
      </w:tr>
      <w:tr w:rsidR="00243C74" w:rsidRPr="00914AD9" w14:paraId="2C534CA5" w14:textId="77777777" w:rsidTr="009A597A">
        <w:trPr>
          <w:trHeight w:val="2100"/>
          <w:jc w:val="center"/>
        </w:trPr>
        <w:tc>
          <w:tcPr>
            <w:tcW w:w="351" w:type="pct"/>
            <w:tcBorders>
              <w:top w:val="single" w:sz="4" w:space="0" w:color="9BC2E6"/>
              <w:left w:val="single" w:sz="4" w:space="0" w:color="auto"/>
              <w:bottom w:val="single" w:sz="4" w:space="0" w:color="auto"/>
              <w:right w:val="single" w:sz="4" w:space="0" w:color="auto"/>
            </w:tcBorders>
            <w:shd w:val="clear" w:color="DDEBF7" w:fill="DDEBF7"/>
            <w:vAlign w:val="center"/>
          </w:tcPr>
          <w:p w14:paraId="68F230F3" w14:textId="77777777" w:rsidR="009D7C3E" w:rsidRPr="00914AD9" w:rsidRDefault="009D7C3E" w:rsidP="00F43798">
            <w:pPr>
              <w:spacing w:after="0"/>
              <w:jc w:val="center"/>
              <w:rPr>
                <w:rFonts w:ascii="Calibri" w:eastAsia="Times New Roman" w:hAnsi="Calibri" w:cs="Calibri"/>
                <w:color w:val="000000"/>
              </w:rPr>
            </w:pPr>
            <w:r>
              <w:rPr>
                <w:rFonts w:ascii="Calibri" w:eastAsia="Times New Roman" w:hAnsi="Calibri" w:cs="Calibri"/>
                <w:color w:val="000000"/>
              </w:rPr>
              <w:t>Int01</w:t>
            </w:r>
          </w:p>
        </w:tc>
        <w:tc>
          <w:tcPr>
            <w:tcW w:w="716" w:type="pct"/>
            <w:tcBorders>
              <w:top w:val="single" w:sz="4" w:space="0" w:color="9BC2E6"/>
              <w:left w:val="single" w:sz="4" w:space="0" w:color="auto"/>
              <w:bottom w:val="single" w:sz="4" w:space="0" w:color="auto"/>
              <w:right w:val="single" w:sz="4" w:space="0" w:color="auto"/>
            </w:tcBorders>
            <w:shd w:val="clear" w:color="DDEBF7" w:fill="DDEBF7"/>
            <w:vAlign w:val="center"/>
            <w:hideMark/>
          </w:tcPr>
          <w:p w14:paraId="2E4CC5E0" w14:textId="133E1329" w:rsidR="009D7C3E" w:rsidRPr="00914AD9" w:rsidRDefault="000F4233" w:rsidP="00F43798">
            <w:pPr>
              <w:spacing w:after="0"/>
              <w:jc w:val="center"/>
              <w:rPr>
                <w:rFonts w:ascii="Calibri" w:eastAsia="Times New Roman" w:hAnsi="Calibri" w:cs="Calibri"/>
                <w:color w:val="000000"/>
              </w:rPr>
            </w:pPr>
            <w:r>
              <w:rPr>
                <w:rFonts w:ascii="Calibri" w:eastAsia="Times New Roman" w:hAnsi="Calibri" w:cs="Calibri"/>
                <w:color w:val="000000"/>
              </w:rPr>
              <w:t>C</w:t>
            </w:r>
            <w:r w:rsidR="009D7C3E" w:rsidRPr="00914AD9">
              <w:rPr>
                <w:rFonts w:ascii="Calibri" w:eastAsia="Times New Roman" w:hAnsi="Calibri" w:cs="Calibri"/>
                <w:color w:val="000000"/>
              </w:rPr>
              <w:t>ustomer information</w:t>
            </w:r>
          </w:p>
        </w:tc>
        <w:tc>
          <w:tcPr>
            <w:tcW w:w="906" w:type="pct"/>
            <w:tcBorders>
              <w:top w:val="single" w:sz="4" w:space="0" w:color="9BC2E6"/>
              <w:left w:val="nil"/>
              <w:bottom w:val="single" w:sz="4" w:space="0" w:color="auto"/>
              <w:right w:val="single" w:sz="4" w:space="0" w:color="auto"/>
            </w:tcBorders>
            <w:shd w:val="clear" w:color="DDEBF7" w:fill="DDEBF7"/>
            <w:vAlign w:val="center"/>
            <w:hideMark/>
          </w:tcPr>
          <w:p w14:paraId="524FF5EB" w14:textId="5E0FCEA5" w:rsidR="009D7C3E" w:rsidRPr="00914AD9" w:rsidRDefault="00ED64B1" w:rsidP="00F43798">
            <w:pPr>
              <w:spacing w:after="0"/>
              <w:jc w:val="center"/>
              <w:rPr>
                <w:rFonts w:ascii="Calibri" w:eastAsia="Times New Roman" w:hAnsi="Calibri" w:cs="Calibri"/>
                <w:color w:val="000000"/>
              </w:rPr>
            </w:pPr>
            <w:r>
              <w:rPr>
                <w:rFonts w:ascii="Calibri" w:eastAsia="Times New Roman" w:hAnsi="Calibri" w:cs="Calibri"/>
                <w:color w:val="000000"/>
              </w:rPr>
              <w:t>Request</w:t>
            </w:r>
            <w:r w:rsidR="009D7C3E" w:rsidRPr="00E862BE">
              <w:rPr>
                <w:rFonts w:ascii="Calibri" w:eastAsia="Times New Roman" w:hAnsi="Calibri" w:cs="Calibri"/>
                <w:color w:val="000000"/>
              </w:rPr>
              <w:t xml:space="preserve"> </w:t>
            </w:r>
            <w:r w:rsidR="00175B45">
              <w:rPr>
                <w:rFonts w:ascii="Calibri" w:eastAsia="Times New Roman" w:hAnsi="Calibri" w:cs="Calibri"/>
                <w:color w:val="000000"/>
              </w:rPr>
              <w:t xml:space="preserve">CIF </w:t>
            </w:r>
            <w:r w:rsidR="007C32BB">
              <w:rPr>
                <w:rFonts w:ascii="Calibri" w:eastAsia="Times New Roman" w:hAnsi="Calibri" w:cs="Calibri"/>
                <w:color w:val="000000"/>
              </w:rPr>
              <w:t xml:space="preserve">to </w:t>
            </w:r>
            <w:r w:rsidR="00175B45">
              <w:rPr>
                <w:rFonts w:ascii="Calibri" w:eastAsia="Times New Roman" w:hAnsi="Calibri" w:cs="Calibri"/>
                <w:color w:val="000000"/>
              </w:rPr>
              <w:t>retrieve customer information</w:t>
            </w:r>
          </w:p>
        </w:tc>
        <w:tc>
          <w:tcPr>
            <w:tcW w:w="995" w:type="pct"/>
            <w:tcBorders>
              <w:top w:val="single" w:sz="4" w:space="0" w:color="9BC2E6"/>
              <w:left w:val="single" w:sz="4" w:space="0" w:color="auto"/>
              <w:bottom w:val="single" w:sz="4" w:space="0" w:color="auto"/>
              <w:right w:val="single" w:sz="4" w:space="0" w:color="auto"/>
            </w:tcBorders>
            <w:shd w:val="clear" w:color="DDEBF7" w:fill="DDEBF7"/>
            <w:vAlign w:val="center"/>
            <w:hideMark/>
          </w:tcPr>
          <w:p w14:paraId="609A2684" w14:textId="7A7D8B9B" w:rsidR="009D7C3E" w:rsidRPr="00914AD9" w:rsidRDefault="009D7C3E" w:rsidP="00F43798">
            <w:pPr>
              <w:spacing w:after="0"/>
              <w:jc w:val="center"/>
              <w:rPr>
                <w:rFonts w:ascii="Calibri" w:eastAsia="Times New Roman" w:hAnsi="Calibri" w:cs="Calibri"/>
                <w:color w:val="000000"/>
              </w:rPr>
            </w:pPr>
            <w:r>
              <w:rPr>
                <w:rFonts w:ascii="Calibri" w:eastAsia="Times New Roman" w:hAnsi="Calibri" w:cs="Calibri"/>
                <w:color w:val="000000"/>
              </w:rPr>
              <w:t>T24</w:t>
            </w:r>
          </w:p>
        </w:tc>
        <w:tc>
          <w:tcPr>
            <w:tcW w:w="558" w:type="pct"/>
            <w:tcBorders>
              <w:top w:val="single" w:sz="4" w:space="0" w:color="9BC2E6"/>
              <w:left w:val="single" w:sz="4" w:space="0" w:color="auto"/>
              <w:bottom w:val="single" w:sz="4" w:space="0" w:color="auto"/>
              <w:right w:val="single" w:sz="4" w:space="0" w:color="auto"/>
            </w:tcBorders>
            <w:shd w:val="clear" w:color="DDEBF7" w:fill="DDEBF7"/>
            <w:vAlign w:val="center"/>
            <w:hideMark/>
          </w:tcPr>
          <w:p w14:paraId="14C4703F" w14:textId="039956D9" w:rsidR="00ED64B1" w:rsidRPr="00914AD9" w:rsidRDefault="004C5EA9" w:rsidP="00ED64B1">
            <w:pPr>
              <w:spacing w:after="0"/>
              <w:jc w:val="center"/>
              <w:rPr>
                <w:rFonts w:ascii="Calibri" w:eastAsia="Times New Roman" w:hAnsi="Calibri" w:cs="Calibri"/>
                <w:color w:val="000000"/>
              </w:rPr>
            </w:pPr>
            <w:r>
              <w:rPr>
                <w:rFonts w:ascii="Calibri" w:eastAsia="Times New Roman" w:hAnsi="Calibri" w:cs="Calibri"/>
                <w:color w:val="000000"/>
              </w:rPr>
              <w:t>Basic data of the customer</w:t>
            </w:r>
          </w:p>
        </w:tc>
        <w:tc>
          <w:tcPr>
            <w:tcW w:w="628" w:type="pct"/>
            <w:tcBorders>
              <w:top w:val="single" w:sz="4" w:space="0" w:color="9BC2E6"/>
              <w:left w:val="single" w:sz="4" w:space="0" w:color="auto"/>
              <w:bottom w:val="single" w:sz="4" w:space="0" w:color="auto"/>
              <w:right w:val="single" w:sz="4" w:space="0" w:color="auto"/>
            </w:tcBorders>
            <w:shd w:val="clear" w:color="DDEBF7" w:fill="DDEBF7"/>
            <w:vAlign w:val="center"/>
            <w:hideMark/>
          </w:tcPr>
          <w:p w14:paraId="1FB4AD9B" w14:textId="4604B73A" w:rsidR="009D7C3E" w:rsidRPr="00914AD9" w:rsidRDefault="00207577" w:rsidP="00207577">
            <w:pPr>
              <w:spacing w:after="0"/>
              <w:rPr>
                <w:rFonts w:ascii="Calibri" w:eastAsia="Times New Roman" w:hAnsi="Calibri" w:cs="Calibri"/>
                <w:color w:val="000000"/>
              </w:rPr>
            </w:pPr>
            <w:r>
              <w:rPr>
                <w:rFonts w:ascii="Calibri" w:eastAsia="Times New Roman" w:hAnsi="Calibri" w:cs="Calibri"/>
                <w:color w:val="000000"/>
              </w:rPr>
              <w:t>Waiting for the webservice from HDB</w:t>
            </w:r>
          </w:p>
        </w:tc>
        <w:tc>
          <w:tcPr>
            <w:tcW w:w="845" w:type="pct"/>
            <w:tcBorders>
              <w:top w:val="single" w:sz="4" w:space="0" w:color="9BC2E6"/>
              <w:left w:val="single" w:sz="4" w:space="0" w:color="auto"/>
              <w:bottom w:val="single" w:sz="4" w:space="0" w:color="auto"/>
              <w:right w:val="single" w:sz="4" w:space="0" w:color="auto"/>
            </w:tcBorders>
            <w:shd w:val="clear" w:color="DDEBF7" w:fill="DDEBF7"/>
          </w:tcPr>
          <w:p w14:paraId="7174E3C7" w14:textId="73F15870" w:rsidR="009D7C3E" w:rsidRPr="00914AD9" w:rsidRDefault="00984E8C" w:rsidP="00F43798">
            <w:pPr>
              <w:spacing w:after="0"/>
              <w:rPr>
                <w:rFonts w:ascii="Calibri" w:eastAsia="Times New Roman" w:hAnsi="Calibri" w:cs="Calibri"/>
                <w:color w:val="000000"/>
              </w:rPr>
            </w:pPr>
            <w:r>
              <w:rPr>
                <w:rFonts w:ascii="Calibri" w:eastAsia="Times New Roman" w:hAnsi="Calibri" w:cs="Calibri"/>
                <w:color w:val="000000"/>
              </w:rPr>
              <w:t>HDB</w:t>
            </w:r>
            <w:r w:rsidR="009D7C3E" w:rsidRPr="00F30668">
              <w:rPr>
                <w:rFonts w:ascii="Calibri" w:eastAsia="Times New Roman" w:hAnsi="Calibri" w:cs="Calibri"/>
                <w:color w:val="000000"/>
              </w:rPr>
              <w:t xml:space="preserve"> confirmed to avail the web service</w:t>
            </w:r>
            <w:r w:rsidR="009D7C3E">
              <w:rPr>
                <w:rFonts w:ascii="Calibri" w:eastAsia="Times New Roman" w:hAnsi="Calibri" w:cs="Calibri"/>
                <w:color w:val="000000"/>
              </w:rPr>
              <w:t>.</w:t>
            </w:r>
          </w:p>
        </w:tc>
      </w:tr>
      <w:tr w:rsidR="009A597A" w:rsidRPr="00914AD9" w14:paraId="06D0507D" w14:textId="77777777" w:rsidTr="009A597A">
        <w:trPr>
          <w:trHeight w:val="2100"/>
          <w:jc w:val="center"/>
        </w:trPr>
        <w:tc>
          <w:tcPr>
            <w:tcW w:w="351" w:type="pct"/>
            <w:tcBorders>
              <w:top w:val="single" w:sz="4" w:space="0" w:color="9BC2E6"/>
              <w:left w:val="single" w:sz="4" w:space="0" w:color="auto"/>
              <w:bottom w:val="single" w:sz="4" w:space="0" w:color="auto"/>
              <w:right w:val="single" w:sz="4" w:space="0" w:color="auto"/>
            </w:tcBorders>
            <w:shd w:val="clear" w:color="DDEBF7" w:fill="DDEBF7"/>
            <w:vAlign w:val="center"/>
          </w:tcPr>
          <w:p w14:paraId="4FF8C9EA" w14:textId="36AA461E" w:rsidR="009A597A" w:rsidRDefault="009A597A" w:rsidP="009A597A">
            <w:pPr>
              <w:spacing w:after="0"/>
              <w:jc w:val="center"/>
              <w:rPr>
                <w:rFonts w:ascii="Calibri" w:eastAsia="Times New Roman" w:hAnsi="Calibri" w:cs="Calibri"/>
                <w:color w:val="000000"/>
              </w:rPr>
            </w:pPr>
            <w:r>
              <w:rPr>
                <w:rFonts w:ascii="Calibri" w:eastAsia="Times New Roman" w:hAnsi="Calibri" w:cs="Calibri"/>
                <w:color w:val="000000"/>
              </w:rPr>
              <w:t>In</w:t>
            </w:r>
            <w:r w:rsidR="00DD3627">
              <w:rPr>
                <w:rFonts w:ascii="Calibri" w:eastAsia="Times New Roman" w:hAnsi="Calibri" w:cs="Calibri"/>
                <w:color w:val="000000"/>
              </w:rPr>
              <w:t>t</w:t>
            </w:r>
            <w:r>
              <w:rPr>
                <w:rFonts w:ascii="Calibri" w:eastAsia="Times New Roman" w:hAnsi="Calibri"/>
                <w:color w:val="000000"/>
              </w:rPr>
              <w:t>02</w:t>
            </w:r>
          </w:p>
        </w:tc>
        <w:tc>
          <w:tcPr>
            <w:tcW w:w="716" w:type="pct"/>
            <w:tcBorders>
              <w:top w:val="single" w:sz="4" w:space="0" w:color="9BC2E6"/>
              <w:left w:val="single" w:sz="4" w:space="0" w:color="auto"/>
              <w:bottom w:val="single" w:sz="4" w:space="0" w:color="auto"/>
              <w:right w:val="single" w:sz="4" w:space="0" w:color="auto"/>
            </w:tcBorders>
            <w:shd w:val="clear" w:color="DDEBF7" w:fill="DDEBF7"/>
            <w:vAlign w:val="center"/>
          </w:tcPr>
          <w:p w14:paraId="1666F5B2" w14:textId="1C8FE38B" w:rsidR="009A597A" w:rsidRDefault="009A597A" w:rsidP="009A597A">
            <w:pPr>
              <w:spacing w:after="0"/>
              <w:jc w:val="center"/>
              <w:rPr>
                <w:rFonts w:ascii="Calibri" w:eastAsia="Times New Roman" w:hAnsi="Calibri" w:cs="Calibri"/>
                <w:color w:val="000000"/>
              </w:rPr>
            </w:pPr>
            <w:r>
              <w:rPr>
                <w:rFonts w:ascii="Calibri" w:eastAsia="Times New Roman" w:hAnsi="Calibri" w:cs="Calibri"/>
                <w:color w:val="000000"/>
              </w:rPr>
              <w:t xml:space="preserve">Balance Settlement </w:t>
            </w:r>
          </w:p>
        </w:tc>
        <w:tc>
          <w:tcPr>
            <w:tcW w:w="906" w:type="pct"/>
            <w:tcBorders>
              <w:top w:val="single" w:sz="4" w:space="0" w:color="9BC2E6"/>
              <w:left w:val="nil"/>
              <w:bottom w:val="single" w:sz="4" w:space="0" w:color="auto"/>
              <w:right w:val="single" w:sz="4" w:space="0" w:color="auto"/>
            </w:tcBorders>
            <w:shd w:val="clear" w:color="DDEBF7" w:fill="DDEBF7"/>
            <w:vAlign w:val="center"/>
          </w:tcPr>
          <w:p w14:paraId="06EC5F6C" w14:textId="7A23075C" w:rsidR="009A597A" w:rsidRDefault="009A597A" w:rsidP="009A597A">
            <w:pPr>
              <w:spacing w:after="0"/>
              <w:jc w:val="center"/>
              <w:rPr>
                <w:rFonts w:ascii="Calibri" w:eastAsia="Times New Roman" w:hAnsi="Calibri" w:cs="Calibri"/>
                <w:color w:val="000000"/>
              </w:rPr>
            </w:pPr>
            <w:r>
              <w:rPr>
                <w:rFonts w:ascii="Calibri" w:eastAsia="Times New Roman" w:hAnsi="Calibri" w:cs="Calibri"/>
                <w:color w:val="000000"/>
              </w:rPr>
              <w:t xml:space="preserve">Request Amount details to another account </w:t>
            </w:r>
          </w:p>
        </w:tc>
        <w:tc>
          <w:tcPr>
            <w:tcW w:w="995" w:type="pct"/>
            <w:tcBorders>
              <w:top w:val="single" w:sz="4" w:space="0" w:color="9BC2E6"/>
              <w:left w:val="single" w:sz="4" w:space="0" w:color="auto"/>
              <w:bottom w:val="single" w:sz="4" w:space="0" w:color="auto"/>
              <w:right w:val="single" w:sz="4" w:space="0" w:color="auto"/>
            </w:tcBorders>
            <w:shd w:val="clear" w:color="DDEBF7" w:fill="DDEBF7"/>
            <w:vAlign w:val="center"/>
          </w:tcPr>
          <w:p w14:paraId="351556BA" w14:textId="23CD2F46" w:rsidR="009A597A" w:rsidRDefault="009A597A" w:rsidP="009A597A">
            <w:pPr>
              <w:spacing w:after="0"/>
              <w:jc w:val="center"/>
              <w:rPr>
                <w:rFonts w:ascii="Calibri" w:eastAsia="Times New Roman" w:hAnsi="Calibri" w:cs="Calibri"/>
                <w:color w:val="000000"/>
              </w:rPr>
            </w:pPr>
            <w:r>
              <w:rPr>
                <w:rFonts w:ascii="Calibri" w:eastAsia="Times New Roman" w:hAnsi="Calibri" w:cs="Calibri"/>
                <w:color w:val="000000"/>
              </w:rPr>
              <w:t>T24</w:t>
            </w:r>
          </w:p>
        </w:tc>
        <w:tc>
          <w:tcPr>
            <w:tcW w:w="558" w:type="pct"/>
            <w:tcBorders>
              <w:top w:val="single" w:sz="4" w:space="0" w:color="9BC2E6"/>
              <w:left w:val="single" w:sz="4" w:space="0" w:color="auto"/>
              <w:bottom w:val="single" w:sz="4" w:space="0" w:color="auto"/>
              <w:right w:val="single" w:sz="4" w:space="0" w:color="auto"/>
            </w:tcBorders>
            <w:shd w:val="clear" w:color="DDEBF7" w:fill="DDEBF7"/>
            <w:vAlign w:val="center"/>
          </w:tcPr>
          <w:p w14:paraId="0EACE2A8" w14:textId="537FB2AE" w:rsidR="009A597A" w:rsidRDefault="009A597A" w:rsidP="009A597A">
            <w:pPr>
              <w:spacing w:after="0"/>
              <w:jc w:val="center"/>
              <w:rPr>
                <w:rFonts w:ascii="Calibri" w:eastAsia="Times New Roman" w:hAnsi="Calibri" w:cs="Calibri"/>
                <w:color w:val="000000"/>
              </w:rPr>
            </w:pPr>
            <w:r>
              <w:rPr>
                <w:rFonts w:ascii="Calibri" w:eastAsia="Times New Roman" w:hAnsi="Calibri" w:cs="Calibri"/>
                <w:color w:val="000000"/>
              </w:rPr>
              <w:t>Customer account data</w:t>
            </w:r>
          </w:p>
        </w:tc>
        <w:tc>
          <w:tcPr>
            <w:tcW w:w="628" w:type="pct"/>
            <w:tcBorders>
              <w:top w:val="single" w:sz="4" w:space="0" w:color="9BC2E6"/>
              <w:left w:val="single" w:sz="4" w:space="0" w:color="auto"/>
              <w:bottom w:val="single" w:sz="4" w:space="0" w:color="auto"/>
              <w:right w:val="single" w:sz="4" w:space="0" w:color="auto"/>
            </w:tcBorders>
            <w:shd w:val="clear" w:color="DDEBF7" w:fill="DDEBF7"/>
            <w:vAlign w:val="center"/>
          </w:tcPr>
          <w:p w14:paraId="19800CA4" w14:textId="67190825" w:rsidR="009A597A" w:rsidRDefault="009A597A" w:rsidP="009A597A">
            <w:pPr>
              <w:spacing w:after="0"/>
              <w:rPr>
                <w:rFonts w:ascii="Calibri" w:eastAsia="Times New Roman" w:hAnsi="Calibri" w:cs="Calibri"/>
                <w:color w:val="000000"/>
              </w:rPr>
            </w:pPr>
            <w:r>
              <w:rPr>
                <w:rFonts w:ascii="Calibri" w:eastAsia="Times New Roman" w:hAnsi="Calibri" w:cs="Calibri"/>
                <w:color w:val="000000"/>
              </w:rPr>
              <w:t>Waiting for the webservice from HDB</w:t>
            </w:r>
          </w:p>
        </w:tc>
        <w:tc>
          <w:tcPr>
            <w:tcW w:w="845" w:type="pct"/>
            <w:tcBorders>
              <w:top w:val="single" w:sz="4" w:space="0" w:color="9BC2E6"/>
              <w:left w:val="single" w:sz="4" w:space="0" w:color="auto"/>
              <w:bottom w:val="single" w:sz="4" w:space="0" w:color="auto"/>
              <w:right w:val="single" w:sz="4" w:space="0" w:color="auto"/>
            </w:tcBorders>
            <w:shd w:val="clear" w:color="DDEBF7" w:fill="DDEBF7"/>
          </w:tcPr>
          <w:p w14:paraId="6071BF9A" w14:textId="465A55E6" w:rsidR="009A597A" w:rsidRDefault="009A597A" w:rsidP="009A597A">
            <w:pPr>
              <w:spacing w:after="0"/>
              <w:rPr>
                <w:rFonts w:ascii="Calibri" w:eastAsia="Times New Roman" w:hAnsi="Calibri" w:cs="Calibri"/>
                <w:color w:val="000000"/>
              </w:rPr>
            </w:pPr>
            <w:r>
              <w:rPr>
                <w:rFonts w:ascii="Calibri" w:eastAsia="Times New Roman" w:hAnsi="Calibri" w:cs="Calibri"/>
                <w:color w:val="000000"/>
              </w:rPr>
              <w:t>HDB</w:t>
            </w:r>
            <w:r w:rsidRPr="00F30668">
              <w:rPr>
                <w:rFonts w:ascii="Calibri" w:eastAsia="Times New Roman" w:hAnsi="Calibri" w:cs="Calibri"/>
                <w:color w:val="000000"/>
              </w:rPr>
              <w:t xml:space="preserve"> confirmed to avail the web service</w:t>
            </w:r>
            <w:r>
              <w:rPr>
                <w:rFonts w:ascii="Calibri" w:eastAsia="Times New Roman" w:hAnsi="Calibri" w:cs="Calibri"/>
                <w:color w:val="000000"/>
              </w:rPr>
              <w:t>.</w:t>
            </w:r>
          </w:p>
        </w:tc>
      </w:tr>
      <w:tr w:rsidR="00243C74" w:rsidRPr="00914AD9" w14:paraId="4CE385BA" w14:textId="77777777" w:rsidTr="009A597A">
        <w:trPr>
          <w:trHeight w:val="2744"/>
          <w:jc w:val="center"/>
        </w:trPr>
        <w:tc>
          <w:tcPr>
            <w:tcW w:w="351" w:type="pct"/>
            <w:tcBorders>
              <w:top w:val="single" w:sz="4" w:space="0" w:color="auto"/>
              <w:left w:val="single" w:sz="4" w:space="0" w:color="auto"/>
              <w:bottom w:val="single" w:sz="4" w:space="0" w:color="auto"/>
              <w:right w:val="single" w:sz="4" w:space="0" w:color="auto"/>
            </w:tcBorders>
            <w:shd w:val="clear" w:color="DDEBF7" w:fill="DDEBF7"/>
            <w:vAlign w:val="center"/>
          </w:tcPr>
          <w:p w14:paraId="12B01974" w14:textId="5822F3D5" w:rsidR="009D7C3E" w:rsidRPr="00914AD9" w:rsidRDefault="009D7C3E" w:rsidP="00F43798">
            <w:pPr>
              <w:spacing w:after="0"/>
              <w:jc w:val="center"/>
              <w:rPr>
                <w:rFonts w:ascii="Calibri" w:eastAsia="Times New Roman" w:hAnsi="Calibri" w:cs="Calibri"/>
                <w:color w:val="000000"/>
              </w:rPr>
            </w:pPr>
            <w:r>
              <w:rPr>
                <w:rFonts w:ascii="Calibri" w:eastAsia="Times New Roman" w:hAnsi="Calibri" w:cs="Calibri"/>
                <w:color w:val="000000"/>
              </w:rPr>
              <w:t>Int0</w:t>
            </w:r>
            <w:r w:rsidR="009A597A">
              <w:rPr>
                <w:rFonts w:ascii="Calibri" w:eastAsia="Times New Roman" w:hAnsi="Calibri" w:cs="Calibri"/>
                <w:color w:val="000000"/>
              </w:rPr>
              <w:t>3</w:t>
            </w:r>
          </w:p>
        </w:tc>
        <w:tc>
          <w:tcPr>
            <w:tcW w:w="716" w:type="pct"/>
            <w:tcBorders>
              <w:top w:val="single" w:sz="4" w:space="0" w:color="auto"/>
              <w:left w:val="single" w:sz="4" w:space="0" w:color="auto"/>
              <w:bottom w:val="single" w:sz="4" w:space="0" w:color="auto"/>
              <w:right w:val="single" w:sz="4" w:space="0" w:color="auto"/>
            </w:tcBorders>
            <w:shd w:val="clear" w:color="DDEBF7" w:fill="DDEBF7"/>
            <w:vAlign w:val="center"/>
            <w:hideMark/>
          </w:tcPr>
          <w:p w14:paraId="08CD43DF" w14:textId="1EF390E4" w:rsidR="009D7C3E" w:rsidRPr="00914AD9" w:rsidRDefault="00813C63" w:rsidP="00F43798">
            <w:pPr>
              <w:spacing w:after="0"/>
              <w:jc w:val="center"/>
              <w:rPr>
                <w:rFonts w:ascii="Calibri" w:eastAsia="Times New Roman" w:hAnsi="Calibri" w:cs="Calibri"/>
                <w:color w:val="000000"/>
              </w:rPr>
            </w:pPr>
            <w:r>
              <w:rPr>
                <w:rFonts w:ascii="Calibri" w:eastAsia="Times New Roman" w:hAnsi="Calibri" w:cs="Calibri"/>
                <w:color w:val="000000"/>
              </w:rPr>
              <w:t>Account Closure</w:t>
            </w:r>
            <w:r w:rsidR="007C32BB">
              <w:rPr>
                <w:rFonts w:ascii="Calibri" w:eastAsia="Times New Roman" w:hAnsi="Calibri" w:cs="Calibri"/>
                <w:color w:val="000000"/>
              </w:rPr>
              <w:t xml:space="preserve"> Details</w:t>
            </w:r>
          </w:p>
        </w:tc>
        <w:tc>
          <w:tcPr>
            <w:tcW w:w="906" w:type="pct"/>
            <w:tcBorders>
              <w:top w:val="single" w:sz="4" w:space="0" w:color="auto"/>
              <w:left w:val="single" w:sz="4" w:space="0" w:color="auto"/>
              <w:bottom w:val="single" w:sz="4" w:space="0" w:color="auto"/>
              <w:right w:val="single" w:sz="4" w:space="0" w:color="auto"/>
            </w:tcBorders>
            <w:shd w:val="clear" w:color="DDEBF7" w:fill="DDEBF7"/>
            <w:vAlign w:val="center"/>
            <w:hideMark/>
          </w:tcPr>
          <w:p w14:paraId="45B1757D" w14:textId="03AF9DB0" w:rsidR="009D7C3E" w:rsidRPr="00914AD9" w:rsidRDefault="007C32BB" w:rsidP="00F43798">
            <w:pPr>
              <w:spacing w:after="0"/>
              <w:jc w:val="center"/>
              <w:rPr>
                <w:rFonts w:ascii="Calibri" w:eastAsia="Times New Roman" w:hAnsi="Calibri" w:cs="Calibri"/>
                <w:color w:val="000000"/>
              </w:rPr>
            </w:pPr>
            <w:r>
              <w:rPr>
                <w:rFonts w:ascii="Calibri" w:eastAsia="Times New Roman" w:hAnsi="Calibri" w:cs="Calibri"/>
                <w:color w:val="000000"/>
              </w:rPr>
              <w:t>Request</w:t>
            </w:r>
            <w:r w:rsidR="009D7C3E" w:rsidRPr="00914AD9">
              <w:rPr>
                <w:rFonts w:ascii="Calibri" w:eastAsia="Times New Roman" w:hAnsi="Calibri" w:cs="Calibri"/>
                <w:color w:val="000000"/>
              </w:rPr>
              <w:t xml:space="preserve"> </w:t>
            </w:r>
            <w:r w:rsidR="00813C63">
              <w:rPr>
                <w:rFonts w:ascii="Calibri" w:eastAsia="Times New Roman" w:hAnsi="Calibri" w:cs="Calibri"/>
                <w:color w:val="000000"/>
              </w:rPr>
              <w:t>Account Closure</w:t>
            </w:r>
            <w:r>
              <w:rPr>
                <w:rFonts w:ascii="Calibri" w:eastAsia="Times New Roman" w:hAnsi="Calibri" w:cs="Calibri"/>
                <w:color w:val="000000"/>
              </w:rPr>
              <w:t xml:space="preserve"> details</w:t>
            </w:r>
            <w:r w:rsidR="009D7C3E" w:rsidRPr="00914AD9">
              <w:rPr>
                <w:rFonts w:ascii="Calibri" w:eastAsia="Times New Roman" w:hAnsi="Calibri" w:cs="Calibri"/>
                <w:color w:val="000000"/>
              </w:rPr>
              <w:t xml:space="preserve"> </w:t>
            </w:r>
          </w:p>
        </w:tc>
        <w:tc>
          <w:tcPr>
            <w:tcW w:w="995" w:type="pct"/>
            <w:tcBorders>
              <w:top w:val="single" w:sz="4" w:space="0" w:color="auto"/>
              <w:left w:val="single" w:sz="4" w:space="0" w:color="auto"/>
              <w:bottom w:val="single" w:sz="4" w:space="0" w:color="auto"/>
              <w:right w:val="single" w:sz="4" w:space="0" w:color="auto"/>
            </w:tcBorders>
            <w:shd w:val="clear" w:color="DDEBF7" w:fill="DDEBF7"/>
            <w:vAlign w:val="center"/>
            <w:hideMark/>
          </w:tcPr>
          <w:p w14:paraId="43F50E15" w14:textId="6B509989" w:rsidR="009D7C3E" w:rsidRPr="00914AD9" w:rsidRDefault="009D7C3E" w:rsidP="00F43798">
            <w:pPr>
              <w:spacing w:after="0"/>
              <w:jc w:val="center"/>
              <w:rPr>
                <w:rFonts w:ascii="Calibri" w:eastAsia="Times New Roman" w:hAnsi="Calibri" w:cs="Calibri"/>
                <w:color w:val="000000"/>
              </w:rPr>
            </w:pPr>
            <w:r>
              <w:rPr>
                <w:rFonts w:ascii="Calibri" w:eastAsia="Times New Roman" w:hAnsi="Calibri" w:cs="Calibri"/>
                <w:color w:val="000000"/>
              </w:rPr>
              <w:t>T24</w:t>
            </w:r>
          </w:p>
        </w:tc>
        <w:tc>
          <w:tcPr>
            <w:tcW w:w="558" w:type="pct"/>
            <w:tcBorders>
              <w:top w:val="single" w:sz="4" w:space="0" w:color="auto"/>
              <w:left w:val="single" w:sz="4" w:space="0" w:color="auto"/>
              <w:bottom w:val="single" w:sz="4" w:space="0" w:color="auto"/>
              <w:right w:val="single" w:sz="4" w:space="0" w:color="auto"/>
            </w:tcBorders>
            <w:shd w:val="clear" w:color="DDEBF7" w:fill="DDEBF7"/>
            <w:vAlign w:val="center"/>
            <w:hideMark/>
          </w:tcPr>
          <w:p w14:paraId="2B2A1505" w14:textId="177621C5" w:rsidR="009D7C3E" w:rsidRPr="00914AD9" w:rsidRDefault="009D7C3E" w:rsidP="00F43798">
            <w:pPr>
              <w:spacing w:after="0"/>
              <w:jc w:val="center"/>
              <w:rPr>
                <w:rFonts w:ascii="Calibri" w:eastAsia="Times New Roman" w:hAnsi="Calibri" w:cs="Calibri"/>
                <w:color w:val="000000"/>
              </w:rPr>
            </w:pPr>
            <w:r w:rsidRPr="00914AD9">
              <w:rPr>
                <w:rFonts w:ascii="Calibri" w:eastAsia="Times New Roman" w:hAnsi="Calibri" w:cs="Calibri"/>
                <w:color w:val="000000"/>
              </w:rPr>
              <w:t> </w:t>
            </w:r>
            <w:r w:rsidR="004C5EA9">
              <w:rPr>
                <w:rFonts w:ascii="Calibri" w:eastAsia="Times New Roman" w:hAnsi="Calibri" w:cs="Calibri"/>
                <w:color w:val="000000"/>
              </w:rPr>
              <w:t>Activate Account data</w:t>
            </w:r>
          </w:p>
        </w:tc>
        <w:tc>
          <w:tcPr>
            <w:tcW w:w="628" w:type="pct"/>
            <w:tcBorders>
              <w:top w:val="single" w:sz="4" w:space="0" w:color="auto"/>
              <w:left w:val="single" w:sz="4" w:space="0" w:color="auto"/>
              <w:bottom w:val="single" w:sz="4" w:space="0" w:color="auto"/>
              <w:right w:val="single" w:sz="4" w:space="0" w:color="auto"/>
            </w:tcBorders>
            <w:shd w:val="clear" w:color="DDEBF7" w:fill="DDEBF7"/>
            <w:vAlign w:val="center"/>
            <w:hideMark/>
          </w:tcPr>
          <w:p w14:paraId="08752F0C" w14:textId="612B91C3" w:rsidR="009D7C3E" w:rsidRPr="00914AD9" w:rsidRDefault="00207577" w:rsidP="00F43798">
            <w:pPr>
              <w:spacing w:after="0"/>
              <w:jc w:val="center"/>
              <w:rPr>
                <w:rFonts w:ascii="Calibri" w:eastAsia="Times New Roman" w:hAnsi="Calibri" w:cs="Calibri"/>
                <w:color w:val="000000"/>
              </w:rPr>
            </w:pPr>
            <w:r>
              <w:rPr>
                <w:rFonts w:ascii="Calibri" w:eastAsia="Times New Roman" w:hAnsi="Calibri" w:cs="Calibri"/>
                <w:color w:val="000000"/>
              </w:rPr>
              <w:t>Waiting for the webservice from HDB</w:t>
            </w:r>
          </w:p>
        </w:tc>
        <w:tc>
          <w:tcPr>
            <w:tcW w:w="845" w:type="pct"/>
            <w:tcBorders>
              <w:top w:val="single" w:sz="4" w:space="0" w:color="auto"/>
              <w:left w:val="single" w:sz="4" w:space="0" w:color="auto"/>
              <w:bottom w:val="single" w:sz="4" w:space="0" w:color="auto"/>
              <w:right w:val="single" w:sz="4" w:space="0" w:color="auto"/>
            </w:tcBorders>
            <w:shd w:val="clear" w:color="DDEBF7" w:fill="DDEBF7"/>
          </w:tcPr>
          <w:p w14:paraId="129A84C0" w14:textId="0CF4688F" w:rsidR="009D7C3E" w:rsidRPr="00914AD9" w:rsidRDefault="00984E8C" w:rsidP="00F43798">
            <w:pPr>
              <w:spacing w:after="0"/>
              <w:rPr>
                <w:rFonts w:ascii="Calibri" w:eastAsia="Times New Roman" w:hAnsi="Calibri" w:cs="Calibri"/>
                <w:color w:val="000000"/>
              </w:rPr>
            </w:pPr>
            <w:r>
              <w:rPr>
                <w:rFonts w:ascii="Calibri" w:eastAsia="Times New Roman" w:hAnsi="Calibri" w:cs="Calibri"/>
                <w:color w:val="000000"/>
              </w:rPr>
              <w:t>HDB</w:t>
            </w:r>
            <w:r w:rsidRPr="00F30668">
              <w:rPr>
                <w:rFonts w:ascii="Calibri" w:eastAsia="Times New Roman" w:hAnsi="Calibri" w:cs="Calibri"/>
                <w:color w:val="000000"/>
              </w:rPr>
              <w:t xml:space="preserve"> confirmed to avail the web service</w:t>
            </w:r>
            <w:r>
              <w:rPr>
                <w:rFonts w:ascii="Calibri" w:eastAsia="Times New Roman" w:hAnsi="Calibri" w:cs="Calibri"/>
                <w:color w:val="000000"/>
              </w:rPr>
              <w:t>.</w:t>
            </w:r>
          </w:p>
        </w:tc>
      </w:tr>
    </w:tbl>
    <w:p w14:paraId="6234BF2E" w14:textId="77777777" w:rsidR="00A86836" w:rsidRPr="003373CE" w:rsidRDefault="00A86836" w:rsidP="003373CE">
      <w:pPr>
        <w:pStyle w:val="Heading1"/>
      </w:pPr>
      <w:bookmarkStart w:id="51" w:name="_Toc109074372"/>
      <w:r w:rsidRPr="003373CE">
        <w:t>Assumptions and Constraints</w:t>
      </w:r>
      <w:bookmarkEnd w:id="51"/>
      <w:r w:rsidRPr="003373CE">
        <w:t xml:space="preserve"> </w:t>
      </w:r>
    </w:p>
    <w:p w14:paraId="5D7A8F30" w14:textId="1294A4A6" w:rsidR="00FD4125" w:rsidRPr="00D005D8" w:rsidRDefault="00FD4125" w:rsidP="009E23D1">
      <w:pPr>
        <w:spacing w:after="0"/>
        <w:rPr>
          <w:rFonts w:cstheme="minorHAnsi"/>
          <w:color w:val="000000"/>
          <w:sz w:val="24"/>
          <w:szCs w:val="24"/>
        </w:rPr>
      </w:pPr>
      <w:r w:rsidRPr="00D005D8">
        <w:rPr>
          <w:rFonts w:cstheme="minorHAnsi"/>
          <w:color w:val="A6A6A6" w:themeColor="background1" w:themeShade="A6"/>
          <w:sz w:val="24"/>
          <w:szCs w:val="24"/>
        </w:rPr>
        <w:t xml:space="preserve"> </w:t>
      </w:r>
      <w:r w:rsidR="00813C63">
        <w:rPr>
          <w:rFonts w:cstheme="minorHAnsi"/>
          <w:color w:val="000000"/>
          <w:sz w:val="24"/>
          <w:szCs w:val="24"/>
        </w:rPr>
        <w:t>Account Closure</w:t>
      </w:r>
      <w:r w:rsidRPr="00D005D8">
        <w:rPr>
          <w:rFonts w:cstheme="minorHAnsi"/>
          <w:color w:val="000000"/>
          <w:sz w:val="24"/>
          <w:szCs w:val="24"/>
        </w:rPr>
        <w:t xml:space="preserve"> Process applied </w:t>
      </w:r>
      <w:r w:rsidR="00711451" w:rsidRPr="00D005D8">
        <w:rPr>
          <w:rFonts w:cstheme="minorHAnsi"/>
          <w:color w:val="000000"/>
          <w:sz w:val="24"/>
          <w:szCs w:val="24"/>
        </w:rPr>
        <w:t>as a for any customer</w:t>
      </w:r>
      <w:r w:rsidRPr="00D005D8">
        <w:rPr>
          <w:rFonts w:cstheme="minorHAnsi"/>
          <w:color w:val="000000"/>
          <w:sz w:val="24"/>
          <w:szCs w:val="24"/>
        </w:rPr>
        <w:t xml:space="preserve"> </w:t>
      </w:r>
      <w:r w:rsidR="00352EBB">
        <w:rPr>
          <w:rFonts w:cstheme="minorHAnsi"/>
          <w:color w:val="000000"/>
          <w:sz w:val="24"/>
          <w:szCs w:val="24"/>
        </w:rPr>
        <w:t>want</w:t>
      </w:r>
      <w:r w:rsidR="00107E04">
        <w:rPr>
          <w:rFonts w:cstheme="minorHAnsi"/>
          <w:color w:val="000000"/>
          <w:sz w:val="24"/>
          <w:szCs w:val="24"/>
        </w:rPr>
        <w:t>s</w:t>
      </w:r>
      <w:r w:rsidR="00352EBB">
        <w:rPr>
          <w:rFonts w:cstheme="minorHAnsi"/>
          <w:color w:val="000000"/>
          <w:sz w:val="24"/>
          <w:szCs w:val="24"/>
        </w:rPr>
        <w:t xml:space="preserve"> to </w:t>
      </w:r>
      <w:r w:rsidR="00387BB4">
        <w:rPr>
          <w:rFonts w:cstheme="minorHAnsi"/>
          <w:color w:val="000000"/>
          <w:sz w:val="24"/>
          <w:szCs w:val="24"/>
        </w:rPr>
        <w:t>close</w:t>
      </w:r>
      <w:r w:rsidR="00352EBB">
        <w:rPr>
          <w:rFonts w:cstheme="minorHAnsi"/>
          <w:color w:val="000000"/>
          <w:sz w:val="24"/>
          <w:szCs w:val="24"/>
        </w:rPr>
        <w:t xml:space="preserve"> his </w:t>
      </w:r>
      <w:r w:rsidR="00107E04">
        <w:rPr>
          <w:rFonts w:cstheme="minorHAnsi"/>
          <w:color w:val="000000"/>
          <w:sz w:val="24"/>
          <w:szCs w:val="24"/>
        </w:rPr>
        <w:t>a</w:t>
      </w:r>
      <w:r w:rsidR="00352EBB">
        <w:rPr>
          <w:rFonts w:cstheme="minorHAnsi"/>
          <w:color w:val="000000"/>
          <w:sz w:val="24"/>
          <w:szCs w:val="24"/>
        </w:rPr>
        <w:t xml:space="preserve">ccount </w:t>
      </w:r>
      <w:r w:rsidRPr="00D005D8">
        <w:rPr>
          <w:rFonts w:cstheme="minorHAnsi"/>
          <w:color w:val="000000"/>
          <w:sz w:val="24"/>
          <w:szCs w:val="24"/>
        </w:rPr>
        <w:t xml:space="preserve">on the following assumptions: </w:t>
      </w:r>
    </w:p>
    <w:p w14:paraId="12C4FFEE" w14:textId="4DE46925" w:rsidR="008670D0" w:rsidRPr="00D005D8" w:rsidRDefault="008670D0" w:rsidP="00FC1299">
      <w:pPr>
        <w:pStyle w:val="ListParagraph"/>
        <w:numPr>
          <w:ilvl w:val="0"/>
          <w:numId w:val="24"/>
        </w:numPr>
        <w:shd w:val="clear" w:color="auto" w:fill="FFFFFF" w:themeFill="background1"/>
        <w:spacing w:after="0"/>
        <w:rPr>
          <w:rFonts w:cstheme="minorHAnsi"/>
          <w:color w:val="000000" w:themeColor="text1"/>
          <w:sz w:val="24"/>
          <w:szCs w:val="24"/>
        </w:rPr>
      </w:pPr>
      <w:r w:rsidRPr="00D005D8">
        <w:rPr>
          <w:rFonts w:cstheme="minorHAnsi"/>
          <w:color w:val="000000" w:themeColor="text1"/>
          <w:sz w:val="24"/>
          <w:szCs w:val="24"/>
        </w:rPr>
        <w:t xml:space="preserve">The </w:t>
      </w:r>
      <w:r w:rsidR="00504625" w:rsidRPr="00D005D8">
        <w:rPr>
          <w:rFonts w:cstheme="minorHAnsi"/>
          <w:color w:val="000000" w:themeColor="text1"/>
          <w:sz w:val="24"/>
          <w:szCs w:val="24"/>
        </w:rPr>
        <w:t xml:space="preserve">authorized </w:t>
      </w:r>
      <w:r w:rsidRPr="00D005D8">
        <w:rPr>
          <w:rFonts w:cstheme="minorHAnsi"/>
          <w:color w:val="000000" w:themeColor="text1"/>
          <w:sz w:val="24"/>
          <w:szCs w:val="24"/>
        </w:rPr>
        <w:t>user</w:t>
      </w:r>
      <w:r w:rsidR="00504625" w:rsidRPr="00D005D8">
        <w:rPr>
          <w:rFonts w:cstheme="minorHAnsi"/>
          <w:color w:val="000000" w:themeColor="text1"/>
          <w:sz w:val="24"/>
          <w:szCs w:val="24"/>
        </w:rPr>
        <w:t>s</w:t>
      </w:r>
      <w:r w:rsidRPr="00D005D8">
        <w:rPr>
          <w:rFonts w:cstheme="minorHAnsi"/>
          <w:color w:val="000000" w:themeColor="text1"/>
          <w:sz w:val="24"/>
          <w:szCs w:val="24"/>
        </w:rPr>
        <w:t xml:space="preserve"> can use search</w:t>
      </w:r>
      <w:r w:rsidR="00132FDD" w:rsidRPr="00D005D8">
        <w:rPr>
          <w:rFonts w:cstheme="minorHAnsi"/>
          <w:color w:val="000000" w:themeColor="text1"/>
          <w:sz w:val="24"/>
          <w:szCs w:val="24"/>
        </w:rPr>
        <w:t>ing</w:t>
      </w:r>
      <w:r w:rsidRPr="00D005D8">
        <w:rPr>
          <w:rFonts w:cstheme="minorHAnsi"/>
          <w:color w:val="000000" w:themeColor="text1"/>
          <w:sz w:val="24"/>
          <w:szCs w:val="24"/>
        </w:rPr>
        <w:t xml:space="preserve"> capabilit</w:t>
      </w:r>
      <w:r w:rsidR="00132FDD" w:rsidRPr="00D005D8">
        <w:rPr>
          <w:rFonts w:cstheme="minorHAnsi"/>
          <w:color w:val="000000" w:themeColor="text1"/>
          <w:sz w:val="24"/>
          <w:szCs w:val="24"/>
        </w:rPr>
        <w:t>ies</w:t>
      </w:r>
      <w:r w:rsidRPr="00D005D8">
        <w:rPr>
          <w:rFonts w:cstheme="minorHAnsi"/>
          <w:color w:val="000000" w:themeColor="text1"/>
          <w:sz w:val="24"/>
          <w:szCs w:val="24"/>
        </w:rPr>
        <w:t xml:space="preserve"> in the BPM </w:t>
      </w:r>
      <w:r w:rsidR="00E862BE" w:rsidRPr="00D005D8">
        <w:rPr>
          <w:rFonts w:cstheme="minorHAnsi"/>
          <w:color w:val="000000" w:themeColor="text1"/>
          <w:sz w:val="24"/>
          <w:szCs w:val="24"/>
        </w:rPr>
        <w:t>system for</w:t>
      </w:r>
      <w:r w:rsidRPr="00D005D8">
        <w:rPr>
          <w:rFonts w:cstheme="minorHAnsi"/>
          <w:color w:val="000000" w:themeColor="text1"/>
          <w:sz w:val="24"/>
          <w:szCs w:val="24"/>
        </w:rPr>
        <w:t xml:space="preserve"> the completed tasks </w:t>
      </w:r>
      <w:r w:rsidR="00132FDD" w:rsidRPr="00D005D8">
        <w:rPr>
          <w:rFonts w:cstheme="minorHAnsi"/>
          <w:color w:val="000000" w:themeColor="text1"/>
          <w:sz w:val="24"/>
          <w:szCs w:val="24"/>
        </w:rPr>
        <w:t xml:space="preserve">and / </w:t>
      </w:r>
      <w:r w:rsidRPr="00D005D8">
        <w:rPr>
          <w:rFonts w:cstheme="minorHAnsi"/>
          <w:color w:val="000000" w:themeColor="text1"/>
          <w:sz w:val="24"/>
          <w:szCs w:val="24"/>
        </w:rPr>
        <w:t>or completed process</w:t>
      </w:r>
      <w:r w:rsidR="00132FDD" w:rsidRPr="00D005D8">
        <w:rPr>
          <w:rFonts w:cstheme="minorHAnsi"/>
          <w:color w:val="000000" w:themeColor="text1"/>
          <w:sz w:val="24"/>
          <w:szCs w:val="24"/>
        </w:rPr>
        <w:t xml:space="preserve"> within the user’s assigned branch</w:t>
      </w:r>
      <w:r w:rsidRPr="00D005D8">
        <w:rPr>
          <w:rFonts w:cstheme="minorHAnsi"/>
          <w:color w:val="000000" w:themeColor="text1"/>
          <w:sz w:val="24"/>
          <w:szCs w:val="24"/>
        </w:rPr>
        <w:t xml:space="preserve"> and view the process instance data and its attachments</w:t>
      </w:r>
      <w:r w:rsidR="00132FDD" w:rsidRPr="00D005D8">
        <w:rPr>
          <w:rFonts w:cstheme="minorHAnsi"/>
          <w:color w:val="000000" w:themeColor="text1"/>
          <w:sz w:val="24"/>
          <w:szCs w:val="24"/>
        </w:rPr>
        <w:t>.</w:t>
      </w:r>
    </w:p>
    <w:p w14:paraId="22823DB6" w14:textId="16DCA65C" w:rsidR="00132FDD" w:rsidRPr="00D005D8" w:rsidRDefault="00132FDD" w:rsidP="00FC1299">
      <w:pPr>
        <w:pStyle w:val="ListParagraph"/>
        <w:numPr>
          <w:ilvl w:val="0"/>
          <w:numId w:val="24"/>
        </w:numPr>
        <w:shd w:val="clear" w:color="auto" w:fill="FFFFFF" w:themeFill="background1"/>
        <w:spacing w:after="0"/>
        <w:rPr>
          <w:rFonts w:cstheme="minorHAnsi"/>
          <w:color w:val="000000" w:themeColor="text1"/>
          <w:sz w:val="24"/>
          <w:szCs w:val="24"/>
        </w:rPr>
      </w:pPr>
      <w:r w:rsidRPr="00D005D8">
        <w:rPr>
          <w:rFonts w:cstheme="minorHAnsi"/>
          <w:color w:val="000000" w:themeColor="text1"/>
          <w:sz w:val="24"/>
          <w:szCs w:val="24"/>
        </w:rPr>
        <w:t xml:space="preserve">The authorized </w:t>
      </w:r>
      <w:r w:rsidR="005E17CB" w:rsidRPr="00D005D8">
        <w:rPr>
          <w:rFonts w:cstheme="minorHAnsi"/>
          <w:color w:val="000000" w:themeColor="text1"/>
          <w:sz w:val="24"/>
          <w:szCs w:val="24"/>
        </w:rPr>
        <w:t xml:space="preserve">Central unit </w:t>
      </w:r>
      <w:r w:rsidRPr="00D005D8">
        <w:rPr>
          <w:rFonts w:cstheme="minorHAnsi"/>
          <w:color w:val="000000" w:themeColor="text1"/>
          <w:sz w:val="24"/>
          <w:szCs w:val="24"/>
        </w:rPr>
        <w:t xml:space="preserve">users can use searching capabilities in the BPM </w:t>
      </w:r>
      <w:r w:rsidR="00E862BE" w:rsidRPr="00D005D8">
        <w:rPr>
          <w:rFonts w:cstheme="minorHAnsi"/>
          <w:color w:val="000000" w:themeColor="text1"/>
          <w:sz w:val="24"/>
          <w:szCs w:val="24"/>
        </w:rPr>
        <w:t>system for</w:t>
      </w:r>
      <w:r w:rsidRPr="00D005D8">
        <w:rPr>
          <w:rFonts w:cstheme="minorHAnsi"/>
          <w:color w:val="000000" w:themeColor="text1"/>
          <w:sz w:val="24"/>
          <w:szCs w:val="24"/>
        </w:rPr>
        <w:t xml:space="preserve"> the completed tasks and / or completed process for all transactions on the systems produced from all branches and sectors and view the process instance data and its attachments.</w:t>
      </w:r>
    </w:p>
    <w:p w14:paraId="58B72E10" w14:textId="23F5AC74" w:rsidR="000171ED" w:rsidRPr="00D005D8" w:rsidRDefault="000171ED" w:rsidP="00FC1299">
      <w:pPr>
        <w:pStyle w:val="ListParagraph"/>
        <w:numPr>
          <w:ilvl w:val="0"/>
          <w:numId w:val="24"/>
        </w:numPr>
        <w:shd w:val="clear" w:color="auto" w:fill="FFFFFF" w:themeFill="background1"/>
        <w:spacing w:after="0"/>
        <w:rPr>
          <w:rFonts w:cstheme="minorHAnsi"/>
          <w:color w:val="000000" w:themeColor="text1"/>
          <w:sz w:val="24"/>
          <w:szCs w:val="24"/>
        </w:rPr>
      </w:pPr>
      <w:r w:rsidRPr="00D005D8">
        <w:rPr>
          <w:rFonts w:cstheme="minorHAnsi"/>
          <w:color w:val="000000" w:themeColor="text1"/>
          <w:sz w:val="24"/>
          <w:szCs w:val="24"/>
        </w:rPr>
        <w:t>Any performance report can be generated from BPM system as long as the data is available in our system</w:t>
      </w:r>
      <w:r w:rsidR="005E17CB" w:rsidRPr="00D005D8">
        <w:rPr>
          <w:rFonts w:cstheme="minorHAnsi"/>
          <w:color w:val="000000" w:themeColor="text1"/>
          <w:sz w:val="24"/>
          <w:szCs w:val="24"/>
        </w:rPr>
        <w:t>.</w:t>
      </w:r>
    </w:p>
    <w:p w14:paraId="566EC0AD" w14:textId="6CF0A5FC" w:rsidR="00F127BE" w:rsidRPr="00D005D8" w:rsidRDefault="00476587" w:rsidP="00FC1299">
      <w:pPr>
        <w:pStyle w:val="ListParagraph"/>
        <w:numPr>
          <w:ilvl w:val="0"/>
          <w:numId w:val="24"/>
        </w:numPr>
        <w:shd w:val="clear" w:color="auto" w:fill="FFFFFF" w:themeFill="background1"/>
        <w:spacing w:after="0"/>
        <w:rPr>
          <w:rFonts w:cstheme="minorHAnsi"/>
          <w:color w:val="000000" w:themeColor="text1"/>
          <w:sz w:val="24"/>
          <w:szCs w:val="24"/>
        </w:rPr>
      </w:pPr>
      <w:r w:rsidRPr="00D005D8">
        <w:rPr>
          <w:rFonts w:cstheme="minorHAnsi"/>
          <w:color w:val="000000" w:themeColor="text1"/>
          <w:sz w:val="24"/>
          <w:szCs w:val="24"/>
        </w:rPr>
        <w:t>Any searching query can be defined from the BPM system as long as the metadata of this query is available on the system</w:t>
      </w:r>
      <w:r w:rsidR="005A3D72" w:rsidRPr="00D005D8">
        <w:rPr>
          <w:rFonts w:cstheme="minorHAnsi"/>
          <w:color w:val="000000" w:themeColor="text1"/>
          <w:sz w:val="24"/>
          <w:szCs w:val="24"/>
        </w:rPr>
        <w:t>.</w:t>
      </w:r>
    </w:p>
    <w:p w14:paraId="061BF458" w14:textId="0AEC4786" w:rsidR="009723E1" w:rsidRPr="00A87ED8" w:rsidRDefault="00F127BE" w:rsidP="00A87ED8">
      <w:pPr>
        <w:pStyle w:val="ListParagraph"/>
        <w:numPr>
          <w:ilvl w:val="0"/>
          <w:numId w:val="24"/>
        </w:numPr>
        <w:spacing w:after="0"/>
        <w:rPr>
          <w:rFonts w:cstheme="minorHAnsi"/>
          <w:sz w:val="24"/>
          <w:szCs w:val="24"/>
        </w:rPr>
      </w:pPr>
      <w:r w:rsidRPr="00D005D8">
        <w:rPr>
          <w:rFonts w:cstheme="minorHAnsi"/>
          <w:sz w:val="24"/>
          <w:szCs w:val="24"/>
        </w:rPr>
        <w:t xml:space="preserve">All interfaces will be in both Arabic and English </w:t>
      </w:r>
      <w:r w:rsidR="00A462E1" w:rsidRPr="00D005D8">
        <w:rPr>
          <w:rFonts w:cstheme="minorHAnsi"/>
          <w:sz w:val="24"/>
          <w:szCs w:val="24"/>
        </w:rPr>
        <w:t>languages</w:t>
      </w:r>
      <w:r w:rsidR="00E862BE" w:rsidRPr="00D005D8">
        <w:rPr>
          <w:rFonts w:cstheme="minorHAnsi"/>
          <w:sz w:val="24"/>
          <w:szCs w:val="24"/>
        </w:rPr>
        <w:t>.</w:t>
      </w:r>
      <w:bookmarkStart w:id="52" w:name="_Appendix_A_–"/>
      <w:bookmarkEnd w:id="0"/>
      <w:bookmarkEnd w:id="52"/>
    </w:p>
    <w:p w14:paraId="0202DCFB" w14:textId="5B66FB7C" w:rsidR="009723E1" w:rsidRPr="00D005D8" w:rsidRDefault="009723E1" w:rsidP="003373CE">
      <w:pPr>
        <w:pStyle w:val="Heading1"/>
      </w:pPr>
      <w:bookmarkStart w:id="53" w:name="_Toc109074373"/>
      <w:r w:rsidRPr="00D005D8">
        <w:t>Out of Scope</w:t>
      </w:r>
      <w:bookmarkEnd w:id="53"/>
      <w:r w:rsidRPr="00D005D8">
        <w:t xml:space="preserve"> </w:t>
      </w:r>
    </w:p>
    <w:p w14:paraId="0B5333B0" w14:textId="3E5A11BF" w:rsidR="009723E1" w:rsidRPr="00D005D8" w:rsidRDefault="009723E1" w:rsidP="00243C74">
      <w:pPr>
        <w:pStyle w:val="GBMBulletLevel1"/>
        <w:numPr>
          <w:ilvl w:val="0"/>
          <w:numId w:val="34"/>
        </w:numPr>
        <w:jc w:val="both"/>
        <w:rPr>
          <w:rFonts w:asciiTheme="minorHAnsi" w:eastAsia="Times New Roman" w:hAnsiTheme="minorHAnsi" w:cstheme="minorHAnsi"/>
          <w:sz w:val="24"/>
          <w:szCs w:val="24"/>
          <w:lang w:val="en-US" w:eastAsia="es-ES"/>
        </w:rPr>
      </w:pPr>
      <w:r w:rsidRPr="00D005D8">
        <w:rPr>
          <w:rFonts w:asciiTheme="minorHAnsi" w:eastAsia="Times New Roman" w:hAnsiTheme="minorHAnsi" w:cstheme="minorHAnsi"/>
          <w:sz w:val="24"/>
          <w:szCs w:val="24"/>
          <w:lang w:val="en-US" w:eastAsia="es-ES"/>
        </w:rPr>
        <w:t xml:space="preserve">Valleysoft </w:t>
      </w:r>
      <w:r w:rsidR="00D005D8">
        <w:rPr>
          <w:rFonts w:asciiTheme="minorHAnsi" w:eastAsia="Times New Roman" w:hAnsiTheme="minorHAnsi" w:cstheme="minorHAnsi"/>
          <w:sz w:val="24"/>
          <w:szCs w:val="24"/>
          <w:lang w:val="en-US" w:eastAsia="es-ES"/>
        </w:rPr>
        <w:t xml:space="preserve">has no responsibility </w:t>
      </w:r>
      <w:r w:rsidR="00D005D8" w:rsidRPr="00D005D8">
        <w:rPr>
          <w:rFonts w:asciiTheme="minorHAnsi" w:eastAsia="Times New Roman" w:hAnsiTheme="minorHAnsi" w:cstheme="minorHAnsi"/>
          <w:sz w:val="24"/>
          <w:szCs w:val="24"/>
          <w:lang w:val="en-US" w:eastAsia="es-ES"/>
        </w:rPr>
        <w:t>for</w:t>
      </w:r>
      <w:r w:rsidRPr="00D005D8">
        <w:rPr>
          <w:rFonts w:asciiTheme="minorHAnsi" w:eastAsia="Times New Roman" w:hAnsiTheme="minorHAnsi" w:cstheme="minorHAnsi"/>
          <w:sz w:val="24"/>
          <w:szCs w:val="24"/>
          <w:lang w:val="en-US" w:eastAsia="es-ES"/>
        </w:rPr>
        <w:t xml:space="preserve"> any archiving document.</w:t>
      </w:r>
    </w:p>
    <w:p w14:paraId="3BDF106C" w14:textId="68E3B98A" w:rsidR="00D005D8" w:rsidRPr="00D005D8" w:rsidRDefault="00D005D8" w:rsidP="00243C74">
      <w:pPr>
        <w:pStyle w:val="GBMBulletLevel1"/>
        <w:numPr>
          <w:ilvl w:val="0"/>
          <w:numId w:val="34"/>
        </w:numPr>
        <w:jc w:val="both"/>
        <w:rPr>
          <w:rFonts w:asciiTheme="minorHAnsi" w:eastAsia="Times New Roman" w:hAnsiTheme="minorHAnsi" w:cstheme="minorHAnsi"/>
          <w:sz w:val="24"/>
          <w:szCs w:val="24"/>
          <w:lang w:val="en-US" w:eastAsia="es-ES"/>
        </w:rPr>
      </w:pPr>
      <w:r w:rsidRPr="00D005D8">
        <w:rPr>
          <w:rFonts w:asciiTheme="minorHAnsi" w:eastAsia="Times New Roman" w:hAnsiTheme="minorHAnsi" w:cstheme="minorHAnsi"/>
          <w:sz w:val="24"/>
          <w:szCs w:val="24"/>
          <w:lang w:val="en-US" w:eastAsia="es-ES"/>
        </w:rPr>
        <w:lastRenderedPageBreak/>
        <w:t xml:space="preserve">Modification, </w:t>
      </w:r>
      <w:r w:rsidR="001B1962">
        <w:rPr>
          <w:rFonts w:asciiTheme="minorHAnsi" w:eastAsia="Times New Roman" w:hAnsiTheme="minorHAnsi" w:cstheme="minorHAnsi"/>
          <w:sz w:val="24"/>
          <w:szCs w:val="24"/>
          <w:lang w:val="en-US" w:eastAsia="es-ES"/>
        </w:rPr>
        <w:t>Activation</w:t>
      </w:r>
      <w:r w:rsidRPr="00D005D8">
        <w:rPr>
          <w:rFonts w:asciiTheme="minorHAnsi" w:eastAsia="Times New Roman" w:hAnsiTheme="minorHAnsi" w:cstheme="minorHAnsi"/>
          <w:sz w:val="24"/>
          <w:szCs w:val="24"/>
          <w:lang w:val="en-US" w:eastAsia="es-ES"/>
        </w:rPr>
        <w:t>, fixing defects or enhancements to existing applications or any backend or front-end channels.</w:t>
      </w:r>
    </w:p>
    <w:p w14:paraId="7785D88C" w14:textId="77777777" w:rsidR="00D005D8" w:rsidRPr="00D005D8" w:rsidRDefault="00D005D8" w:rsidP="00243C74">
      <w:pPr>
        <w:pStyle w:val="GBMBulletLevel1"/>
        <w:numPr>
          <w:ilvl w:val="0"/>
          <w:numId w:val="34"/>
        </w:numPr>
        <w:jc w:val="both"/>
        <w:rPr>
          <w:rFonts w:asciiTheme="minorHAnsi" w:eastAsia="Times New Roman" w:hAnsiTheme="minorHAnsi" w:cstheme="minorHAnsi"/>
          <w:sz w:val="24"/>
          <w:szCs w:val="24"/>
          <w:lang w:val="en-US" w:eastAsia="es-ES"/>
        </w:rPr>
      </w:pPr>
      <w:r w:rsidRPr="00D005D8">
        <w:rPr>
          <w:rFonts w:asciiTheme="minorHAnsi" w:eastAsia="Times New Roman" w:hAnsiTheme="minorHAnsi" w:cstheme="minorHAnsi"/>
          <w:sz w:val="24"/>
          <w:szCs w:val="24"/>
          <w:lang w:val="en-US" w:eastAsia="es-ES"/>
        </w:rPr>
        <w:t>Automation scripts and its implementation for various management activities.</w:t>
      </w:r>
      <w:r w:rsidRPr="00D005D8">
        <w:rPr>
          <w:rFonts w:asciiTheme="minorHAnsi" w:eastAsia="Times New Roman" w:hAnsiTheme="minorHAnsi" w:cstheme="minorHAnsi"/>
          <w:sz w:val="24"/>
          <w:szCs w:val="24"/>
          <w:lang w:val="en-US" w:eastAsia="es-ES"/>
        </w:rPr>
        <w:tab/>
      </w:r>
      <w:r w:rsidRPr="00D005D8">
        <w:rPr>
          <w:rFonts w:asciiTheme="minorHAnsi" w:eastAsia="Times New Roman" w:hAnsiTheme="minorHAnsi" w:cstheme="minorHAnsi"/>
          <w:sz w:val="24"/>
          <w:szCs w:val="24"/>
          <w:lang w:val="en-US" w:eastAsia="es-ES"/>
        </w:rPr>
        <w:tab/>
      </w:r>
    </w:p>
    <w:p w14:paraId="64D1607A" w14:textId="77777777" w:rsidR="00D005D8" w:rsidRPr="00D005D8" w:rsidRDefault="00D005D8" w:rsidP="00243C74">
      <w:pPr>
        <w:pStyle w:val="GBMBulletLevel1"/>
        <w:numPr>
          <w:ilvl w:val="0"/>
          <w:numId w:val="34"/>
        </w:numPr>
        <w:jc w:val="both"/>
        <w:rPr>
          <w:rFonts w:asciiTheme="minorHAnsi" w:eastAsia="Times New Roman" w:hAnsiTheme="minorHAnsi" w:cstheme="minorHAnsi"/>
          <w:sz w:val="24"/>
          <w:szCs w:val="24"/>
          <w:lang w:val="en-US" w:eastAsia="es-ES"/>
        </w:rPr>
      </w:pPr>
      <w:r w:rsidRPr="00D005D8">
        <w:rPr>
          <w:rFonts w:asciiTheme="minorHAnsi" w:eastAsia="Times New Roman" w:hAnsiTheme="minorHAnsi" w:cstheme="minorHAnsi"/>
          <w:sz w:val="24"/>
          <w:szCs w:val="24"/>
          <w:lang w:val="en-US" w:eastAsia="es-ES"/>
        </w:rPr>
        <w:t xml:space="preserve">Data entry, </w:t>
      </w:r>
      <w:r w:rsidRPr="00D005D8">
        <w:rPr>
          <w:rFonts w:asciiTheme="minorHAnsi" w:eastAsia="Times New Roman" w:hAnsiTheme="minorHAnsi" w:cstheme="minorHAnsi"/>
          <w:sz w:val="24"/>
          <w:szCs w:val="24"/>
          <w:lang w:eastAsia="es-ES"/>
        </w:rPr>
        <w:t xml:space="preserve">data </w:t>
      </w:r>
      <w:r w:rsidRPr="00D005D8">
        <w:rPr>
          <w:rFonts w:asciiTheme="minorHAnsi" w:eastAsia="Times New Roman" w:hAnsiTheme="minorHAnsi" w:cstheme="minorHAnsi"/>
          <w:sz w:val="24"/>
          <w:szCs w:val="24"/>
          <w:lang w:val="en-US" w:eastAsia="es-ES"/>
        </w:rPr>
        <w:t>cleansing or data conversion on databases.</w:t>
      </w:r>
    </w:p>
    <w:p w14:paraId="4F6F1EA2" w14:textId="5276B499" w:rsidR="00D005D8" w:rsidRDefault="00D005D8" w:rsidP="00243C74">
      <w:pPr>
        <w:pStyle w:val="GBMBulletLevel1"/>
        <w:numPr>
          <w:ilvl w:val="0"/>
          <w:numId w:val="34"/>
        </w:numPr>
        <w:jc w:val="both"/>
        <w:rPr>
          <w:rFonts w:asciiTheme="minorHAnsi" w:eastAsia="Times New Roman" w:hAnsiTheme="minorHAnsi" w:cstheme="minorHAnsi"/>
          <w:sz w:val="24"/>
          <w:szCs w:val="24"/>
          <w:lang w:val="en-US" w:eastAsia="es-ES"/>
        </w:rPr>
      </w:pPr>
      <w:r w:rsidRPr="00D005D8">
        <w:rPr>
          <w:rFonts w:asciiTheme="minorHAnsi" w:eastAsia="Times New Roman" w:hAnsiTheme="minorHAnsi" w:cstheme="minorHAnsi"/>
          <w:sz w:val="24"/>
          <w:szCs w:val="24"/>
          <w:lang w:val="en-US" w:eastAsia="es-ES"/>
        </w:rPr>
        <w:t>Infrastructure monitoring.</w:t>
      </w:r>
    </w:p>
    <w:p w14:paraId="2EFB42CD" w14:textId="1516AD03" w:rsidR="00AF24A0" w:rsidRPr="00D005D8" w:rsidRDefault="00AF24A0" w:rsidP="00243C74">
      <w:pPr>
        <w:pStyle w:val="GBMBulletLevel1"/>
        <w:numPr>
          <w:ilvl w:val="0"/>
          <w:numId w:val="34"/>
        </w:numPr>
        <w:jc w:val="both"/>
        <w:rPr>
          <w:rFonts w:asciiTheme="minorHAnsi" w:eastAsia="Times New Roman" w:hAnsiTheme="minorHAnsi" w:cstheme="minorHAnsi"/>
          <w:sz w:val="24"/>
          <w:szCs w:val="24"/>
          <w:lang w:val="en-US" w:eastAsia="es-ES"/>
        </w:rPr>
      </w:pPr>
      <w:r>
        <w:rPr>
          <w:rFonts w:asciiTheme="minorHAnsi" w:eastAsia="Times New Roman" w:hAnsiTheme="minorHAnsi" w:cstheme="minorHAnsi"/>
          <w:sz w:val="24"/>
          <w:szCs w:val="24"/>
          <w:lang w:val="en-US" w:eastAsia="es-ES"/>
        </w:rPr>
        <w:t>Any other requirement not mentioned in the BRD will be considered out of scope.</w:t>
      </w:r>
    </w:p>
    <w:p w14:paraId="74F6FF6B" w14:textId="7C40A907" w:rsidR="00D005D8" w:rsidRPr="00D005D8" w:rsidRDefault="00D005D8" w:rsidP="00243C74">
      <w:pPr>
        <w:pStyle w:val="GBMBulletLevel1"/>
        <w:numPr>
          <w:ilvl w:val="0"/>
          <w:numId w:val="34"/>
        </w:numPr>
        <w:jc w:val="both"/>
        <w:rPr>
          <w:rFonts w:asciiTheme="minorHAnsi" w:eastAsia="Times New Roman" w:hAnsiTheme="minorHAnsi" w:cstheme="minorHAnsi"/>
          <w:sz w:val="24"/>
          <w:szCs w:val="24"/>
          <w:lang w:val="en-US" w:eastAsia="es-ES"/>
        </w:rPr>
      </w:pPr>
      <w:r w:rsidRPr="00D005D8">
        <w:rPr>
          <w:rFonts w:asciiTheme="minorHAnsi" w:eastAsia="Times New Roman" w:hAnsiTheme="minorHAnsi" w:cstheme="minorHAnsi"/>
          <w:sz w:val="24"/>
          <w:szCs w:val="24"/>
          <w:lang w:val="en-US" w:eastAsia="es-ES"/>
        </w:rPr>
        <w:t>Backup and restore of systems being developed and installed</w:t>
      </w:r>
      <w:r>
        <w:rPr>
          <w:rFonts w:asciiTheme="minorHAnsi" w:eastAsia="Times New Roman" w:hAnsiTheme="minorHAnsi" w:cstheme="minorHAnsi"/>
          <w:sz w:val="24"/>
          <w:szCs w:val="24"/>
          <w:lang w:val="en-US" w:eastAsia="es-ES"/>
        </w:rPr>
        <w:t>.</w:t>
      </w:r>
    </w:p>
    <w:p w14:paraId="024C8E27" w14:textId="68C0DD14" w:rsidR="009723E1" w:rsidRDefault="00D005D8" w:rsidP="00243C74">
      <w:pPr>
        <w:pStyle w:val="GBMBulletLevel1"/>
        <w:numPr>
          <w:ilvl w:val="0"/>
          <w:numId w:val="34"/>
        </w:numPr>
        <w:jc w:val="both"/>
        <w:rPr>
          <w:rFonts w:asciiTheme="minorHAnsi" w:eastAsia="Times New Roman" w:hAnsiTheme="minorHAnsi" w:cstheme="minorHAnsi"/>
          <w:sz w:val="24"/>
          <w:szCs w:val="24"/>
          <w:lang w:val="en-US" w:eastAsia="es-ES"/>
        </w:rPr>
      </w:pPr>
      <w:r w:rsidRPr="00D005D8">
        <w:rPr>
          <w:rFonts w:asciiTheme="minorHAnsi" w:eastAsia="Times New Roman" w:hAnsiTheme="minorHAnsi" w:cstheme="minorHAnsi"/>
          <w:sz w:val="24"/>
          <w:szCs w:val="24"/>
          <w:lang w:val="en-US" w:eastAsia="es-ES"/>
        </w:rPr>
        <w:t>All database security and polices are HDB responsibility,</w:t>
      </w:r>
      <w:r w:rsidR="003C5442">
        <w:rPr>
          <w:rFonts w:asciiTheme="minorHAnsi" w:eastAsia="Times New Roman" w:hAnsiTheme="minorHAnsi" w:cstheme="minorHAnsi"/>
          <w:sz w:val="24"/>
          <w:szCs w:val="24"/>
          <w:lang w:val="en-US" w:eastAsia="es-ES"/>
        </w:rPr>
        <w:t xml:space="preserve"> </w:t>
      </w:r>
      <w:r w:rsidRPr="00D005D8">
        <w:rPr>
          <w:rFonts w:asciiTheme="minorHAnsi" w:eastAsia="Times New Roman" w:hAnsiTheme="minorHAnsi" w:cstheme="minorHAnsi"/>
          <w:sz w:val="24"/>
          <w:szCs w:val="24"/>
          <w:lang w:val="en-US" w:eastAsia="es-ES"/>
        </w:rPr>
        <w:t>Valleysoft will use the database after applying all needed security permissions on database level and server levels from HDB administrator.</w:t>
      </w:r>
    </w:p>
    <w:p w14:paraId="294AD3AF" w14:textId="31132DCA" w:rsidR="00664229" w:rsidRPr="00664229" w:rsidRDefault="00664229" w:rsidP="00AF24A0">
      <w:pPr>
        <w:pStyle w:val="GBMBulletLevel1"/>
        <w:numPr>
          <w:ilvl w:val="0"/>
          <w:numId w:val="0"/>
        </w:numPr>
        <w:ind w:left="810" w:hanging="360"/>
        <w:jc w:val="both"/>
        <w:rPr>
          <w:rFonts w:asciiTheme="minorHAnsi" w:eastAsia="Times New Roman" w:hAnsiTheme="minorHAnsi" w:cstheme="minorHAnsi"/>
          <w:sz w:val="24"/>
          <w:szCs w:val="24"/>
          <w:lang w:val="en-US" w:eastAsia="es-ES"/>
        </w:rPr>
      </w:pPr>
    </w:p>
    <w:sectPr w:rsidR="00664229" w:rsidRPr="00664229" w:rsidSect="00D17DE7">
      <w:headerReference w:type="default" r:id="rId21"/>
      <w:footerReference w:type="default" r:id="rId22"/>
      <w:pgSz w:w="11907" w:h="16839" w:code="9"/>
      <w:pgMar w:top="1440" w:right="1080" w:bottom="1440" w:left="1080" w:header="720" w:footer="11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F4A68" w14:textId="77777777" w:rsidR="00A27FCA" w:rsidRDefault="00A27FCA" w:rsidP="00525585">
      <w:pPr>
        <w:spacing w:after="0"/>
      </w:pPr>
      <w:r>
        <w:separator/>
      </w:r>
    </w:p>
  </w:endnote>
  <w:endnote w:type="continuationSeparator" w:id="0">
    <w:p w14:paraId="25E8359D" w14:textId="77777777" w:rsidR="00A27FCA" w:rsidRDefault="00A27FCA" w:rsidP="005255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sig w:usb0="A00002AF" w:usb1="5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OpenSymbol">
    <w:altName w:val="Times New Roman"/>
    <w:charset w:val="01"/>
    <w:family w:val="auto"/>
    <w:pitch w:val="variable"/>
  </w:font>
  <w:font w:name="Liberation Sans">
    <w:altName w:val="Arial"/>
    <w:charset w:val="00"/>
    <w:family w:val="swiss"/>
    <w:pitch w:val="variable"/>
    <w:sig w:usb0="E0000AFF" w:usb1="500078FF" w:usb2="00000021" w:usb3="00000000" w:csb0="000001BF" w:csb1="00000000"/>
  </w:font>
  <w:font w:name="WenQuanYi Micro Hei">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10" w:type="dxa"/>
      <w:tblInd w:w="-1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5"/>
      <w:gridCol w:w="3960"/>
      <w:gridCol w:w="1595"/>
    </w:tblGrid>
    <w:tr w:rsidR="00CC02D8" w:rsidRPr="00B70798" w14:paraId="10AE0277" w14:textId="77777777" w:rsidTr="004F4547">
      <w:trPr>
        <w:trHeight w:hRule="exact" w:val="290"/>
      </w:trPr>
      <w:tc>
        <w:tcPr>
          <w:tcW w:w="5655" w:type="dxa"/>
          <w:vAlign w:val="center"/>
        </w:tcPr>
        <w:p w14:paraId="0D64BED1" w14:textId="77777777" w:rsidR="00CC02D8" w:rsidRPr="00B70798" w:rsidRDefault="00CC02D8" w:rsidP="00866C8E">
          <w:pPr>
            <w:pStyle w:val="Footer"/>
            <w:jc w:val="center"/>
            <w:rPr>
              <w:color w:val="FFFFFF" w:themeColor="background1"/>
            </w:rPr>
          </w:pPr>
          <w:r w:rsidRPr="00B70798">
            <w:rPr>
              <w:color w:val="FFFFFF" w:themeColor="background1"/>
            </w:rPr>
            <w:t>Confidential</w:t>
          </w:r>
        </w:p>
      </w:tc>
      <w:tc>
        <w:tcPr>
          <w:tcW w:w="3960" w:type="dxa"/>
          <w:vAlign w:val="center"/>
        </w:tcPr>
        <w:p w14:paraId="6CF9040E" w14:textId="619C9223" w:rsidR="00CC02D8" w:rsidRPr="00B70798" w:rsidRDefault="00CC02D8" w:rsidP="005E1DC1">
          <w:pPr>
            <w:pStyle w:val="Footer"/>
            <w:rPr>
              <w:color w:val="FFFFFF" w:themeColor="background1"/>
            </w:rPr>
          </w:pPr>
          <w:r>
            <w:rPr>
              <w:color w:val="FFFFFF" w:themeColor="background1"/>
            </w:rPr>
            <w:t>©202</w:t>
          </w:r>
          <w:r w:rsidR="001700CF">
            <w:rPr>
              <w:color w:val="FFFFFF" w:themeColor="background1"/>
            </w:rPr>
            <w:t>2</w:t>
          </w:r>
          <w:r>
            <w:rPr>
              <w:color w:val="FFFFFF" w:themeColor="background1"/>
            </w:rPr>
            <w:t xml:space="preserve">  </w:t>
          </w:r>
          <w:sdt>
            <w:sdtPr>
              <w:rPr>
                <w:color w:val="FFFFFF" w:themeColor="background1"/>
              </w:rPr>
              <w:alias w:val="Company"/>
              <w:tag w:val=""/>
              <w:id w:val="-1472046432"/>
              <w:dataBinding w:prefixMappings="xmlns:ns0='http://schemas.openxmlformats.org/officeDocument/2006/extended-properties' " w:xpath="/ns0:Properties[1]/ns0:Company[1]" w:storeItemID="{6668398D-A668-4E3E-A5EB-62B293D839F1}"/>
              <w:text/>
            </w:sdtPr>
            <w:sdtContent>
              <w:r w:rsidR="001700CF">
                <w:rPr>
                  <w:color w:val="FFFFFF" w:themeColor="background1"/>
                </w:rPr>
                <w:t>Valleysoft Egypt</w:t>
              </w:r>
            </w:sdtContent>
          </w:sdt>
        </w:p>
      </w:tc>
      <w:tc>
        <w:tcPr>
          <w:tcW w:w="1595" w:type="dxa"/>
          <w:vAlign w:val="center"/>
        </w:tcPr>
        <w:p w14:paraId="281D8CC4" w14:textId="5CD4ED50" w:rsidR="00CC02D8" w:rsidRPr="00B70798" w:rsidRDefault="00CC02D8" w:rsidP="00D17DE7">
          <w:pPr>
            <w:pStyle w:val="Footer"/>
            <w:jc w:val="right"/>
            <w:rPr>
              <w:color w:val="FFFFFF" w:themeColor="background1"/>
            </w:rPr>
          </w:pPr>
          <w:r w:rsidRPr="00D17DE7">
            <w:rPr>
              <w:color w:val="FFFFFF" w:themeColor="background1"/>
            </w:rPr>
            <w:t xml:space="preserve">Page </w:t>
          </w:r>
          <w:r w:rsidRPr="00D17DE7">
            <w:rPr>
              <w:b/>
              <w:bCs/>
              <w:color w:val="FFFFFF" w:themeColor="background1"/>
            </w:rPr>
            <w:fldChar w:fldCharType="begin"/>
          </w:r>
          <w:r w:rsidRPr="00D17DE7">
            <w:rPr>
              <w:b/>
              <w:bCs/>
              <w:color w:val="FFFFFF" w:themeColor="background1"/>
            </w:rPr>
            <w:instrText xml:space="preserve"> PAGE  \* Arabic  \* MERGEFORMAT </w:instrText>
          </w:r>
          <w:r w:rsidRPr="00D17DE7">
            <w:rPr>
              <w:b/>
              <w:bCs/>
              <w:color w:val="FFFFFF" w:themeColor="background1"/>
            </w:rPr>
            <w:fldChar w:fldCharType="separate"/>
          </w:r>
          <w:r w:rsidR="00C453D6">
            <w:rPr>
              <w:b/>
              <w:bCs/>
              <w:noProof/>
              <w:color w:val="FFFFFF" w:themeColor="background1"/>
            </w:rPr>
            <w:t>5</w:t>
          </w:r>
          <w:r w:rsidRPr="00D17DE7">
            <w:rPr>
              <w:b/>
              <w:bCs/>
              <w:color w:val="FFFFFF" w:themeColor="background1"/>
            </w:rPr>
            <w:fldChar w:fldCharType="end"/>
          </w:r>
          <w:r w:rsidRPr="00D17DE7">
            <w:rPr>
              <w:color w:val="FFFFFF" w:themeColor="background1"/>
            </w:rPr>
            <w:t xml:space="preserve"> of </w:t>
          </w:r>
          <w:r w:rsidRPr="00D17DE7">
            <w:rPr>
              <w:b/>
              <w:bCs/>
              <w:color w:val="FFFFFF" w:themeColor="background1"/>
            </w:rPr>
            <w:fldChar w:fldCharType="begin"/>
          </w:r>
          <w:r w:rsidRPr="00D17DE7">
            <w:rPr>
              <w:b/>
              <w:bCs/>
              <w:color w:val="FFFFFF" w:themeColor="background1"/>
            </w:rPr>
            <w:instrText xml:space="preserve"> NUMPAGES  \* Arabic  \* MERGEFORMAT </w:instrText>
          </w:r>
          <w:r w:rsidRPr="00D17DE7">
            <w:rPr>
              <w:b/>
              <w:bCs/>
              <w:color w:val="FFFFFF" w:themeColor="background1"/>
            </w:rPr>
            <w:fldChar w:fldCharType="separate"/>
          </w:r>
          <w:r w:rsidR="00C453D6">
            <w:rPr>
              <w:b/>
              <w:bCs/>
              <w:noProof/>
              <w:color w:val="FFFFFF" w:themeColor="background1"/>
            </w:rPr>
            <w:t>37</w:t>
          </w:r>
          <w:r w:rsidRPr="00D17DE7">
            <w:rPr>
              <w:b/>
              <w:bCs/>
              <w:color w:val="FFFFFF" w:themeColor="background1"/>
            </w:rPr>
            <w:fldChar w:fldCharType="end"/>
          </w:r>
        </w:p>
      </w:tc>
    </w:tr>
    <w:tr w:rsidR="00CC02D8" w:rsidRPr="00B70798" w14:paraId="0BFD260B" w14:textId="77777777" w:rsidTr="004F4547">
      <w:trPr>
        <w:trHeight w:hRule="exact" w:val="290"/>
      </w:trPr>
      <w:tc>
        <w:tcPr>
          <w:tcW w:w="5655" w:type="dxa"/>
          <w:vAlign w:val="center"/>
        </w:tcPr>
        <w:p w14:paraId="7EA138BD" w14:textId="77777777" w:rsidR="00CC02D8" w:rsidRPr="00B70798" w:rsidRDefault="00CC02D8" w:rsidP="00866C8E">
          <w:pPr>
            <w:pStyle w:val="Footer"/>
            <w:jc w:val="center"/>
            <w:rPr>
              <w:color w:val="FFFFFF" w:themeColor="background1"/>
            </w:rPr>
          </w:pPr>
        </w:p>
      </w:tc>
      <w:tc>
        <w:tcPr>
          <w:tcW w:w="3960" w:type="dxa"/>
          <w:vAlign w:val="center"/>
        </w:tcPr>
        <w:p w14:paraId="0A0A9CA1" w14:textId="77777777" w:rsidR="00CC02D8" w:rsidRPr="00B70798" w:rsidRDefault="00CC02D8" w:rsidP="00866C8E">
          <w:pPr>
            <w:pStyle w:val="Footer"/>
            <w:jc w:val="center"/>
            <w:rPr>
              <w:color w:val="FFFFFF" w:themeColor="background1"/>
            </w:rPr>
          </w:pPr>
        </w:p>
      </w:tc>
      <w:tc>
        <w:tcPr>
          <w:tcW w:w="1595" w:type="dxa"/>
          <w:vAlign w:val="center"/>
        </w:tcPr>
        <w:p w14:paraId="54278A9A" w14:textId="77777777" w:rsidR="00CC02D8" w:rsidRPr="00B70798" w:rsidRDefault="00CC02D8" w:rsidP="00866C8E">
          <w:pPr>
            <w:pStyle w:val="Footer"/>
            <w:jc w:val="right"/>
            <w:rPr>
              <w:color w:val="FFFFFF" w:themeColor="background1"/>
            </w:rPr>
          </w:pPr>
        </w:p>
      </w:tc>
    </w:tr>
  </w:tbl>
  <w:p w14:paraId="09A91D49" w14:textId="77777777" w:rsidR="00CC02D8" w:rsidRPr="00B70798" w:rsidRDefault="00CC02D8" w:rsidP="00346EA6">
    <w:pPr>
      <w:pStyle w:val="Footer"/>
      <w:rPr>
        <w:color w:val="FFFFFF" w:themeColor="background1"/>
      </w:rPr>
    </w:pPr>
    <w:r w:rsidRPr="002F064A">
      <w:rPr>
        <w:noProof/>
        <w:lang w:val="en-GB" w:eastAsia="en-GB"/>
      </w:rPr>
      <mc:AlternateContent>
        <mc:Choice Requires="wpg">
          <w:drawing>
            <wp:anchor distT="0" distB="0" distL="114300" distR="114300" simplePos="0" relativeHeight="251631616" behindDoc="1" locked="0" layoutInCell="1" allowOverlap="1" wp14:anchorId="2181ED64" wp14:editId="370DBA4E">
              <wp:simplePos x="0" y="0"/>
              <wp:positionH relativeFrom="column">
                <wp:posOffset>-1490980</wp:posOffset>
              </wp:positionH>
              <wp:positionV relativeFrom="paragraph">
                <wp:posOffset>-429573</wp:posOffset>
              </wp:positionV>
              <wp:extent cx="9416514" cy="300251"/>
              <wp:effectExtent l="0" t="0" r="0" b="5080"/>
              <wp:wrapNone/>
              <wp:docPr id="10" name="Group 10"/>
              <wp:cNvGraphicFramePr/>
              <a:graphic xmlns:a="http://schemas.openxmlformats.org/drawingml/2006/main">
                <a:graphicData uri="http://schemas.microsoft.com/office/word/2010/wordprocessingGroup">
                  <wpg:wgp>
                    <wpg:cNvGrpSpPr/>
                    <wpg:grpSpPr>
                      <a:xfrm>
                        <a:off x="0" y="0"/>
                        <a:ext cx="9416514" cy="300251"/>
                        <a:chOff x="0" y="0"/>
                        <a:chExt cx="9416514" cy="201600"/>
                      </a:xfrm>
                      <a:solidFill>
                        <a:schemeClr val="accent1">
                          <a:lumMod val="75000"/>
                        </a:schemeClr>
                      </a:solidFill>
                    </wpg:grpSpPr>
                    <wps:wsp>
                      <wps:cNvPr id="11" name="Rectangle 11"/>
                      <wps:cNvSpPr/>
                      <wps:spPr>
                        <a:xfrm>
                          <a:off x="4405745" y="0"/>
                          <a:ext cx="2505075" cy="201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6EFCC2" w14:textId="77777777" w:rsidR="00CC02D8" w:rsidRDefault="00CC02D8" w:rsidP="00FF1A0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0" y="0"/>
                          <a:ext cx="4405127" cy="20129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8064A3" w14:textId="77777777" w:rsidR="00CC02D8" w:rsidRDefault="00CC02D8" w:rsidP="00FF1A0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13"/>
                      <wps:cNvSpPr/>
                      <wps:spPr>
                        <a:xfrm>
                          <a:off x="6911439" y="0"/>
                          <a:ext cx="2505075" cy="201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1FD847" w14:textId="77777777" w:rsidR="00CC02D8" w:rsidRDefault="00CC02D8" w:rsidP="00FF1A0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81ED64" id="Group 10" o:spid="_x0000_s1033" style="position:absolute;margin-left:-117.4pt;margin-top:-33.8pt;width:741.45pt;height:23.65pt;z-index:-251684864;mso-width-relative:margin;mso-height-relative:margin" coordsize="94165,2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">
              <v:rect id="Rectangle 11" o:spid="_x0000_s1034" style="position:absolute;left:44057;width:25051;height:2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" filled="f" stroked="f" strokeweight="1pt">
                <v:textbox>
                  <w:txbxContent>
                    <w:p w14:paraId="2E6EFCC2" w14:textId="77777777" w:rsidR="00CC02D8" w:rsidRDefault="00CC02D8" w:rsidP="00FF1A01">
                      <w:pPr>
                        <w:jc w:val="center"/>
                      </w:pPr>
                      <w:r>
                        <w:t xml:space="preserve">         </w:t>
                      </w:r>
                    </w:p>
                  </w:txbxContent>
                </v:textbox>
              </v:rect>
              <v:rect id="Rectangle 12" o:spid="_x0000_s1035" style="position:absolute;width:44051;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" filled="f" stroked="f" strokeweight="1pt">
                <v:textbox>
                  <w:txbxContent>
                    <w:p w14:paraId="198064A3" w14:textId="77777777" w:rsidR="00CC02D8" w:rsidRDefault="00CC02D8" w:rsidP="00FF1A01">
                      <w:pPr>
                        <w:jc w:val="center"/>
                      </w:pPr>
                      <w:r>
                        <w:t xml:space="preserve">         </w:t>
                      </w:r>
                    </w:p>
                  </w:txbxContent>
                </v:textbox>
              </v:rect>
              <v:rect id="Rectangle 13" o:spid="_x0000_s1036" style="position:absolute;left:69114;width:25051;height:2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textbox>
                  <w:txbxContent>
                    <w:p w14:paraId="691FD847" w14:textId="77777777" w:rsidR="00CC02D8" w:rsidRDefault="00CC02D8" w:rsidP="00FF1A01">
                      <w:pPr>
                        <w:jc w:val="center"/>
                      </w:pPr>
                      <w:r>
                        <w:t xml:space="preserve">         </w:t>
                      </w:r>
                    </w:p>
                  </w:txbxContent>
                </v:textbox>
              </v:rec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16259" w14:textId="77777777" w:rsidR="00A27FCA" w:rsidRDefault="00A27FCA" w:rsidP="00525585">
      <w:pPr>
        <w:spacing w:after="0"/>
      </w:pPr>
      <w:r>
        <w:separator/>
      </w:r>
    </w:p>
  </w:footnote>
  <w:footnote w:type="continuationSeparator" w:id="0">
    <w:p w14:paraId="512D4E3E" w14:textId="77777777" w:rsidR="00A27FCA" w:rsidRDefault="00A27FCA" w:rsidP="005255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B4FA" w14:textId="35EBDC31" w:rsidR="00CC02D8" w:rsidRPr="00666B50" w:rsidRDefault="00CC02D8" w:rsidP="007233EE">
    <w:pPr>
      <w:pStyle w:val="Header"/>
      <w:rPr>
        <w:color w:val="A6A6A6" w:themeColor="background1" w:themeShade="A6"/>
      </w:rPr>
    </w:pPr>
    <w:r>
      <w:rPr>
        <w:noProof/>
        <w:color w:val="A6A6A6" w:themeColor="background1" w:themeShade="A6"/>
        <w:lang w:val="en-GB" w:eastAsia="en-GB"/>
      </w:rPr>
      <mc:AlternateContent>
        <mc:Choice Requires="wps">
          <w:drawing>
            <wp:anchor distT="0" distB="0" distL="114300" distR="114300" simplePos="0" relativeHeight="251660800" behindDoc="0" locked="0" layoutInCell="1" allowOverlap="1" wp14:anchorId="31C0E3F0" wp14:editId="7AD5F2A5">
              <wp:simplePos x="0" y="0"/>
              <wp:positionH relativeFrom="margin">
                <wp:align>right</wp:align>
              </wp:positionH>
              <wp:positionV relativeFrom="paragraph">
                <wp:posOffset>190252</wp:posOffset>
              </wp:positionV>
              <wp:extent cx="6265545" cy="0"/>
              <wp:effectExtent l="0" t="0" r="0" b="0"/>
              <wp:wrapTopAndBottom/>
              <wp:docPr id="3" name="Straight Connector 3"/>
              <wp:cNvGraphicFramePr/>
              <a:graphic xmlns:a="http://schemas.openxmlformats.org/drawingml/2006/main">
                <a:graphicData uri="http://schemas.microsoft.com/office/word/2010/wordprocessingShape">
                  <wps:wsp>
                    <wps:cNvCnPr/>
                    <wps:spPr>
                      <a:xfrm>
                        <a:off x="0" y="0"/>
                        <a:ext cx="6265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2327E0" id="Straight Connector 3" o:spid="_x0000_s1026" style="position:absolute;z-index:251660800;visibility:visible;mso-wrap-style:square;mso-wrap-distance-left:9pt;mso-wrap-distance-top:0;mso-wrap-distance-right:9pt;mso-wrap-distance-bottom:0;mso-position-horizontal:right;mso-position-horizontal-relative:margin;mso-position-vertical:absolute;mso-position-vertical-relative:text" from="442.15pt,15pt" to="93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" strokecolor="black [3200]" strokeweight=".5pt">
              <v:stroke joinstyle="miter"/>
              <w10:wrap type="topAndBottom" anchorx="margin"/>
            </v:line>
          </w:pict>
        </mc:Fallback>
      </mc:AlternateContent>
    </w:r>
    <w:r w:rsidR="008E3EB8">
      <w:rPr>
        <w:color w:val="A6A6A6" w:themeColor="background1" w:themeShade="A6"/>
      </w:rPr>
      <w:t>Hous</w:t>
    </w:r>
    <w:r w:rsidR="00C366D4">
      <w:rPr>
        <w:color w:val="A6A6A6" w:themeColor="background1" w:themeShade="A6"/>
      </w:rPr>
      <w:t>ing</w:t>
    </w:r>
    <w:r w:rsidR="008E3EB8">
      <w:rPr>
        <w:color w:val="A6A6A6" w:themeColor="background1" w:themeShade="A6"/>
      </w:rPr>
      <w:t xml:space="preserve"> and Development Bank</w:t>
    </w:r>
    <w:r w:rsidRPr="001F1D4C">
      <w:rPr>
        <w:color w:val="A6A6A6" w:themeColor="background1" w:themeShade="A6"/>
      </w:rPr>
      <w:t xml:space="preserve"> </w:t>
    </w:r>
    <w:r w:rsidR="008E3EB8">
      <w:rPr>
        <w:color w:val="A6A6A6" w:themeColor="background1" w:themeShade="A6"/>
      </w:rPr>
      <w:t>–</w:t>
    </w:r>
    <w:r w:rsidR="00CC44B4">
      <w:rPr>
        <w:color w:val="A6A6A6" w:themeColor="background1" w:themeShade="A6"/>
      </w:rPr>
      <w:t xml:space="preserve">Account </w:t>
    </w:r>
    <w:r w:rsidR="00813C63">
      <w:rPr>
        <w:color w:val="A6A6A6" w:themeColor="background1" w:themeShade="A6"/>
      </w:rPr>
      <w:t xml:space="preserve">Closure </w:t>
    </w:r>
    <w:r w:rsidR="00461749">
      <w:rPr>
        <w:color w:val="A6A6A6" w:themeColor="background1" w:themeShade="A6"/>
      </w:rPr>
      <w:t>Request</w:t>
    </w:r>
    <w:r w:rsidR="00813C63">
      <w:rPr>
        <w:color w:val="A6A6A6" w:themeColor="background1" w:themeShade="A6"/>
      </w:rPr>
      <w:t xml:space="preserve">            </w:t>
    </w:r>
    <w:r w:rsidR="00CC44B4">
      <w:rPr>
        <w:color w:val="A6A6A6" w:themeColor="background1" w:themeShade="A6"/>
      </w:rPr>
      <w:t xml:space="preserve">                                                    </w:t>
    </w:r>
    <w:r w:rsidR="00CC44B4">
      <w:rPr>
        <w:color w:val="A6A6A6" w:themeColor="background1" w:themeShade="A6"/>
      </w:rPr>
      <w:tab/>
      <w:t xml:space="preserve">     </w:t>
    </w:r>
    <w:r w:rsidRPr="001F1D4C">
      <w:rPr>
        <w:color w:val="A6A6A6" w:themeColor="background1" w:themeShade="A6"/>
      </w:rPr>
      <w:t>Version</w:t>
    </w:r>
    <w:r w:rsidR="00950CA5">
      <w:rPr>
        <w:color w:val="A6A6A6" w:themeColor="background1" w:themeShade="A6"/>
      </w:rPr>
      <w:t xml:space="preserve"> </w:t>
    </w:r>
    <w:r w:rsidR="008E3EB8">
      <w:rPr>
        <w:color w:val="A6A6A6" w:themeColor="background1" w:themeShade="A6"/>
      </w:rPr>
      <w:t>0</w:t>
    </w:r>
    <w:r w:rsidR="00950CA5">
      <w:rPr>
        <w:color w:val="A6A6A6" w:themeColor="background1" w:themeShade="A6"/>
      </w:rPr>
      <w:t>.</w:t>
    </w:r>
    <w:r w:rsidR="00C366D4">
      <w:rPr>
        <w:color w:val="A6A6A6" w:themeColor="background1" w:themeShade="A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478BD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00000006"/>
    <w:name w:val="WW8Num6"/>
    <w:lvl w:ilvl="0">
      <w:start w:val="1"/>
      <w:numFmt w:val="bullet"/>
      <w:lvlText w:val=""/>
      <w:lvlJc w:val="left"/>
      <w:pPr>
        <w:tabs>
          <w:tab w:val="num" w:pos="1440"/>
        </w:tabs>
        <w:ind w:left="1440" w:hanging="360"/>
      </w:pPr>
      <w:rPr>
        <w:rFonts w:ascii="Symbol" w:hAnsi="Symbol" w:cs="Symbol"/>
      </w:rPr>
    </w:lvl>
  </w:abstractNum>
  <w:abstractNum w:abstractNumId="2" w15:restartNumberingAfterBreak="0">
    <w:nsid w:val="00000017"/>
    <w:multiLevelType w:val="singleLevel"/>
    <w:tmpl w:val="00000017"/>
    <w:name w:val="WW8Num23"/>
    <w:lvl w:ilvl="0">
      <w:start w:val="1"/>
      <w:numFmt w:val="bullet"/>
      <w:lvlText w:val=""/>
      <w:lvlJc w:val="left"/>
      <w:pPr>
        <w:tabs>
          <w:tab w:val="num" w:pos="720"/>
        </w:tabs>
        <w:ind w:left="720" w:hanging="360"/>
      </w:pPr>
      <w:rPr>
        <w:rFonts w:ascii="Symbol" w:hAnsi="Symbol" w:cs="Wingdings"/>
        <w:color w:val="auto"/>
        <w:position w:val="0"/>
        <w:sz w:val="12"/>
        <w:szCs w:val="12"/>
        <w:vertAlign w:val="baseline"/>
      </w:rPr>
    </w:lvl>
  </w:abstractNum>
  <w:abstractNum w:abstractNumId="3" w15:restartNumberingAfterBreak="0">
    <w:nsid w:val="000E4BF7"/>
    <w:multiLevelType w:val="hybridMultilevel"/>
    <w:tmpl w:val="97FAD3DA"/>
    <w:lvl w:ilvl="0" w:tplc="7DFCD3BA">
      <w:start w:val="1"/>
      <w:numFmt w:val="bullet"/>
      <w:pStyle w:val="ListBullet1"/>
      <w:lvlText w:val=""/>
      <w:lvlJc w:val="left"/>
      <w:pPr>
        <w:ind w:left="720" w:hanging="360"/>
      </w:pPr>
      <w:rPr>
        <w:rFonts w:ascii="Symbol" w:hAnsi="Symbol" w:hint="default"/>
      </w:rPr>
    </w:lvl>
    <w:lvl w:ilvl="1" w:tplc="CD245696">
      <w:start w:val="1"/>
      <w:numFmt w:val="bullet"/>
      <w:pStyle w:val="ListBullet21"/>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E41CB"/>
    <w:multiLevelType w:val="hybridMultilevel"/>
    <w:tmpl w:val="B1A6E3F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3B604E"/>
    <w:multiLevelType w:val="hybridMultilevel"/>
    <w:tmpl w:val="C4AC8962"/>
    <w:lvl w:ilvl="0" w:tplc="2E666EDE">
      <w:numFmt w:val="bullet"/>
      <w:lvlText w:val="-"/>
      <w:lvlJc w:val="left"/>
      <w:pPr>
        <w:ind w:left="720" w:hanging="360"/>
      </w:pPr>
      <w:rPr>
        <w:rFonts w:ascii="Calibri Light" w:eastAsiaTheme="minorEastAsia" w:hAnsi="Calibri Light" w:cs="Calibri Light"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4E1CA0"/>
    <w:multiLevelType w:val="hybridMultilevel"/>
    <w:tmpl w:val="816C9B1E"/>
    <w:lvl w:ilvl="0" w:tplc="40FC4D8C">
      <w:start w:val="1"/>
      <w:numFmt w:val="bullet"/>
      <w:pStyle w:val="ListBullet-2"/>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7325F2"/>
    <w:multiLevelType w:val="hybridMultilevel"/>
    <w:tmpl w:val="AFF0F7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8F0855"/>
    <w:multiLevelType w:val="hybridMultilevel"/>
    <w:tmpl w:val="CE6A3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D4F63"/>
    <w:multiLevelType w:val="hybridMultilevel"/>
    <w:tmpl w:val="9FE21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175DA9"/>
    <w:multiLevelType w:val="hybridMultilevel"/>
    <w:tmpl w:val="C12669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3B4E96"/>
    <w:multiLevelType w:val="hybridMultilevel"/>
    <w:tmpl w:val="0F383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034D44"/>
    <w:multiLevelType w:val="multilevel"/>
    <w:tmpl w:val="D8442166"/>
    <w:styleLink w:val="WWNum50"/>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1F76332A"/>
    <w:multiLevelType w:val="hybridMultilevel"/>
    <w:tmpl w:val="C1BAB858"/>
    <w:lvl w:ilvl="0" w:tplc="F0E2AF4C">
      <w:start w:val="1"/>
      <w:numFmt w:val="decimal"/>
      <w:pStyle w:val="TableTextList"/>
      <w:lvlText w:val="%1."/>
      <w:lvlJc w:val="left"/>
      <w:pPr>
        <w:tabs>
          <w:tab w:val="num" w:pos="720"/>
        </w:tabs>
        <w:ind w:left="720" w:hanging="360"/>
      </w:pPr>
    </w:lvl>
    <w:lvl w:ilvl="1" w:tplc="04090003">
      <w:start w:val="2"/>
      <w:numFmt w:val="lowerRoman"/>
      <w:lvlText w:val="%2."/>
      <w:lvlJc w:val="left"/>
      <w:pPr>
        <w:tabs>
          <w:tab w:val="num" w:pos="1800"/>
        </w:tabs>
        <w:ind w:left="1800" w:hanging="720"/>
      </w:pPr>
      <w:rPr>
        <w:rFonts w:hint="default"/>
      </w:rPr>
    </w:lvl>
    <w:lvl w:ilvl="2" w:tplc="04090005">
      <w:start w:val="7"/>
      <w:numFmt w:val="lowerLetter"/>
      <w:lvlText w:val="%3."/>
      <w:lvlJc w:val="left"/>
      <w:pPr>
        <w:tabs>
          <w:tab w:val="num" w:pos="2520"/>
        </w:tabs>
        <w:ind w:left="2520" w:hanging="72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CC163E"/>
    <w:multiLevelType w:val="hybridMultilevel"/>
    <w:tmpl w:val="0DE2E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135814"/>
    <w:multiLevelType w:val="hybridMultilevel"/>
    <w:tmpl w:val="682E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4D7BF1"/>
    <w:multiLevelType w:val="hybridMultilevel"/>
    <w:tmpl w:val="E746EED0"/>
    <w:lvl w:ilvl="0" w:tplc="CDEC6DF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01267"/>
    <w:multiLevelType w:val="hybridMultilevel"/>
    <w:tmpl w:val="E026A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770B8"/>
    <w:multiLevelType w:val="hybridMultilevel"/>
    <w:tmpl w:val="304C1E28"/>
    <w:lvl w:ilvl="0" w:tplc="EF56549E">
      <w:start w:val="1"/>
      <w:numFmt w:val="bullet"/>
      <w:pStyle w:val="GBMBulletLevel1"/>
      <w:lvlText w:val=""/>
      <w:lvlJc w:val="left"/>
      <w:pPr>
        <w:ind w:left="810" w:hanging="360"/>
      </w:pPr>
      <w:rPr>
        <w:rFonts w:ascii="Symbol" w:hAnsi="Symbol" w:hint="default"/>
      </w:rPr>
    </w:lvl>
    <w:lvl w:ilvl="1" w:tplc="32FC4ACC">
      <w:start w:val="1"/>
      <w:numFmt w:val="bullet"/>
      <w:pStyle w:val="GBMBulletLevel2"/>
      <w:lvlText w:val="o"/>
      <w:lvlJc w:val="left"/>
      <w:pPr>
        <w:ind w:left="1440" w:hanging="360"/>
      </w:pPr>
      <w:rPr>
        <w:rFonts w:ascii="Courier New" w:hAnsi="Courier New" w:cs="Courier New" w:hint="default"/>
      </w:rPr>
    </w:lvl>
    <w:lvl w:ilvl="2" w:tplc="337C9C9A">
      <w:start w:val="1"/>
      <w:numFmt w:val="bullet"/>
      <w:pStyle w:val="GBMBulletLevel3"/>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992C0E"/>
    <w:multiLevelType w:val="hybridMultilevel"/>
    <w:tmpl w:val="E034CA50"/>
    <w:lvl w:ilvl="0" w:tplc="C1F8F55A">
      <w:numFmt w:val="bullet"/>
      <w:lvlText w:val="-"/>
      <w:lvlJc w:val="left"/>
      <w:pPr>
        <w:ind w:left="360" w:hanging="360"/>
      </w:pPr>
      <w:rPr>
        <w:rFonts w:ascii="Calibri Light" w:eastAsiaTheme="minorEastAsia" w:hAnsi="Calibri Light" w:cstheme="majorHAnsi"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6D0C6A"/>
    <w:multiLevelType w:val="hybridMultilevel"/>
    <w:tmpl w:val="F6A249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420E40"/>
    <w:multiLevelType w:val="multilevel"/>
    <w:tmpl w:val="D362D496"/>
    <w:styleLink w:val="BodyText1NumberList"/>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720"/>
        </w:tabs>
        <w:ind w:left="1080" w:hanging="360"/>
      </w:pPr>
      <w:rPr>
        <w:rFonts w:hint="default"/>
      </w:rPr>
    </w:lvl>
    <w:lvl w:ilvl="2">
      <w:start w:val="1"/>
      <w:numFmt w:val="lowerRoman"/>
      <w:lvlText w:val="%3."/>
      <w:lvlJc w:val="left"/>
      <w:pPr>
        <w:tabs>
          <w:tab w:val="num" w:pos="720"/>
        </w:tabs>
        <w:ind w:left="1440" w:hanging="360"/>
      </w:pPr>
      <w:rPr>
        <w:rFonts w:hint="default"/>
      </w:rPr>
    </w:lvl>
    <w:lvl w:ilvl="3">
      <w:start w:val="1"/>
      <w:numFmt w:val="decimal"/>
      <w:lvlText w:val="%4."/>
      <w:lvlJc w:val="left"/>
      <w:pPr>
        <w:tabs>
          <w:tab w:val="num" w:pos="720"/>
        </w:tabs>
        <w:ind w:left="1800" w:hanging="360"/>
      </w:pPr>
      <w:rPr>
        <w:rFonts w:hint="default"/>
      </w:rPr>
    </w:lvl>
    <w:lvl w:ilvl="4">
      <w:start w:val="1"/>
      <w:numFmt w:val="lowerLetter"/>
      <w:lvlText w:val="%5."/>
      <w:lvlJc w:val="left"/>
      <w:pPr>
        <w:tabs>
          <w:tab w:val="num" w:pos="720"/>
        </w:tabs>
        <w:ind w:left="2160" w:hanging="360"/>
      </w:pPr>
      <w:rPr>
        <w:rFonts w:hint="default"/>
      </w:rPr>
    </w:lvl>
    <w:lvl w:ilvl="5">
      <w:start w:val="1"/>
      <w:numFmt w:val="lowerRoman"/>
      <w:lvlText w:val="%6."/>
      <w:lvlJc w:val="left"/>
      <w:pPr>
        <w:tabs>
          <w:tab w:val="num" w:pos="720"/>
        </w:tabs>
        <w:ind w:left="2520" w:hanging="360"/>
      </w:pPr>
      <w:rPr>
        <w:rFonts w:hint="default"/>
      </w:rPr>
    </w:lvl>
    <w:lvl w:ilvl="6">
      <w:start w:val="1"/>
      <w:numFmt w:val="decimal"/>
      <w:lvlText w:val="%7."/>
      <w:lvlJc w:val="left"/>
      <w:pPr>
        <w:tabs>
          <w:tab w:val="num" w:pos="720"/>
        </w:tabs>
        <w:ind w:left="2880" w:hanging="360"/>
      </w:pPr>
      <w:rPr>
        <w:rFonts w:hint="default"/>
      </w:rPr>
    </w:lvl>
    <w:lvl w:ilvl="7">
      <w:start w:val="1"/>
      <w:numFmt w:val="lowerLetter"/>
      <w:lvlText w:val="%8."/>
      <w:lvlJc w:val="left"/>
      <w:pPr>
        <w:tabs>
          <w:tab w:val="num" w:pos="720"/>
        </w:tabs>
        <w:ind w:left="3240" w:hanging="360"/>
      </w:pPr>
      <w:rPr>
        <w:rFonts w:hint="default"/>
      </w:rPr>
    </w:lvl>
    <w:lvl w:ilvl="8">
      <w:start w:val="1"/>
      <w:numFmt w:val="lowerRoman"/>
      <w:lvlText w:val="%9."/>
      <w:lvlJc w:val="left"/>
      <w:pPr>
        <w:tabs>
          <w:tab w:val="num" w:pos="720"/>
        </w:tabs>
        <w:ind w:left="3600" w:hanging="360"/>
      </w:pPr>
      <w:rPr>
        <w:rFonts w:hint="default"/>
      </w:rPr>
    </w:lvl>
  </w:abstractNum>
  <w:abstractNum w:abstractNumId="22" w15:restartNumberingAfterBreak="0">
    <w:nsid w:val="39AB1288"/>
    <w:multiLevelType w:val="multilevel"/>
    <w:tmpl w:val="4ABA199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3" w15:restartNumberingAfterBreak="0">
    <w:nsid w:val="45C26C46"/>
    <w:multiLevelType w:val="multilevel"/>
    <w:tmpl w:val="C6F08264"/>
    <w:lvl w:ilvl="0">
      <w:start w:val="1"/>
      <w:numFmt w:val="decimal"/>
      <w:lvlText w:val="%1."/>
      <w:lvlJc w:val="left"/>
      <w:pPr>
        <w:ind w:left="360" w:hanging="360"/>
      </w:pPr>
      <w:rPr>
        <w:sz w:val="32"/>
        <w:szCs w:val="32"/>
      </w:rPr>
    </w:lvl>
    <w:lvl w:ilvl="1">
      <w:start w:val="1"/>
      <w:numFmt w:val="decimal"/>
      <w:pStyle w:val="Heading2"/>
      <w:isLgl/>
      <w:lvlText w:val="%1.%2"/>
      <w:lvlJc w:val="left"/>
      <w:pPr>
        <w:ind w:left="750" w:hanging="39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73A497F"/>
    <w:multiLevelType w:val="multilevel"/>
    <w:tmpl w:val="98CE972C"/>
    <w:styleLink w:val="WWNum22"/>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5" w15:restartNumberingAfterBreak="0">
    <w:nsid w:val="4AF84126"/>
    <w:multiLevelType w:val="multilevel"/>
    <w:tmpl w:val="0D56EE64"/>
    <w:styleLink w:val="WWNum3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6" w15:restartNumberingAfterBreak="0">
    <w:nsid w:val="4D40534A"/>
    <w:multiLevelType w:val="hybridMultilevel"/>
    <w:tmpl w:val="2864D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04788"/>
    <w:multiLevelType w:val="hybridMultilevel"/>
    <w:tmpl w:val="62AE468E"/>
    <w:lvl w:ilvl="0" w:tplc="04090005">
      <w:start w:val="1"/>
      <w:numFmt w:val="bullet"/>
      <w:pStyle w:val="Norm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7462A9"/>
    <w:multiLevelType w:val="hybridMultilevel"/>
    <w:tmpl w:val="DCD0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877EFC"/>
    <w:multiLevelType w:val="multilevel"/>
    <w:tmpl w:val="B210BFA0"/>
    <w:styleLink w:val="WWNum51"/>
    <w:lvl w:ilvl="0">
      <w:numFmt w:val="bullet"/>
      <w:lvlText w:val="o"/>
      <w:lvlJc w:val="left"/>
      <w:pPr>
        <w:ind w:left="1429" w:hanging="360"/>
      </w:pPr>
      <w:rPr>
        <w:rFonts w:ascii="Courier New" w:hAnsi="Courier New" w:cs="Courier New"/>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0" w15:restartNumberingAfterBreak="0">
    <w:nsid w:val="523164A5"/>
    <w:multiLevelType w:val="hybridMultilevel"/>
    <w:tmpl w:val="1F5E9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640946"/>
    <w:multiLevelType w:val="multilevel"/>
    <w:tmpl w:val="844CD144"/>
    <w:styleLink w:val="BodyText1BulletList"/>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
      <w:lvlJc w:val="left"/>
      <w:pPr>
        <w:tabs>
          <w:tab w:val="num" w:pos="720"/>
        </w:tabs>
        <w:ind w:left="1080" w:hanging="360"/>
      </w:pPr>
      <w:rPr>
        <w:rFonts w:ascii="Symbol" w:hAnsi="Symbol" w:cs="Times New Roman" w:hint="default"/>
      </w:rPr>
    </w:lvl>
    <w:lvl w:ilvl="2">
      <w:start w:val="1"/>
      <w:numFmt w:val="bullet"/>
      <w:lvlText w:val=""/>
      <w:lvlJc w:val="left"/>
      <w:pPr>
        <w:tabs>
          <w:tab w:val="num" w:pos="720"/>
        </w:tabs>
        <w:ind w:left="1440" w:hanging="360"/>
      </w:pPr>
      <w:rPr>
        <w:rFonts w:ascii="Wingdings" w:hAnsi="Wingdings" w:cs="Times New Roman" w:hint="default"/>
      </w:rPr>
    </w:lvl>
    <w:lvl w:ilvl="3">
      <w:start w:val="1"/>
      <w:numFmt w:val="bullet"/>
      <w:lvlText w:val=""/>
      <w:lvlJc w:val="left"/>
      <w:pPr>
        <w:tabs>
          <w:tab w:val="num" w:pos="720"/>
        </w:tabs>
        <w:ind w:left="1800" w:hanging="360"/>
      </w:pPr>
      <w:rPr>
        <w:rFonts w:ascii="Wingdings" w:hAnsi="Wingdings" w:cs="Times New Roman" w:hint="default"/>
      </w:rPr>
    </w:lvl>
    <w:lvl w:ilvl="4">
      <w:start w:val="1"/>
      <w:numFmt w:val="bullet"/>
      <w:lvlText w:val=""/>
      <w:lvlJc w:val="left"/>
      <w:pPr>
        <w:tabs>
          <w:tab w:val="num" w:pos="720"/>
        </w:tabs>
        <w:ind w:left="2160" w:hanging="360"/>
      </w:pPr>
      <w:rPr>
        <w:rFonts w:ascii="Symbol" w:hAnsi="Symbol" w:cs="Times New Roman" w:hint="default"/>
      </w:rPr>
    </w:lvl>
    <w:lvl w:ilvl="5">
      <w:start w:val="1"/>
      <w:numFmt w:val="bullet"/>
      <w:lvlText w:val=""/>
      <w:lvlJc w:val="left"/>
      <w:pPr>
        <w:tabs>
          <w:tab w:val="num" w:pos="720"/>
        </w:tabs>
        <w:ind w:left="2520" w:hanging="360"/>
      </w:pPr>
      <w:rPr>
        <w:rFonts w:ascii="Symbol" w:hAnsi="Symbol" w:cs="Times New Roman" w:hint="default"/>
      </w:rPr>
    </w:lvl>
    <w:lvl w:ilvl="6">
      <w:start w:val="1"/>
      <w:numFmt w:val="bullet"/>
      <w:lvlText w:val=""/>
      <w:lvlJc w:val="left"/>
      <w:pPr>
        <w:tabs>
          <w:tab w:val="num" w:pos="720"/>
        </w:tabs>
        <w:ind w:left="2880" w:hanging="360"/>
      </w:pPr>
      <w:rPr>
        <w:rFonts w:ascii="Wingdings" w:hAnsi="Wingdings" w:cs="Times New Roman" w:hint="default"/>
      </w:rPr>
    </w:lvl>
    <w:lvl w:ilvl="7">
      <w:start w:val="1"/>
      <w:numFmt w:val="bullet"/>
      <w:lvlText w:val=""/>
      <w:lvlJc w:val="left"/>
      <w:pPr>
        <w:tabs>
          <w:tab w:val="num" w:pos="720"/>
        </w:tabs>
        <w:ind w:left="3240" w:hanging="360"/>
      </w:pPr>
      <w:rPr>
        <w:rFonts w:ascii="Wingdings" w:hAnsi="Wingdings" w:cs="Times New Roman" w:hint="default"/>
      </w:rPr>
    </w:lvl>
    <w:lvl w:ilvl="8">
      <w:start w:val="1"/>
      <w:numFmt w:val="bullet"/>
      <w:lvlText w:val=""/>
      <w:lvlJc w:val="left"/>
      <w:pPr>
        <w:tabs>
          <w:tab w:val="num" w:pos="720"/>
        </w:tabs>
        <w:ind w:left="3600" w:hanging="360"/>
      </w:pPr>
      <w:rPr>
        <w:rFonts w:ascii="Symbol" w:hAnsi="Symbol" w:cs="Times New Roman" w:hint="default"/>
      </w:rPr>
    </w:lvl>
  </w:abstractNum>
  <w:abstractNum w:abstractNumId="32" w15:restartNumberingAfterBreak="0">
    <w:nsid w:val="5EB338DB"/>
    <w:multiLevelType w:val="hybridMultilevel"/>
    <w:tmpl w:val="BD74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7362A9"/>
    <w:multiLevelType w:val="hybridMultilevel"/>
    <w:tmpl w:val="53068500"/>
    <w:lvl w:ilvl="0" w:tplc="C1F8F55A">
      <w:numFmt w:val="bullet"/>
      <w:lvlText w:val="-"/>
      <w:lvlJc w:val="left"/>
      <w:pPr>
        <w:ind w:left="360" w:hanging="360"/>
      </w:pPr>
      <w:rPr>
        <w:rFonts w:ascii="Calibri Light" w:eastAsiaTheme="minorEastAsia" w:hAnsi="Calibri Light" w:cstheme="majorHAns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134027"/>
    <w:multiLevelType w:val="multilevel"/>
    <w:tmpl w:val="C10ED090"/>
    <w:styleLink w:val="WWNum46"/>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5" w15:restartNumberingAfterBreak="0">
    <w:nsid w:val="637A1939"/>
    <w:multiLevelType w:val="hybridMultilevel"/>
    <w:tmpl w:val="CF0C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66642"/>
    <w:multiLevelType w:val="hybridMultilevel"/>
    <w:tmpl w:val="A63E31F8"/>
    <w:lvl w:ilvl="0" w:tplc="F60CAF4C">
      <w:start w:val="1"/>
      <w:numFmt w:val="bullet"/>
      <w:pStyle w:val="TableTex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EA12FD"/>
    <w:multiLevelType w:val="hybridMultilevel"/>
    <w:tmpl w:val="56B48B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5B1324"/>
    <w:multiLevelType w:val="hybridMultilevel"/>
    <w:tmpl w:val="1B16703C"/>
    <w:lvl w:ilvl="0" w:tplc="C528045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9959C1"/>
    <w:multiLevelType w:val="hybridMultilevel"/>
    <w:tmpl w:val="70DC0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3B3E79"/>
    <w:multiLevelType w:val="hybridMultilevel"/>
    <w:tmpl w:val="C938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0628C8"/>
    <w:multiLevelType w:val="hybridMultilevel"/>
    <w:tmpl w:val="7FE02F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BE268B"/>
    <w:multiLevelType w:val="multilevel"/>
    <w:tmpl w:val="B1F2052A"/>
    <w:styleLink w:val="WWNum42"/>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3" w15:restartNumberingAfterBreak="0">
    <w:nsid w:val="76F97A55"/>
    <w:multiLevelType w:val="hybridMultilevel"/>
    <w:tmpl w:val="C2E0A348"/>
    <w:lvl w:ilvl="0" w:tplc="C1F8F55A">
      <w:numFmt w:val="bullet"/>
      <w:lvlText w:val="-"/>
      <w:lvlJc w:val="left"/>
      <w:pPr>
        <w:ind w:left="360" w:hanging="360"/>
      </w:pPr>
      <w:rPr>
        <w:rFonts w:ascii="Calibri Light" w:eastAsiaTheme="minorEastAsia" w:hAnsi="Calibri Light" w:cstheme="majorHAns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77629A3"/>
    <w:multiLevelType w:val="hybridMultilevel"/>
    <w:tmpl w:val="F90036DA"/>
    <w:lvl w:ilvl="0" w:tplc="2E666EDE">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90167A9"/>
    <w:multiLevelType w:val="multilevel"/>
    <w:tmpl w:val="367CA4FA"/>
    <w:styleLink w:val="WWNum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6" w15:restartNumberingAfterBreak="0">
    <w:nsid w:val="79B43E18"/>
    <w:multiLevelType w:val="multilevel"/>
    <w:tmpl w:val="A704C85C"/>
    <w:styleLink w:val="WWNum1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b/>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7B007FF2"/>
    <w:multiLevelType w:val="multilevel"/>
    <w:tmpl w:val="96944BE4"/>
    <w:styleLink w:val="WWNum53"/>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8" w15:restartNumberingAfterBreak="0">
    <w:nsid w:val="7B3F6237"/>
    <w:multiLevelType w:val="multilevel"/>
    <w:tmpl w:val="31A055E2"/>
    <w:styleLink w:val="WWNum17"/>
    <w:lvl w:ilvl="0">
      <w:numFmt w:val="bullet"/>
      <w:lvlText w:val=""/>
      <w:lvlJc w:val="left"/>
      <w:pPr>
        <w:ind w:left="720" w:hanging="360"/>
      </w:pPr>
      <w:rPr>
        <w:rFonts w:ascii="Wingdings" w:hAnsi="Wingdings"/>
      </w:rPr>
    </w:lvl>
    <w:lvl w:ilvl="1">
      <w:numFmt w:val="bullet"/>
      <w:lvlText w:val=""/>
      <w:lvlJc w:val="left"/>
      <w:pPr>
        <w:ind w:left="1440" w:hanging="360"/>
      </w:pPr>
      <w:rPr>
        <w:rFonts w:ascii="Symbol" w:hAnsi="Symbol"/>
      </w:rPr>
    </w:lvl>
    <w:lvl w:ilvl="2">
      <w:numFmt w:val="bullet"/>
      <w:lvlText w:val="o"/>
      <w:lvlJc w:val="left"/>
      <w:pPr>
        <w:ind w:left="2160" w:hanging="360"/>
      </w:pPr>
      <w:rPr>
        <w:rFonts w:ascii="Courier New" w:hAnsi="Courier New" w:cs="Courier New"/>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9" w15:restartNumberingAfterBreak="0">
    <w:nsid w:val="7D031E3D"/>
    <w:multiLevelType w:val="multilevel"/>
    <w:tmpl w:val="8A4643F8"/>
    <w:styleLink w:val="WWNum52"/>
    <w:lvl w:ilvl="0">
      <w:numFmt w:val="bullet"/>
      <w:lvlText w:val="o"/>
      <w:lvlJc w:val="left"/>
      <w:pPr>
        <w:ind w:left="360" w:hanging="360"/>
      </w:pPr>
      <w:rPr>
        <w:rFonts w:ascii="Courier New"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1112357045">
    <w:abstractNumId w:val="22"/>
  </w:num>
  <w:num w:numId="2" w16cid:durableId="1475754849">
    <w:abstractNumId w:val="31"/>
  </w:num>
  <w:num w:numId="3" w16cid:durableId="525482676">
    <w:abstractNumId w:val="21"/>
  </w:num>
  <w:num w:numId="4" w16cid:durableId="795681142">
    <w:abstractNumId w:val="36"/>
  </w:num>
  <w:num w:numId="5" w16cid:durableId="251161402">
    <w:abstractNumId w:val="13"/>
  </w:num>
  <w:num w:numId="6" w16cid:durableId="183128891">
    <w:abstractNumId w:val="3"/>
  </w:num>
  <w:num w:numId="7" w16cid:durableId="2127966910">
    <w:abstractNumId w:val="6"/>
  </w:num>
  <w:num w:numId="8" w16cid:durableId="712969588">
    <w:abstractNumId w:val="27"/>
  </w:num>
  <w:num w:numId="9" w16cid:durableId="2019576658">
    <w:abstractNumId w:val="0"/>
  </w:num>
  <w:num w:numId="10" w16cid:durableId="1414282169">
    <w:abstractNumId w:val="46"/>
  </w:num>
  <w:num w:numId="11" w16cid:durableId="850072772">
    <w:abstractNumId w:val="25"/>
  </w:num>
  <w:num w:numId="12" w16cid:durableId="1939631433">
    <w:abstractNumId w:val="48"/>
  </w:num>
  <w:num w:numId="13" w16cid:durableId="1398701363">
    <w:abstractNumId w:val="12"/>
  </w:num>
  <w:num w:numId="14" w16cid:durableId="1046834896">
    <w:abstractNumId w:val="29"/>
  </w:num>
  <w:num w:numId="15" w16cid:durableId="1901476696">
    <w:abstractNumId w:val="49"/>
  </w:num>
  <w:num w:numId="16" w16cid:durableId="1563710534">
    <w:abstractNumId w:val="47"/>
  </w:num>
  <w:num w:numId="17" w16cid:durableId="1144542270">
    <w:abstractNumId w:val="24"/>
  </w:num>
  <w:num w:numId="18" w16cid:durableId="1629780633">
    <w:abstractNumId w:val="45"/>
  </w:num>
  <w:num w:numId="19" w16cid:durableId="1445343216">
    <w:abstractNumId w:val="42"/>
  </w:num>
  <w:num w:numId="20" w16cid:durableId="502400221">
    <w:abstractNumId w:val="34"/>
  </w:num>
  <w:num w:numId="21" w16cid:durableId="647586750">
    <w:abstractNumId w:val="23"/>
  </w:num>
  <w:num w:numId="22" w16cid:durableId="1620575002">
    <w:abstractNumId w:val="19"/>
  </w:num>
  <w:num w:numId="23" w16cid:durableId="830946532">
    <w:abstractNumId w:val="16"/>
  </w:num>
  <w:num w:numId="24" w16cid:durableId="901477363">
    <w:abstractNumId w:val="28"/>
  </w:num>
  <w:num w:numId="25" w16cid:durableId="874315906">
    <w:abstractNumId w:val="39"/>
  </w:num>
  <w:num w:numId="26" w16cid:durableId="242953590">
    <w:abstractNumId w:val="44"/>
  </w:num>
  <w:num w:numId="27" w16cid:durableId="241065566">
    <w:abstractNumId w:val="5"/>
  </w:num>
  <w:num w:numId="28" w16cid:durableId="70130304">
    <w:abstractNumId w:val="4"/>
  </w:num>
  <w:num w:numId="29" w16cid:durableId="1407531997">
    <w:abstractNumId w:val="43"/>
  </w:num>
  <w:num w:numId="30" w16cid:durableId="1661956262">
    <w:abstractNumId w:val="33"/>
  </w:num>
  <w:num w:numId="31" w16cid:durableId="197621415">
    <w:abstractNumId w:val="38"/>
  </w:num>
  <w:num w:numId="32" w16cid:durableId="1668241232">
    <w:abstractNumId w:val="30"/>
  </w:num>
  <w:num w:numId="33" w16cid:durableId="395398486">
    <w:abstractNumId w:val="11"/>
  </w:num>
  <w:num w:numId="34" w16cid:durableId="924730416">
    <w:abstractNumId w:val="14"/>
  </w:num>
  <w:num w:numId="35" w16cid:durableId="514659325">
    <w:abstractNumId w:val="18"/>
  </w:num>
  <w:num w:numId="36" w16cid:durableId="1576940694">
    <w:abstractNumId w:val="10"/>
  </w:num>
  <w:num w:numId="37" w16cid:durableId="375590995">
    <w:abstractNumId w:val="8"/>
  </w:num>
  <w:num w:numId="38" w16cid:durableId="850992484">
    <w:abstractNumId w:val="17"/>
  </w:num>
  <w:num w:numId="39" w16cid:durableId="820190892">
    <w:abstractNumId w:val="32"/>
  </w:num>
  <w:num w:numId="40" w16cid:durableId="171918216">
    <w:abstractNumId w:val="7"/>
  </w:num>
  <w:num w:numId="41" w16cid:durableId="356854155">
    <w:abstractNumId w:val="41"/>
  </w:num>
  <w:num w:numId="42" w16cid:durableId="1223829660">
    <w:abstractNumId w:val="15"/>
  </w:num>
  <w:num w:numId="43" w16cid:durableId="1094131452">
    <w:abstractNumId w:val="35"/>
  </w:num>
  <w:num w:numId="44" w16cid:durableId="1639870912">
    <w:abstractNumId w:val="9"/>
  </w:num>
  <w:num w:numId="45" w16cid:durableId="772090358">
    <w:abstractNumId w:val="40"/>
  </w:num>
  <w:num w:numId="46" w16cid:durableId="697270071">
    <w:abstractNumId w:val="20"/>
  </w:num>
  <w:num w:numId="47" w16cid:durableId="1153987537">
    <w:abstractNumId w:val="37"/>
  </w:num>
  <w:num w:numId="48" w16cid:durableId="1791822363">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98"/>
    <w:rsid w:val="00000272"/>
    <w:rsid w:val="0000088B"/>
    <w:rsid w:val="00000E63"/>
    <w:rsid w:val="00000FD1"/>
    <w:rsid w:val="000010C3"/>
    <w:rsid w:val="00001A86"/>
    <w:rsid w:val="00001DFE"/>
    <w:rsid w:val="0000402D"/>
    <w:rsid w:val="00004200"/>
    <w:rsid w:val="00004309"/>
    <w:rsid w:val="00004D54"/>
    <w:rsid w:val="000070E8"/>
    <w:rsid w:val="00007D81"/>
    <w:rsid w:val="00010917"/>
    <w:rsid w:val="00010BA1"/>
    <w:rsid w:val="00012532"/>
    <w:rsid w:val="00012FB6"/>
    <w:rsid w:val="000153C0"/>
    <w:rsid w:val="00015896"/>
    <w:rsid w:val="00015B74"/>
    <w:rsid w:val="00015DFF"/>
    <w:rsid w:val="000171ED"/>
    <w:rsid w:val="000172E3"/>
    <w:rsid w:val="000176C9"/>
    <w:rsid w:val="00017AD0"/>
    <w:rsid w:val="00017B82"/>
    <w:rsid w:val="0002285B"/>
    <w:rsid w:val="00022907"/>
    <w:rsid w:val="00022ACA"/>
    <w:rsid w:val="00024819"/>
    <w:rsid w:val="00024FB6"/>
    <w:rsid w:val="00026A99"/>
    <w:rsid w:val="00026E44"/>
    <w:rsid w:val="0002784E"/>
    <w:rsid w:val="00030535"/>
    <w:rsid w:val="00030933"/>
    <w:rsid w:val="00030C5F"/>
    <w:rsid w:val="00031BA4"/>
    <w:rsid w:val="00032091"/>
    <w:rsid w:val="00032661"/>
    <w:rsid w:val="000330DD"/>
    <w:rsid w:val="00034643"/>
    <w:rsid w:val="00034A67"/>
    <w:rsid w:val="00035210"/>
    <w:rsid w:val="000353DA"/>
    <w:rsid w:val="00035712"/>
    <w:rsid w:val="00035AB5"/>
    <w:rsid w:val="00035E1A"/>
    <w:rsid w:val="0003698F"/>
    <w:rsid w:val="000374D0"/>
    <w:rsid w:val="00037C35"/>
    <w:rsid w:val="00037ED0"/>
    <w:rsid w:val="00037FF5"/>
    <w:rsid w:val="000400A1"/>
    <w:rsid w:val="000412CC"/>
    <w:rsid w:val="00041713"/>
    <w:rsid w:val="00041B0E"/>
    <w:rsid w:val="00042978"/>
    <w:rsid w:val="00043D09"/>
    <w:rsid w:val="000442CD"/>
    <w:rsid w:val="0004466A"/>
    <w:rsid w:val="00044C12"/>
    <w:rsid w:val="00045255"/>
    <w:rsid w:val="0004620E"/>
    <w:rsid w:val="0004733E"/>
    <w:rsid w:val="00047456"/>
    <w:rsid w:val="00047D4A"/>
    <w:rsid w:val="000507C0"/>
    <w:rsid w:val="000507DB"/>
    <w:rsid w:val="00051CEA"/>
    <w:rsid w:val="00052260"/>
    <w:rsid w:val="00052267"/>
    <w:rsid w:val="00053D67"/>
    <w:rsid w:val="00054567"/>
    <w:rsid w:val="00054764"/>
    <w:rsid w:val="00055178"/>
    <w:rsid w:val="000552CC"/>
    <w:rsid w:val="00055C48"/>
    <w:rsid w:val="00056D14"/>
    <w:rsid w:val="000608D6"/>
    <w:rsid w:val="00060E3A"/>
    <w:rsid w:val="00061AA4"/>
    <w:rsid w:val="000620EE"/>
    <w:rsid w:val="00062B4E"/>
    <w:rsid w:val="000643F7"/>
    <w:rsid w:val="00064B2D"/>
    <w:rsid w:val="0006509D"/>
    <w:rsid w:val="000650F3"/>
    <w:rsid w:val="0006546C"/>
    <w:rsid w:val="000667B4"/>
    <w:rsid w:val="00066AFF"/>
    <w:rsid w:val="00066BAD"/>
    <w:rsid w:val="00067AF7"/>
    <w:rsid w:val="00067EAF"/>
    <w:rsid w:val="00070049"/>
    <w:rsid w:val="00070758"/>
    <w:rsid w:val="0007167F"/>
    <w:rsid w:val="00073A68"/>
    <w:rsid w:val="00073B7D"/>
    <w:rsid w:val="00073E8E"/>
    <w:rsid w:val="000745B2"/>
    <w:rsid w:val="00074E5D"/>
    <w:rsid w:val="0007529B"/>
    <w:rsid w:val="000763C2"/>
    <w:rsid w:val="0007695A"/>
    <w:rsid w:val="00077883"/>
    <w:rsid w:val="00077941"/>
    <w:rsid w:val="000824FE"/>
    <w:rsid w:val="00082D5B"/>
    <w:rsid w:val="00083514"/>
    <w:rsid w:val="00083AB3"/>
    <w:rsid w:val="00083BE0"/>
    <w:rsid w:val="00084333"/>
    <w:rsid w:val="00085656"/>
    <w:rsid w:val="00085A34"/>
    <w:rsid w:val="000861D2"/>
    <w:rsid w:val="00086552"/>
    <w:rsid w:val="00086C9E"/>
    <w:rsid w:val="000878E2"/>
    <w:rsid w:val="000905BB"/>
    <w:rsid w:val="000905ED"/>
    <w:rsid w:val="00091340"/>
    <w:rsid w:val="0009216D"/>
    <w:rsid w:val="00092F96"/>
    <w:rsid w:val="000933F9"/>
    <w:rsid w:val="00093C4C"/>
    <w:rsid w:val="00094074"/>
    <w:rsid w:val="00094F7C"/>
    <w:rsid w:val="00095BD8"/>
    <w:rsid w:val="0009672B"/>
    <w:rsid w:val="00097874"/>
    <w:rsid w:val="00097A81"/>
    <w:rsid w:val="000A08F1"/>
    <w:rsid w:val="000A1331"/>
    <w:rsid w:val="000A24A7"/>
    <w:rsid w:val="000A25F6"/>
    <w:rsid w:val="000A2DB6"/>
    <w:rsid w:val="000A33F2"/>
    <w:rsid w:val="000A3DAC"/>
    <w:rsid w:val="000A4014"/>
    <w:rsid w:val="000A4087"/>
    <w:rsid w:val="000A417A"/>
    <w:rsid w:val="000A41F2"/>
    <w:rsid w:val="000A493B"/>
    <w:rsid w:val="000A4D1A"/>
    <w:rsid w:val="000A5CDD"/>
    <w:rsid w:val="000A5D41"/>
    <w:rsid w:val="000A5F35"/>
    <w:rsid w:val="000A66FE"/>
    <w:rsid w:val="000A7878"/>
    <w:rsid w:val="000B072D"/>
    <w:rsid w:val="000B093B"/>
    <w:rsid w:val="000B09FE"/>
    <w:rsid w:val="000B0C5F"/>
    <w:rsid w:val="000B0E33"/>
    <w:rsid w:val="000B2603"/>
    <w:rsid w:val="000B26FD"/>
    <w:rsid w:val="000B2BEF"/>
    <w:rsid w:val="000B3BA0"/>
    <w:rsid w:val="000B443B"/>
    <w:rsid w:val="000B4633"/>
    <w:rsid w:val="000B4B28"/>
    <w:rsid w:val="000B515B"/>
    <w:rsid w:val="000B6607"/>
    <w:rsid w:val="000B7014"/>
    <w:rsid w:val="000B7045"/>
    <w:rsid w:val="000C116A"/>
    <w:rsid w:val="000C1266"/>
    <w:rsid w:val="000C2651"/>
    <w:rsid w:val="000C2787"/>
    <w:rsid w:val="000C2F80"/>
    <w:rsid w:val="000C494C"/>
    <w:rsid w:val="000C4AA1"/>
    <w:rsid w:val="000C59B5"/>
    <w:rsid w:val="000C5C38"/>
    <w:rsid w:val="000C6A93"/>
    <w:rsid w:val="000C6D76"/>
    <w:rsid w:val="000D068B"/>
    <w:rsid w:val="000D16F6"/>
    <w:rsid w:val="000D203F"/>
    <w:rsid w:val="000D278D"/>
    <w:rsid w:val="000D2E1B"/>
    <w:rsid w:val="000D2F02"/>
    <w:rsid w:val="000D3325"/>
    <w:rsid w:val="000D33E0"/>
    <w:rsid w:val="000D39D4"/>
    <w:rsid w:val="000D3F57"/>
    <w:rsid w:val="000D463A"/>
    <w:rsid w:val="000D4C14"/>
    <w:rsid w:val="000D4C4A"/>
    <w:rsid w:val="000D52ED"/>
    <w:rsid w:val="000D536B"/>
    <w:rsid w:val="000D5B5C"/>
    <w:rsid w:val="000D5C21"/>
    <w:rsid w:val="000D5CCE"/>
    <w:rsid w:val="000D6247"/>
    <w:rsid w:val="000D64FB"/>
    <w:rsid w:val="000D7D19"/>
    <w:rsid w:val="000E0E05"/>
    <w:rsid w:val="000E2537"/>
    <w:rsid w:val="000E29D8"/>
    <w:rsid w:val="000E38B8"/>
    <w:rsid w:val="000E40D3"/>
    <w:rsid w:val="000E597B"/>
    <w:rsid w:val="000E7759"/>
    <w:rsid w:val="000E77AF"/>
    <w:rsid w:val="000F0583"/>
    <w:rsid w:val="000F0A4C"/>
    <w:rsid w:val="000F211E"/>
    <w:rsid w:val="000F237F"/>
    <w:rsid w:val="000F28EB"/>
    <w:rsid w:val="000F2910"/>
    <w:rsid w:val="000F2BD0"/>
    <w:rsid w:val="000F2F78"/>
    <w:rsid w:val="000F322F"/>
    <w:rsid w:val="000F403E"/>
    <w:rsid w:val="000F4233"/>
    <w:rsid w:val="000F52CC"/>
    <w:rsid w:val="000F5DD6"/>
    <w:rsid w:val="000F6F52"/>
    <w:rsid w:val="000F7792"/>
    <w:rsid w:val="001003A7"/>
    <w:rsid w:val="00100698"/>
    <w:rsid w:val="00100BED"/>
    <w:rsid w:val="00100E00"/>
    <w:rsid w:val="00103144"/>
    <w:rsid w:val="00104A54"/>
    <w:rsid w:val="0010547A"/>
    <w:rsid w:val="001055B1"/>
    <w:rsid w:val="00105796"/>
    <w:rsid w:val="00105BE8"/>
    <w:rsid w:val="00106907"/>
    <w:rsid w:val="001069A2"/>
    <w:rsid w:val="001073E0"/>
    <w:rsid w:val="00107E04"/>
    <w:rsid w:val="0011011D"/>
    <w:rsid w:val="00110D1E"/>
    <w:rsid w:val="00111796"/>
    <w:rsid w:val="0011255E"/>
    <w:rsid w:val="00112CEB"/>
    <w:rsid w:val="00112EDD"/>
    <w:rsid w:val="001134DA"/>
    <w:rsid w:val="00114B59"/>
    <w:rsid w:val="00114EC6"/>
    <w:rsid w:val="001159E8"/>
    <w:rsid w:val="001161E8"/>
    <w:rsid w:val="001163A2"/>
    <w:rsid w:val="00116B9C"/>
    <w:rsid w:val="0012062E"/>
    <w:rsid w:val="00121088"/>
    <w:rsid w:val="001212FA"/>
    <w:rsid w:val="00123C86"/>
    <w:rsid w:val="00124FB4"/>
    <w:rsid w:val="00125C2D"/>
    <w:rsid w:val="00126341"/>
    <w:rsid w:val="00126D37"/>
    <w:rsid w:val="00130274"/>
    <w:rsid w:val="0013172F"/>
    <w:rsid w:val="00132610"/>
    <w:rsid w:val="00132A72"/>
    <w:rsid w:val="00132FDD"/>
    <w:rsid w:val="0013324B"/>
    <w:rsid w:val="001338D7"/>
    <w:rsid w:val="00133D96"/>
    <w:rsid w:val="00134376"/>
    <w:rsid w:val="00135D04"/>
    <w:rsid w:val="00140C38"/>
    <w:rsid w:val="00140F54"/>
    <w:rsid w:val="00141E53"/>
    <w:rsid w:val="00144045"/>
    <w:rsid w:val="00144304"/>
    <w:rsid w:val="00144847"/>
    <w:rsid w:val="00144974"/>
    <w:rsid w:val="00145738"/>
    <w:rsid w:val="00146499"/>
    <w:rsid w:val="001466EA"/>
    <w:rsid w:val="0014744F"/>
    <w:rsid w:val="001477E3"/>
    <w:rsid w:val="00147AB6"/>
    <w:rsid w:val="00147B69"/>
    <w:rsid w:val="00147B91"/>
    <w:rsid w:val="001507D9"/>
    <w:rsid w:val="001519D1"/>
    <w:rsid w:val="00151CA3"/>
    <w:rsid w:val="00151EE4"/>
    <w:rsid w:val="00152048"/>
    <w:rsid w:val="00152D69"/>
    <w:rsid w:val="001533D4"/>
    <w:rsid w:val="0015459C"/>
    <w:rsid w:val="00155F23"/>
    <w:rsid w:val="001560FB"/>
    <w:rsid w:val="00156CD3"/>
    <w:rsid w:val="00156F23"/>
    <w:rsid w:val="0015758F"/>
    <w:rsid w:val="001575C3"/>
    <w:rsid w:val="00160394"/>
    <w:rsid w:val="00160496"/>
    <w:rsid w:val="00160500"/>
    <w:rsid w:val="0016071E"/>
    <w:rsid w:val="00160CD3"/>
    <w:rsid w:val="001613BB"/>
    <w:rsid w:val="00161D7B"/>
    <w:rsid w:val="00162FF6"/>
    <w:rsid w:val="001647B6"/>
    <w:rsid w:val="001652B5"/>
    <w:rsid w:val="001659D9"/>
    <w:rsid w:val="00165D7D"/>
    <w:rsid w:val="0016686A"/>
    <w:rsid w:val="00166F33"/>
    <w:rsid w:val="001671EC"/>
    <w:rsid w:val="00167700"/>
    <w:rsid w:val="001677B6"/>
    <w:rsid w:val="00167CD4"/>
    <w:rsid w:val="00167E5E"/>
    <w:rsid w:val="001700CF"/>
    <w:rsid w:val="00170A66"/>
    <w:rsid w:val="001711F5"/>
    <w:rsid w:val="001713C0"/>
    <w:rsid w:val="00171D22"/>
    <w:rsid w:val="0017232A"/>
    <w:rsid w:val="00172B23"/>
    <w:rsid w:val="001737FF"/>
    <w:rsid w:val="0017555E"/>
    <w:rsid w:val="00175719"/>
    <w:rsid w:val="001758C2"/>
    <w:rsid w:val="00175B45"/>
    <w:rsid w:val="00175FBF"/>
    <w:rsid w:val="00176CF3"/>
    <w:rsid w:val="0017758E"/>
    <w:rsid w:val="00177780"/>
    <w:rsid w:val="00177923"/>
    <w:rsid w:val="001812F9"/>
    <w:rsid w:val="0018133C"/>
    <w:rsid w:val="00181518"/>
    <w:rsid w:val="00183722"/>
    <w:rsid w:val="00183737"/>
    <w:rsid w:val="001843EB"/>
    <w:rsid w:val="00184C74"/>
    <w:rsid w:val="00185212"/>
    <w:rsid w:val="00185379"/>
    <w:rsid w:val="00186284"/>
    <w:rsid w:val="001863AD"/>
    <w:rsid w:val="00186770"/>
    <w:rsid w:val="00186B51"/>
    <w:rsid w:val="00186C3F"/>
    <w:rsid w:val="00187032"/>
    <w:rsid w:val="0018748A"/>
    <w:rsid w:val="001878C1"/>
    <w:rsid w:val="00187E87"/>
    <w:rsid w:val="00190F09"/>
    <w:rsid w:val="001915FD"/>
    <w:rsid w:val="00191A30"/>
    <w:rsid w:val="00192D06"/>
    <w:rsid w:val="00192E97"/>
    <w:rsid w:val="0019321D"/>
    <w:rsid w:val="001936CE"/>
    <w:rsid w:val="0019370F"/>
    <w:rsid w:val="00193738"/>
    <w:rsid w:val="00194474"/>
    <w:rsid w:val="00195326"/>
    <w:rsid w:val="00195C9D"/>
    <w:rsid w:val="00196DC5"/>
    <w:rsid w:val="001A0B17"/>
    <w:rsid w:val="001A0CE9"/>
    <w:rsid w:val="001A1112"/>
    <w:rsid w:val="001A1123"/>
    <w:rsid w:val="001A165F"/>
    <w:rsid w:val="001A2118"/>
    <w:rsid w:val="001A2E9A"/>
    <w:rsid w:val="001A2FDD"/>
    <w:rsid w:val="001A35FD"/>
    <w:rsid w:val="001A3737"/>
    <w:rsid w:val="001A3B17"/>
    <w:rsid w:val="001A3E36"/>
    <w:rsid w:val="001A445A"/>
    <w:rsid w:val="001A449F"/>
    <w:rsid w:val="001A4C9C"/>
    <w:rsid w:val="001A5253"/>
    <w:rsid w:val="001A56B3"/>
    <w:rsid w:val="001A56BF"/>
    <w:rsid w:val="001A5CBF"/>
    <w:rsid w:val="001A69C9"/>
    <w:rsid w:val="001A7152"/>
    <w:rsid w:val="001A7EF7"/>
    <w:rsid w:val="001A7F73"/>
    <w:rsid w:val="001B01EB"/>
    <w:rsid w:val="001B06EB"/>
    <w:rsid w:val="001B1962"/>
    <w:rsid w:val="001B31D4"/>
    <w:rsid w:val="001B3F12"/>
    <w:rsid w:val="001B4213"/>
    <w:rsid w:val="001B4F54"/>
    <w:rsid w:val="001B6163"/>
    <w:rsid w:val="001B71C6"/>
    <w:rsid w:val="001C04ED"/>
    <w:rsid w:val="001C0C6D"/>
    <w:rsid w:val="001C0E78"/>
    <w:rsid w:val="001C16AB"/>
    <w:rsid w:val="001C1706"/>
    <w:rsid w:val="001C1940"/>
    <w:rsid w:val="001C221A"/>
    <w:rsid w:val="001C3381"/>
    <w:rsid w:val="001C3A15"/>
    <w:rsid w:val="001C4120"/>
    <w:rsid w:val="001C46FC"/>
    <w:rsid w:val="001C4FEB"/>
    <w:rsid w:val="001C5785"/>
    <w:rsid w:val="001C5A20"/>
    <w:rsid w:val="001C5E58"/>
    <w:rsid w:val="001C618C"/>
    <w:rsid w:val="001C6428"/>
    <w:rsid w:val="001C6ACA"/>
    <w:rsid w:val="001D014A"/>
    <w:rsid w:val="001D024D"/>
    <w:rsid w:val="001D0CDC"/>
    <w:rsid w:val="001D114D"/>
    <w:rsid w:val="001D1299"/>
    <w:rsid w:val="001D13BF"/>
    <w:rsid w:val="001D3E00"/>
    <w:rsid w:val="001D516D"/>
    <w:rsid w:val="001D7266"/>
    <w:rsid w:val="001D762C"/>
    <w:rsid w:val="001D7850"/>
    <w:rsid w:val="001D7974"/>
    <w:rsid w:val="001E0097"/>
    <w:rsid w:val="001E1719"/>
    <w:rsid w:val="001E30A9"/>
    <w:rsid w:val="001E31A4"/>
    <w:rsid w:val="001E3493"/>
    <w:rsid w:val="001E34E8"/>
    <w:rsid w:val="001E3DE7"/>
    <w:rsid w:val="001E5F89"/>
    <w:rsid w:val="001E5FCD"/>
    <w:rsid w:val="001E6818"/>
    <w:rsid w:val="001E691D"/>
    <w:rsid w:val="001F03A0"/>
    <w:rsid w:val="001F0943"/>
    <w:rsid w:val="001F134A"/>
    <w:rsid w:val="001F1D4C"/>
    <w:rsid w:val="001F25CB"/>
    <w:rsid w:val="001F2B5E"/>
    <w:rsid w:val="001F3697"/>
    <w:rsid w:val="001F3709"/>
    <w:rsid w:val="001F430D"/>
    <w:rsid w:val="001F53E9"/>
    <w:rsid w:val="001F56A1"/>
    <w:rsid w:val="001F5E36"/>
    <w:rsid w:val="001F634E"/>
    <w:rsid w:val="001F770B"/>
    <w:rsid w:val="001F7AB4"/>
    <w:rsid w:val="002003B1"/>
    <w:rsid w:val="00200607"/>
    <w:rsid w:val="00201563"/>
    <w:rsid w:val="00201632"/>
    <w:rsid w:val="002018C8"/>
    <w:rsid w:val="00201BF7"/>
    <w:rsid w:val="002026C0"/>
    <w:rsid w:val="00202D1D"/>
    <w:rsid w:val="00203445"/>
    <w:rsid w:val="00204A87"/>
    <w:rsid w:val="00205724"/>
    <w:rsid w:val="00205AD2"/>
    <w:rsid w:val="00205B3B"/>
    <w:rsid w:val="00205C8F"/>
    <w:rsid w:val="00205E49"/>
    <w:rsid w:val="00206179"/>
    <w:rsid w:val="00206A96"/>
    <w:rsid w:val="00206BE1"/>
    <w:rsid w:val="00206DB5"/>
    <w:rsid w:val="00206E03"/>
    <w:rsid w:val="00207577"/>
    <w:rsid w:val="00207A81"/>
    <w:rsid w:val="00207EB9"/>
    <w:rsid w:val="00210201"/>
    <w:rsid w:val="0021040E"/>
    <w:rsid w:val="0021068A"/>
    <w:rsid w:val="00210CA0"/>
    <w:rsid w:val="00210D81"/>
    <w:rsid w:val="00210EDC"/>
    <w:rsid w:val="00211753"/>
    <w:rsid w:val="00211BB3"/>
    <w:rsid w:val="00211BB9"/>
    <w:rsid w:val="00213E72"/>
    <w:rsid w:val="002144A3"/>
    <w:rsid w:val="002145CE"/>
    <w:rsid w:val="002149AB"/>
    <w:rsid w:val="002157C3"/>
    <w:rsid w:val="002164D6"/>
    <w:rsid w:val="00217A7A"/>
    <w:rsid w:val="00217D73"/>
    <w:rsid w:val="002201A9"/>
    <w:rsid w:val="002205F9"/>
    <w:rsid w:val="002215E3"/>
    <w:rsid w:val="0022170E"/>
    <w:rsid w:val="00222723"/>
    <w:rsid w:val="00224D63"/>
    <w:rsid w:val="00224E9C"/>
    <w:rsid w:val="00224F60"/>
    <w:rsid w:val="0022555E"/>
    <w:rsid w:val="002255A4"/>
    <w:rsid w:val="00225A48"/>
    <w:rsid w:val="002260A4"/>
    <w:rsid w:val="002260CC"/>
    <w:rsid w:val="002269AF"/>
    <w:rsid w:val="0022703E"/>
    <w:rsid w:val="00227197"/>
    <w:rsid w:val="00227520"/>
    <w:rsid w:val="00230875"/>
    <w:rsid w:val="00232077"/>
    <w:rsid w:val="00232098"/>
    <w:rsid w:val="002322B8"/>
    <w:rsid w:val="00233A07"/>
    <w:rsid w:val="00234D1E"/>
    <w:rsid w:val="00236BEA"/>
    <w:rsid w:val="00236C1E"/>
    <w:rsid w:val="00237412"/>
    <w:rsid w:val="002377DA"/>
    <w:rsid w:val="00237EF4"/>
    <w:rsid w:val="002400FD"/>
    <w:rsid w:val="00240465"/>
    <w:rsid w:val="0024139B"/>
    <w:rsid w:val="0024198C"/>
    <w:rsid w:val="0024307F"/>
    <w:rsid w:val="00243C74"/>
    <w:rsid w:val="00244B1A"/>
    <w:rsid w:val="00245574"/>
    <w:rsid w:val="00245EA2"/>
    <w:rsid w:val="00247064"/>
    <w:rsid w:val="002473CD"/>
    <w:rsid w:val="00247725"/>
    <w:rsid w:val="00250D50"/>
    <w:rsid w:val="00251738"/>
    <w:rsid w:val="00251B67"/>
    <w:rsid w:val="0025225C"/>
    <w:rsid w:val="00252B33"/>
    <w:rsid w:val="002536C6"/>
    <w:rsid w:val="00254C5A"/>
    <w:rsid w:val="002556CA"/>
    <w:rsid w:val="00255F3F"/>
    <w:rsid w:val="0025613C"/>
    <w:rsid w:val="00256344"/>
    <w:rsid w:val="002563F8"/>
    <w:rsid w:val="00256408"/>
    <w:rsid w:val="002567F7"/>
    <w:rsid w:val="00256F92"/>
    <w:rsid w:val="00257BBF"/>
    <w:rsid w:val="0026085E"/>
    <w:rsid w:val="00260A9B"/>
    <w:rsid w:val="0026119A"/>
    <w:rsid w:val="00262291"/>
    <w:rsid w:val="002622A1"/>
    <w:rsid w:val="00262E1F"/>
    <w:rsid w:val="00262ED1"/>
    <w:rsid w:val="002637A0"/>
    <w:rsid w:val="00264DF9"/>
    <w:rsid w:val="002656F2"/>
    <w:rsid w:val="002659F9"/>
    <w:rsid w:val="00266DCB"/>
    <w:rsid w:val="002701D6"/>
    <w:rsid w:val="0027067A"/>
    <w:rsid w:val="0027067C"/>
    <w:rsid w:val="002707F4"/>
    <w:rsid w:val="00271A5C"/>
    <w:rsid w:val="00272ECF"/>
    <w:rsid w:val="002741FC"/>
    <w:rsid w:val="00275513"/>
    <w:rsid w:val="00275F7C"/>
    <w:rsid w:val="00276242"/>
    <w:rsid w:val="002801D9"/>
    <w:rsid w:val="002803F7"/>
    <w:rsid w:val="00280E2E"/>
    <w:rsid w:val="002814A9"/>
    <w:rsid w:val="00281F57"/>
    <w:rsid w:val="00282567"/>
    <w:rsid w:val="00282981"/>
    <w:rsid w:val="00283534"/>
    <w:rsid w:val="002836E1"/>
    <w:rsid w:val="002837C1"/>
    <w:rsid w:val="00283B02"/>
    <w:rsid w:val="002846CD"/>
    <w:rsid w:val="00284BA7"/>
    <w:rsid w:val="00285983"/>
    <w:rsid w:val="00285EC7"/>
    <w:rsid w:val="0028717F"/>
    <w:rsid w:val="00287695"/>
    <w:rsid w:val="0028789D"/>
    <w:rsid w:val="002903DB"/>
    <w:rsid w:val="002905EC"/>
    <w:rsid w:val="00291540"/>
    <w:rsid w:val="00293865"/>
    <w:rsid w:val="00294058"/>
    <w:rsid w:val="00294119"/>
    <w:rsid w:val="00294337"/>
    <w:rsid w:val="00294553"/>
    <w:rsid w:val="0029503C"/>
    <w:rsid w:val="00295300"/>
    <w:rsid w:val="00295770"/>
    <w:rsid w:val="00295DB9"/>
    <w:rsid w:val="00296C1D"/>
    <w:rsid w:val="00296C27"/>
    <w:rsid w:val="00297968"/>
    <w:rsid w:val="00297A91"/>
    <w:rsid w:val="002A0342"/>
    <w:rsid w:val="002A1A89"/>
    <w:rsid w:val="002A37DD"/>
    <w:rsid w:val="002A3929"/>
    <w:rsid w:val="002A3A1C"/>
    <w:rsid w:val="002A3DE4"/>
    <w:rsid w:val="002A42D1"/>
    <w:rsid w:val="002A58F2"/>
    <w:rsid w:val="002A5912"/>
    <w:rsid w:val="002A5C51"/>
    <w:rsid w:val="002A6100"/>
    <w:rsid w:val="002A671A"/>
    <w:rsid w:val="002A6D9F"/>
    <w:rsid w:val="002A7012"/>
    <w:rsid w:val="002A7693"/>
    <w:rsid w:val="002B0544"/>
    <w:rsid w:val="002B0D38"/>
    <w:rsid w:val="002B1318"/>
    <w:rsid w:val="002B131C"/>
    <w:rsid w:val="002B165A"/>
    <w:rsid w:val="002B28B2"/>
    <w:rsid w:val="002B3AAA"/>
    <w:rsid w:val="002B4F82"/>
    <w:rsid w:val="002B4FBF"/>
    <w:rsid w:val="002B51A3"/>
    <w:rsid w:val="002B5203"/>
    <w:rsid w:val="002B53D5"/>
    <w:rsid w:val="002B5675"/>
    <w:rsid w:val="002B6671"/>
    <w:rsid w:val="002B695F"/>
    <w:rsid w:val="002B6FF2"/>
    <w:rsid w:val="002B7671"/>
    <w:rsid w:val="002C0E74"/>
    <w:rsid w:val="002C2E6E"/>
    <w:rsid w:val="002C30B5"/>
    <w:rsid w:val="002C322D"/>
    <w:rsid w:val="002C54F2"/>
    <w:rsid w:val="002C5864"/>
    <w:rsid w:val="002C5962"/>
    <w:rsid w:val="002C5F69"/>
    <w:rsid w:val="002C6C2E"/>
    <w:rsid w:val="002D0884"/>
    <w:rsid w:val="002D09FD"/>
    <w:rsid w:val="002D0F0E"/>
    <w:rsid w:val="002D1458"/>
    <w:rsid w:val="002D24CD"/>
    <w:rsid w:val="002D276F"/>
    <w:rsid w:val="002D2F0A"/>
    <w:rsid w:val="002D31F2"/>
    <w:rsid w:val="002D33FF"/>
    <w:rsid w:val="002D34EC"/>
    <w:rsid w:val="002D55B8"/>
    <w:rsid w:val="002D69AA"/>
    <w:rsid w:val="002D7976"/>
    <w:rsid w:val="002D7BAF"/>
    <w:rsid w:val="002E07B6"/>
    <w:rsid w:val="002E1CE7"/>
    <w:rsid w:val="002E1F82"/>
    <w:rsid w:val="002E32E5"/>
    <w:rsid w:val="002E3340"/>
    <w:rsid w:val="002E3E9C"/>
    <w:rsid w:val="002E4878"/>
    <w:rsid w:val="002E64BE"/>
    <w:rsid w:val="002E6F6E"/>
    <w:rsid w:val="002E7635"/>
    <w:rsid w:val="002E7BE0"/>
    <w:rsid w:val="002F01A9"/>
    <w:rsid w:val="002F04D2"/>
    <w:rsid w:val="002F064A"/>
    <w:rsid w:val="002F07B0"/>
    <w:rsid w:val="002F14C7"/>
    <w:rsid w:val="002F2221"/>
    <w:rsid w:val="002F3A74"/>
    <w:rsid w:val="002F410B"/>
    <w:rsid w:val="002F41B7"/>
    <w:rsid w:val="002F4DA0"/>
    <w:rsid w:val="002F521C"/>
    <w:rsid w:val="002F5A70"/>
    <w:rsid w:val="002F5D72"/>
    <w:rsid w:val="002F6176"/>
    <w:rsid w:val="002F68CD"/>
    <w:rsid w:val="002F710D"/>
    <w:rsid w:val="002F75A1"/>
    <w:rsid w:val="003003D0"/>
    <w:rsid w:val="003018A7"/>
    <w:rsid w:val="00301B2E"/>
    <w:rsid w:val="0030326F"/>
    <w:rsid w:val="00305E25"/>
    <w:rsid w:val="003062CC"/>
    <w:rsid w:val="00306BCD"/>
    <w:rsid w:val="00307733"/>
    <w:rsid w:val="00307C56"/>
    <w:rsid w:val="0031012A"/>
    <w:rsid w:val="0031082B"/>
    <w:rsid w:val="00311575"/>
    <w:rsid w:val="00312A71"/>
    <w:rsid w:val="00312B91"/>
    <w:rsid w:val="00312D76"/>
    <w:rsid w:val="00313CDA"/>
    <w:rsid w:val="00313CE0"/>
    <w:rsid w:val="00313E20"/>
    <w:rsid w:val="00314775"/>
    <w:rsid w:val="003151E3"/>
    <w:rsid w:val="00316448"/>
    <w:rsid w:val="0031654F"/>
    <w:rsid w:val="00320AA7"/>
    <w:rsid w:val="003215CE"/>
    <w:rsid w:val="00321EF8"/>
    <w:rsid w:val="00321F60"/>
    <w:rsid w:val="00322897"/>
    <w:rsid w:val="00322B99"/>
    <w:rsid w:val="0032306A"/>
    <w:rsid w:val="00323990"/>
    <w:rsid w:val="0032405B"/>
    <w:rsid w:val="00324060"/>
    <w:rsid w:val="00324465"/>
    <w:rsid w:val="0032454F"/>
    <w:rsid w:val="00324AE3"/>
    <w:rsid w:val="00324B45"/>
    <w:rsid w:val="00325851"/>
    <w:rsid w:val="00325E0F"/>
    <w:rsid w:val="00325FFD"/>
    <w:rsid w:val="00326003"/>
    <w:rsid w:val="003267C7"/>
    <w:rsid w:val="00326CCA"/>
    <w:rsid w:val="00327329"/>
    <w:rsid w:val="00327643"/>
    <w:rsid w:val="003312DF"/>
    <w:rsid w:val="003333FD"/>
    <w:rsid w:val="00333710"/>
    <w:rsid w:val="00333EF9"/>
    <w:rsid w:val="00334714"/>
    <w:rsid w:val="00334936"/>
    <w:rsid w:val="003355F8"/>
    <w:rsid w:val="003365EA"/>
    <w:rsid w:val="00336B1F"/>
    <w:rsid w:val="00336DCB"/>
    <w:rsid w:val="003373CE"/>
    <w:rsid w:val="00337765"/>
    <w:rsid w:val="00337977"/>
    <w:rsid w:val="00340BD6"/>
    <w:rsid w:val="00340F78"/>
    <w:rsid w:val="00341C94"/>
    <w:rsid w:val="00341F88"/>
    <w:rsid w:val="00342229"/>
    <w:rsid w:val="00342733"/>
    <w:rsid w:val="003428CB"/>
    <w:rsid w:val="00342D56"/>
    <w:rsid w:val="00343631"/>
    <w:rsid w:val="003440A6"/>
    <w:rsid w:val="00345322"/>
    <w:rsid w:val="00346EA6"/>
    <w:rsid w:val="00347B5E"/>
    <w:rsid w:val="00350949"/>
    <w:rsid w:val="00351DC4"/>
    <w:rsid w:val="00351F62"/>
    <w:rsid w:val="00352C77"/>
    <w:rsid w:val="00352C93"/>
    <w:rsid w:val="00352D95"/>
    <w:rsid w:val="00352EBB"/>
    <w:rsid w:val="00352EE3"/>
    <w:rsid w:val="00353D88"/>
    <w:rsid w:val="003543D0"/>
    <w:rsid w:val="00354985"/>
    <w:rsid w:val="00354AA0"/>
    <w:rsid w:val="00354D68"/>
    <w:rsid w:val="00355B9A"/>
    <w:rsid w:val="00355DAB"/>
    <w:rsid w:val="0035632B"/>
    <w:rsid w:val="0035636F"/>
    <w:rsid w:val="00356D6B"/>
    <w:rsid w:val="003572D8"/>
    <w:rsid w:val="0035752B"/>
    <w:rsid w:val="00357554"/>
    <w:rsid w:val="00357EFD"/>
    <w:rsid w:val="00361083"/>
    <w:rsid w:val="0036192D"/>
    <w:rsid w:val="003625FF"/>
    <w:rsid w:val="00362D98"/>
    <w:rsid w:val="0036341A"/>
    <w:rsid w:val="00363985"/>
    <w:rsid w:val="0036524D"/>
    <w:rsid w:val="0036553B"/>
    <w:rsid w:val="003664EC"/>
    <w:rsid w:val="00366BE2"/>
    <w:rsid w:val="00366C4E"/>
    <w:rsid w:val="00367252"/>
    <w:rsid w:val="00367A19"/>
    <w:rsid w:val="003700C0"/>
    <w:rsid w:val="00370376"/>
    <w:rsid w:val="00370624"/>
    <w:rsid w:val="00372891"/>
    <w:rsid w:val="00372B70"/>
    <w:rsid w:val="00373148"/>
    <w:rsid w:val="0037397E"/>
    <w:rsid w:val="00373D84"/>
    <w:rsid w:val="0037476F"/>
    <w:rsid w:val="003747DB"/>
    <w:rsid w:val="0037498E"/>
    <w:rsid w:val="00374D22"/>
    <w:rsid w:val="00377569"/>
    <w:rsid w:val="0037798C"/>
    <w:rsid w:val="00380E12"/>
    <w:rsid w:val="003813A6"/>
    <w:rsid w:val="003814B5"/>
    <w:rsid w:val="00382091"/>
    <w:rsid w:val="00383098"/>
    <w:rsid w:val="00383B97"/>
    <w:rsid w:val="0038429E"/>
    <w:rsid w:val="0038594A"/>
    <w:rsid w:val="0038782E"/>
    <w:rsid w:val="00387BB4"/>
    <w:rsid w:val="003901A4"/>
    <w:rsid w:val="0039077C"/>
    <w:rsid w:val="00390E95"/>
    <w:rsid w:val="00391415"/>
    <w:rsid w:val="003914CC"/>
    <w:rsid w:val="00392C99"/>
    <w:rsid w:val="00393377"/>
    <w:rsid w:val="00394EBF"/>
    <w:rsid w:val="00394F4F"/>
    <w:rsid w:val="00394F56"/>
    <w:rsid w:val="00394FE0"/>
    <w:rsid w:val="0039545B"/>
    <w:rsid w:val="00395939"/>
    <w:rsid w:val="00395CB2"/>
    <w:rsid w:val="00397157"/>
    <w:rsid w:val="00397B5D"/>
    <w:rsid w:val="00397E1F"/>
    <w:rsid w:val="003A02A3"/>
    <w:rsid w:val="003A1087"/>
    <w:rsid w:val="003A1CEA"/>
    <w:rsid w:val="003A1E07"/>
    <w:rsid w:val="003A1EAA"/>
    <w:rsid w:val="003A2BB7"/>
    <w:rsid w:val="003A2DB9"/>
    <w:rsid w:val="003A3379"/>
    <w:rsid w:val="003A3B53"/>
    <w:rsid w:val="003A3C26"/>
    <w:rsid w:val="003A5106"/>
    <w:rsid w:val="003A5E23"/>
    <w:rsid w:val="003A6167"/>
    <w:rsid w:val="003A62AA"/>
    <w:rsid w:val="003A6699"/>
    <w:rsid w:val="003A6B4B"/>
    <w:rsid w:val="003A6DC8"/>
    <w:rsid w:val="003A7D21"/>
    <w:rsid w:val="003A7F73"/>
    <w:rsid w:val="003B03CE"/>
    <w:rsid w:val="003B0EFB"/>
    <w:rsid w:val="003B169E"/>
    <w:rsid w:val="003B1748"/>
    <w:rsid w:val="003B233B"/>
    <w:rsid w:val="003B29EC"/>
    <w:rsid w:val="003B2A4E"/>
    <w:rsid w:val="003B316C"/>
    <w:rsid w:val="003B3B58"/>
    <w:rsid w:val="003B46D3"/>
    <w:rsid w:val="003B4C27"/>
    <w:rsid w:val="003B4D12"/>
    <w:rsid w:val="003B54DB"/>
    <w:rsid w:val="003B56E6"/>
    <w:rsid w:val="003B58EA"/>
    <w:rsid w:val="003B5F2A"/>
    <w:rsid w:val="003B6453"/>
    <w:rsid w:val="003B71BD"/>
    <w:rsid w:val="003C0FB1"/>
    <w:rsid w:val="003C18A2"/>
    <w:rsid w:val="003C3640"/>
    <w:rsid w:val="003C3730"/>
    <w:rsid w:val="003C4110"/>
    <w:rsid w:val="003C41BE"/>
    <w:rsid w:val="003C4833"/>
    <w:rsid w:val="003C5442"/>
    <w:rsid w:val="003C6188"/>
    <w:rsid w:val="003C646C"/>
    <w:rsid w:val="003D07CB"/>
    <w:rsid w:val="003D0C53"/>
    <w:rsid w:val="003D2ADC"/>
    <w:rsid w:val="003D3043"/>
    <w:rsid w:val="003D35F7"/>
    <w:rsid w:val="003D4356"/>
    <w:rsid w:val="003D4557"/>
    <w:rsid w:val="003D4E2C"/>
    <w:rsid w:val="003D50E0"/>
    <w:rsid w:val="003D5BB1"/>
    <w:rsid w:val="003D650B"/>
    <w:rsid w:val="003D7F18"/>
    <w:rsid w:val="003E15B5"/>
    <w:rsid w:val="003E1C37"/>
    <w:rsid w:val="003E2F33"/>
    <w:rsid w:val="003E36B9"/>
    <w:rsid w:val="003E3BEA"/>
    <w:rsid w:val="003E3E38"/>
    <w:rsid w:val="003E479A"/>
    <w:rsid w:val="003E4AAC"/>
    <w:rsid w:val="003E4CD9"/>
    <w:rsid w:val="003E5199"/>
    <w:rsid w:val="003E51B9"/>
    <w:rsid w:val="003E5264"/>
    <w:rsid w:val="003E64D5"/>
    <w:rsid w:val="003E69A5"/>
    <w:rsid w:val="003E725F"/>
    <w:rsid w:val="003E731B"/>
    <w:rsid w:val="003E7705"/>
    <w:rsid w:val="003E785C"/>
    <w:rsid w:val="003E79A9"/>
    <w:rsid w:val="003E7E69"/>
    <w:rsid w:val="003E7E9C"/>
    <w:rsid w:val="003F09A3"/>
    <w:rsid w:val="003F1236"/>
    <w:rsid w:val="003F1C7F"/>
    <w:rsid w:val="003F3194"/>
    <w:rsid w:val="003F45C8"/>
    <w:rsid w:val="003F45D5"/>
    <w:rsid w:val="003F46E8"/>
    <w:rsid w:val="003F4DC1"/>
    <w:rsid w:val="003F5068"/>
    <w:rsid w:val="003F59A3"/>
    <w:rsid w:val="003F5FF1"/>
    <w:rsid w:val="003F62B0"/>
    <w:rsid w:val="003F642C"/>
    <w:rsid w:val="00400403"/>
    <w:rsid w:val="00400BBD"/>
    <w:rsid w:val="00401E16"/>
    <w:rsid w:val="00402323"/>
    <w:rsid w:val="0040259D"/>
    <w:rsid w:val="004028CD"/>
    <w:rsid w:val="004036B0"/>
    <w:rsid w:val="00403B52"/>
    <w:rsid w:val="00404CF2"/>
    <w:rsid w:val="00404E92"/>
    <w:rsid w:val="00405955"/>
    <w:rsid w:val="004065C6"/>
    <w:rsid w:val="00406C58"/>
    <w:rsid w:val="00407803"/>
    <w:rsid w:val="00407B9B"/>
    <w:rsid w:val="00407BD7"/>
    <w:rsid w:val="00407E26"/>
    <w:rsid w:val="00410339"/>
    <w:rsid w:val="00410C21"/>
    <w:rsid w:val="004118BC"/>
    <w:rsid w:val="004129F9"/>
    <w:rsid w:val="00412EE5"/>
    <w:rsid w:val="0041327E"/>
    <w:rsid w:val="00415568"/>
    <w:rsid w:val="00415905"/>
    <w:rsid w:val="00415D7C"/>
    <w:rsid w:val="004163F6"/>
    <w:rsid w:val="00416592"/>
    <w:rsid w:val="00416DA6"/>
    <w:rsid w:val="0042067A"/>
    <w:rsid w:val="00420BB8"/>
    <w:rsid w:val="00421558"/>
    <w:rsid w:val="00421DB6"/>
    <w:rsid w:val="0042220D"/>
    <w:rsid w:val="00422F94"/>
    <w:rsid w:val="00423705"/>
    <w:rsid w:val="0042394E"/>
    <w:rsid w:val="00424CA5"/>
    <w:rsid w:val="004252DE"/>
    <w:rsid w:val="00425304"/>
    <w:rsid w:val="004254C6"/>
    <w:rsid w:val="00425B00"/>
    <w:rsid w:val="00425D42"/>
    <w:rsid w:val="004275CA"/>
    <w:rsid w:val="004279C1"/>
    <w:rsid w:val="00427D89"/>
    <w:rsid w:val="00427DC8"/>
    <w:rsid w:val="0043007E"/>
    <w:rsid w:val="00430638"/>
    <w:rsid w:val="00430FD6"/>
    <w:rsid w:val="004319FA"/>
    <w:rsid w:val="004327EC"/>
    <w:rsid w:val="00432D67"/>
    <w:rsid w:val="00433403"/>
    <w:rsid w:val="004335AD"/>
    <w:rsid w:val="0043372C"/>
    <w:rsid w:val="00433B3E"/>
    <w:rsid w:val="0043444F"/>
    <w:rsid w:val="004344E9"/>
    <w:rsid w:val="00434C08"/>
    <w:rsid w:val="00435A9A"/>
    <w:rsid w:val="00435EAF"/>
    <w:rsid w:val="00436487"/>
    <w:rsid w:val="00437223"/>
    <w:rsid w:val="00437226"/>
    <w:rsid w:val="004378B6"/>
    <w:rsid w:val="00437C5D"/>
    <w:rsid w:val="00437FCE"/>
    <w:rsid w:val="004408A0"/>
    <w:rsid w:val="00441078"/>
    <w:rsid w:val="00442624"/>
    <w:rsid w:val="00446421"/>
    <w:rsid w:val="00447168"/>
    <w:rsid w:val="0044751F"/>
    <w:rsid w:val="004475D8"/>
    <w:rsid w:val="00450754"/>
    <w:rsid w:val="00451600"/>
    <w:rsid w:val="0045216D"/>
    <w:rsid w:val="00452446"/>
    <w:rsid w:val="004525F0"/>
    <w:rsid w:val="00452AAB"/>
    <w:rsid w:val="00453364"/>
    <w:rsid w:val="00453464"/>
    <w:rsid w:val="00453C09"/>
    <w:rsid w:val="00454F20"/>
    <w:rsid w:val="00454F99"/>
    <w:rsid w:val="00455C38"/>
    <w:rsid w:val="00456155"/>
    <w:rsid w:val="00456EE8"/>
    <w:rsid w:val="004576C1"/>
    <w:rsid w:val="00457AEA"/>
    <w:rsid w:val="00457F26"/>
    <w:rsid w:val="00460029"/>
    <w:rsid w:val="00460ED2"/>
    <w:rsid w:val="00461198"/>
    <w:rsid w:val="00461749"/>
    <w:rsid w:val="00461CD6"/>
    <w:rsid w:val="00464071"/>
    <w:rsid w:val="00464A83"/>
    <w:rsid w:val="00464BB6"/>
    <w:rsid w:val="00464FFF"/>
    <w:rsid w:val="0046541C"/>
    <w:rsid w:val="00465F17"/>
    <w:rsid w:val="00466A79"/>
    <w:rsid w:val="004670C5"/>
    <w:rsid w:val="00470610"/>
    <w:rsid w:val="00470772"/>
    <w:rsid w:val="00470804"/>
    <w:rsid w:val="00470ACF"/>
    <w:rsid w:val="00470E31"/>
    <w:rsid w:val="0047123A"/>
    <w:rsid w:val="0047136C"/>
    <w:rsid w:val="00471FFF"/>
    <w:rsid w:val="0047228A"/>
    <w:rsid w:val="00473945"/>
    <w:rsid w:val="00474027"/>
    <w:rsid w:val="0047591C"/>
    <w:rsid w:val="00475C8B"/>
    <w:rsid w:val="00476587"/>
    <w:rsid w:val="00476669"/>
    <w:rsid w:val="00476907"/>
    <w:rsid w:val="00477EDD"/>
    <w:rsid w:val="00481473"/>
    <w:rsid w:val="00481559"/>
    <w:rsid w:val="00483310"/>
    <w:rsid w:val="004834DF"/>
    <w:rsid w:val="004835FF"/>
    <w:rsid w:val="004837D9"/>
    <w:rsid w:val="004838BE"/>
    <w:rsid w:val="00484190"/>
    <w:rsid w:val="00484CA8"/>
    <w:rsid w:val="00485576"/>
    <w:rsid w:val="0048565C"/>
    <w:rsid w:val="004863F4"/>
    <w:rsid w:val="00487013"/>
    <w:rsid w:val="00490418"/>
    <w:rsid w:val="00490543"/>
    <w:rsid w:val="00490A84"/>
    <w:rsid w:val="00490EE2"/>
    <w:rsid w:val="004929C0"/>
    <w:rsid w:val="00492C97"/>
    <w:rsid w:val="00492E93"/>
    <w:rsid w:val="00493A3A"/>
    <w:rsid w:val="00493DDF"/>
    <w:rsid w:val="00493F14"/>
    <w:rsid w:val="00496E70"/>
    <w:rsid w:val="00496EC1"/>
    <w:rsid w:val="00497647"/>
    <w:rsid w:val="00497A59"/>
    <w:rsid w:val="004A03B4"/>
    <w:rsid w:val="004A14CF"/>
    <w:rsid w:val="004A17A9"/>
    <w:rsid w:val="004A1C28"/>
    <w:rsid w:val="004A1FF2"/>
    <w:rsid w:val="004A215F"/>
    <w:rsid w:val="004A2FC4"/>
    <w:rsid w:val="004A3143"/>
    <w:rsid w:val="004A32A0"/>
    <w:rsid w:val="004A3337"/>
    <w:rsid w:val="004A3AAF"/>
    <w:rsid w:val="004A5007"/>
    <w:rsid w:val="004A53AD"/>
    <w:rsid w:val="004A6450"/>
    <w:rsid w:val="004A6537"/>
    <w:rsid w:val="004A6B2A"/>
    <w:rsid w:val="004A71D2"/>
    <w:rsid w:val="004A768E"/>
    <w:rsid w:val="004A7731"/>
    <w:rsid w:val="004A7FA5"/>
    <w:rsid w:val="004B18F6"/>
    <w:rsid w:val="004B22AD"/>
    <w:rsid w:val="004B2764"/>
    <w:rsid w:val="004B29F1"/>
    <w:rsid w:val="004B4101"/>
    <w:rsid w:val="004B4499"/>
    <w:rsid w:val="004B4C51"/>
    <w:rsid w:val="004B4F97"/>
    <w:rsid w:val="004B53E7"/>
    <w:rsid w:val="004B5941"/>
    <w:rsid w:val="004B5F96"/>
    <w:rsid w:val="004B789E"/>
    <w:rsid w:val="004B7BE8"/>
    <w:rsid w:val="004C004B"/>
    <w:rsid w:val="004C01BE"/>
    <w:rsid w:val="004C028D"/>
    <w:rsid w:val="004C0348"/>
    <w:rsid w:val="004C2610"/>
    <w:rsid w:val="004C3B83"/>
    <w:rsid w:val="004C3EF6"/>
    <w:rsid w:val="004C3F70"/>
    <w:rsid w:val="004C42AF"/>
    <w:rsid w:val="004C4868"/>
    <w:rsid w:val="004C59F1"/>
    <w:rsid w:val="004C5EA9"/>
    <w:rsid w:val="004C61F2"/>
    <w:rsid w:val="004C66C5"/>
    <w:rsid w:val="004C6704"/>
    <w:rsid w:val="004C6D03"/>
    <w:rsid w:val="004C7CA8"/>
    <w:rsid w:val="004D07A1"/>
    <w:rsid w:val="004D0A0A"/>
    <w:rsid w:val="004D0C8C"/>
    <w:rsid w:val="004D12D3"/>
    <w:rsid w:val="004D1D57"/>
    <w:rsid w:val="004D24F3"/>
    <w:rsid w:val="004D37CE"/>
    <w:rsid w:val="004D386E"/>
    <w:rsid w:val="004D4054"/>
    <w:rsid w:val="004D4C3D"/>
    <w:rsid w:val="004D5141"/>
    <w:rsid w:val="004D5866"/>
    <w:rsid w:val="004D5CE2"/>
    <w:rsid w:val="004D5DF6"/>
    <w:rsid w:val="004D5E31"/>
    <w:rsid w:val="004D5E6C"/>
    <w:rsid w:val="004D668B"/>
    <w:rsid w:val="004E22B8"/>
    <w:rsid w:val="004E2E76"/>
    <w:rsid w:val="004E4C5A"/>
    <w:rsid w:val="004E4E4A"/>
    <w:rsid w:val="004E4FCE"/>
    <w:rsid w:val="004E50CF"/>
    <w:rsid w:val="004E51F0"/>
    <w:rsid w:val="004E5458"/>
    <w:rsid w:val="004E5F98"/>
    <w:rsid w:val="004E73C2"/>
    <w:rsid w:val="004E7404"/>
    <w:rsid w:val="004E75B7"/>
    <w:rsid w:val="004F0068"/>
    <w:rsid w:val="004F07C6"/>
    <w:rsid w:val="004F0F8A"/>
    <w:rsid w:val="004F168F"/>
    <w:rsid w:val="004F1978"/>
    <w:rsid w:val="004F1E3F"/>
    <w:rsid w:val="004F2F38"/>
    <w:rsid w:val="004F3A9B"/>
    <w:rsid w:val="004F4547"/>
    <w:rsid w:val="004F5877"/>
    <w:rsid w:val="004F6EC5"/>
    <w:rsid w:val="004F70A4"/>
    <w:rsid w:val="005011A2"/>
    <w:rsid w:val="0050163F"/>
    <w:rsid w:val="00501FA0"/>
    <w:rsid w:val="0050291E"/>
    <w:rsid w:val="00502FD6"/>
    <w:rsid w:val="00503A77"/>
    <w:rsid w:val="00503EC9"/>
    <w:rsid w:val="005044F4"/>
    <w:rsid w:val="00504625"/>
    <w:rsid w:val="00505266"/>
    <w:rsid w:val="00505A7B"/>
    <w:rsid w:val="005061C5"/>
    <w:rsid w:val="005063F6"/>
    <w:rsid w:val="0050671F"/>
    <w:rsid w:val="00507194"/>
    <w:rsid w:val="00507713"/>
    <w:rsid w:val="00507C11"/>
    <w:rsid w:val="00510811"/>
    <w:rsid w:val="00510B3C"/>
    <w:rsid w:val="00511D57"/>
    <w:rsid w:val="00512B57"/>
    <w:rsid w:val="0051395B"/>
    <w:rsid w:val="00513E07"/>
    <w:rsid w:val="005140B2"/>
    <w:rsid w:val="005140DD"/>
    <w:rsid w:val="0051475D"/>
    <w:rsid w:val="00514932"/>
    <w:rsid w:val="00514E74"/>
    <w:rsid w:val="00515693"/>
    <w:rsid w:val="0051584B"/>
    <w:rsid w:val="00516EE4"/>
    <w:rsid w:val="0051787D"/>
    <w:rsid w:val="005178DF"/>
    <w:rsid w:val="00517F03"/>
    <w:rsid w:val="005208C5"/>
    <w:rsid w:val="00520B61"/>
    <w:rsid w:val="00522636"/>
    <w:rsid w:val="00522E18"/>
    <w:rsid w:val="00522EE0"/>
    <w:rsid w:val="0052305B"/>
    <w:rsid w:val="00524532"/>
    <w:rsid w:val="00524533"/>
    <w:rsid w:val="00525143"/>
    <w:rsid w:val="00525159"/>
    <w:rsid w:val="00525318"/>
    <w:rsid w:val="00525585"/>
    <w:rsid w:val="005267E9"/>
    <w:rsid w:val="00526CA3"/>
    <w:rsid w:val="00526DE0"/>
    <w:rsid w:val="00526E3B"/>
    <w:rsid w:val="00527AD4"/>
    <w:rsid w:val="00527C8B"/>
    <w:rsid w:val="0053008D"/>
    <w:rsid w:val="005302E5"/>
    <w:rsid w:val="005307F7"/>
    <w:rsid w:val="0053180C"/>
    <w:rsid w:val="0053200C"/>
    <w:rsid w:val="005333AD"/>
    <w:rsid w:val="00534E39"/>
    <w:rsid w:val="00535A79"/>
    <w:rsid w:val="00535B97"/>
    <w:rsid w:val="00535C52"/>
    <w:rsid w:val="00536117"/>
    <w:rsid w:val="00536734"/>
    <w:rsid w:val="005368B3"/>
    <w:rsid w:val="00536DD2"/>
    <w:rsid w:val="00536E18"/>
    <w:rsid w:val="0053717D"/>
    <w:rsid w:val="0053719D"/>
    <w:rsid w:val="00537C81"/>
    <w:rsid w:val="00537E63"/>
    <w:rsid w:val="0054080B"/>
    <w:rsid w:val="0054086F"/>
    <w:rsid w:val="005410B2"/>
    <w:rsid w:val="005411F5"/>
    <w:rsid w:val="005415DF"/>
    <w:rsid w:val="005418B5"/>
    <w:rsid w:val="00541C28"/>
    <w:rsid w:val="00541F92"/>
    <w:rsid w:val="005420FF"/>
    <w:rsid w:val="00542266"/>
    <w:rsid w:val="0054249C"/>
    <w:rsid w:val="0054307F"/>
    <w:rsid w:val="00543CAE"/>
    <w:rsid w:val="0054400F"/>
    <w:rsid w:val="0054435D"/>
    <w:rsid w:val="005448A3"/>
    <w:rsid w:val="005448DD"/>
    <w:rsid w:val="00544CA2"/>
    <w:rsid w:val="0054510C"/>
    <w:rsid w:val="0054701E"/>
    <w:rsid w:val="00547611"/>
    <w:rsid w:val="005477B8"/>
    <w:rsid w:val="005479B2"/>
    <w:rsid w:val="0055080F"/>
    <w:rsid w:val="00550BD0"/>
    <w:rsid w:val="005510C5"/>
    <w:rsid w:val="00551191"/>
    <w:rsid w:val="0055136C"/>
    <w:rsid w:val="00551B7D"/>
    <w:rsid w:val="00551D52"/>
    <w:rsid w:val="00552CBB"/>
    <w:rsid w:val="00553741"/>
    <w:rsid w:val="00553975"/>
    <w:rsid w:val="0055481F"/>
    <w:rsid w:val="00555C91"/>
    <w:rsid w:val="00555F67"/>
    <w:rsid w:val="0055684A"/>
    <w:rsid w:val="005574CE"/>
    <w:rsid w:val="005615F5"/>
    <w:rsid w:val="00562A69"/>
    <w:rsid w:val="00563FC9"/>
    <w:rsid w:val="005651F4"/>
    <w:rsid w:val="00565DB5"/>
    <w:rsid w:val="00566468"/>
    <w:rsid w:val="00566D40"/>
    <w:rsid w:val="00566F0A"/>
    <w:rsid w:val="0056796F"/>
    <w:rsid w:val="00567C03"/>
    <w:rsid w:val="00567D77"/>
    <w:rsid w:val="00567E30"/>
    <w:rsid w:val="00570010"/>
    <w:rsid w:val="0057113E"/>
    <w:rsid w:val="00571CE0"/>
    <w:rsid w:val="00572780"/>
    <w:rsid w:val="00572E56"/>
    <w:rsid w:val="00573512"/>
    <w:rsid w:val="00573D8D"/>
    <w:rsid w:val="005747BA"/>
    <w:rsid w:val="00574E0C"/>
    <w:rsid w:val="00575F1F"/>
    <w:rsid w:val="0057638D"/>
    <w:rsid w:val="005763BD"/>
    <w:rsid w:val="00576406"/>
    <w:rsid w:val="00576586"/>
    <w:rsid w:val="005774B5"/>
    <w:rsid w:val="00580DEA"/>
    <w:rsid w:val="0058155A"/>
    <w:rsid w:val="00582E3F"/>
    <w:rsid w:val="005838B6"/>
    <w:rsid w:val="00583A75"/>
    <w:rsid w:val="00583E28"/>
    <w:rsid w:val="005840C2"/>
    <w:rsid w:val="00585CF6"/>
    <w:rsid w:val="00585E28"/>
    <w:rsid w:val="00585FD7"/>
    <w:rsid w:val="00586465"/>
    <w:rsid w:val="005870B3"/>
    <w:rsid w:val="005877E1"/>
    <w:rsid w:val="0058798E"/>
    <w:rsid w:val="0059002B"/>
    <w:rsid w:val="0059167B"/>
    <w:rsid w:val="00592402"/>
    <w:rsid w:val="00592C28"/>
    <w:rsid w:val="005931F0"/>
    <w:rsid w:val="0059378C"/>
    <w:rsid w:val="005937D5"/>
    <w:rsid w:val="00593AE7"/>
    <w:rsid w:val="00593F78"/>
    <w:rsid w:val="005951DB"/>
    <w:rsid w:val="00595245"/>
    <w:rsid w:val="00595537"/>
    <w:rsid w:val="005959AB"/>
    <w:rsid w:val="00595E64"/>
    <w:rsid w:val="005973C0"/>
    <w:rsid w:val="00597C95"/>
    <w:rsid w:val="005A03B0"/>
    <w:rsid w:val="005A1750"/>
    <w:rsid w:val="005A1783"/>
    <w:rsid w:val="005A1E45"/>
    <w:rsid w:val="005A1FE2"/>
    <w:rsid w:val="005A20EE"/>
    <w:rsid w:val="005A3135"/>
    <w:rsid w:val="005A320C"/>
    <w:rsid w:val="005A3D72"/>
    <w:rsid w:val="005A41AD"/>
    <w:rsid w:val="005A4C93"/>
    <w:rsid w:val="005A518C"/>
    <w:rsid w:val="005A5616"/>
    <w:rsid w:val="005A5AF5"/>
    <w:rsid w:val="005A67B4"/>
    <w:rsid w:val="005A69C6"/>
    <w:rsid w:val="005A6B84"/>
    <w:rsid w:val="005A7042"/>
    <w:rsid w:val="005A746E"/>
    <w:rsid w:val="005B07C2"/>
    <w:rsid w:val="005B096E"/>
    <w:rsid w:val="005B0C6C"/>
    <w:rsid w:val="005B104A"/>
    <w:rsid w:val="005B1E68"/>
    <w:rsid w:val="005B2110"/>
    <w:rsid w:val="005B29E4"/>
    <w:rsid w:val="005B361E"/>
    <w:rsid w:val="005B36A6"/>
    <w:rsid w:val="005B38B5"/>
    <w:rsid w:val="005B4818"/>
    <w:rsid w:val="005B48B7"/>
    <w:rsid w:val="005B4E63"/>
    <w:rsid w:val="005B5719"/>
    <w:rsid w:val="005B5B83"/>
    <w:rsid w:val="005B648F"/>
    <w:rsid w:val="005B7298"/>
    <w:rsid w:val="005B799F"/>
    <w:rsid w:val="005B79C2"/>
    <w:rsid w:val="005C006F"/>
    <w:rsid w:val="005C0129"/>
    <w:rsid w:val="005C0908"/>
    <w:rsid w:val="005C12B7"/>
    <w:rsid w:val="005C170C"/>
    <w:rsid w:val="005C2D22"/>
    <w:rsid w:val="005C3224"/>
    <w:rsid w:val="005C35CB"/>
    <w:rsid w:val="005C36B2"/>
    <w:rsid w:val="005C3927"/>
    <w:rsid w:val="005C5702"/>
    <w:rsid w:val="005C5769"/>
    <w:rsid w:val="005C5A11"/>
    <w:rsid w:val="005D0247"/>
    <w:rsid w:val="005D047C"/>
    <w:rsid w:val="005D17BA"/>
    <w:rsid w:val="005D195A"/>
    <w:rsid w:val="005D395B"/>
    <w:rsid w:val="005D3B72"/>
    <w:rsid w:val="005D4046"/>
    <w:rsid w:val="005D40FD"/>
    <w:rsid w:val="005D419E"/>
    <w:rsid w:val="005D41B4"/>
    <w:rsid w:val="005D44E4"/>
    <w:rsid w:val="005D45D4"/>
    <w:rsid w:val="005D4795"/>
    <w:rsid w:val="005D5172"/>
    <w:rsid w:val="005D79D5"/>
    <w:rsid w:val="005D7B5F"/>
    <w:rsid w:val="005E03AF"/>
    <w:rsid w:val="005E04EC"/>
    <w:rsid w:val="005E1054"/>
    <w:rsid w:val="005E1481"/>
    <w:rsid w:val="005E1638"/>
    <w:rsid w:val="005E17CB"/>
    <w:rsid w:val="005E1911"/>
    <w:rsid w:val="005E1DC1"/>
    <w:rsid w:val="005E3179"/>
    <w:rsid w:val="005E364D"/>
    <w:rsid w:val="005E3A60"/>
    <w:rsid w:val="005E5B54"/>
    <w:rsid w:val="005E5E78"/>
    <w:rsid w:val="005E646E"/>
    <w:rsid w:val="005E658A"/>
    <w:rsid w:val="005E67B6"/>
    <w:rsid w:val="005E699F"/>
    <w:rsid w:val="005E6A35"/>
    <w:rsid w:val="005E6D25"/>
    <w:rsid w:val="005E7C22"/>
    <w:rsid w:val="005E7C80"/>
    <w:rsid w:val="005F00AD"/>
    <w:rsid w:val="005F0892"/>
    <w:rsid w:val="005F0C2F"/>
    <w:rsid w:val="005F1350"/>
    <w:rsid w:val="005F1D89"/>
    <w:rsid w:val="005F2513"/>
    <w:rsid w:val="005F2A48"/>
    <w:rsid w:val="005F2BF4"/>
    <w:rsid w:val="005F2D55"/>
    <w:rsid w:val="005F33BA"/>
    <w:rsid w:val="005F3714"/>
    <w:rsid w:val="005F583F"/>
    <w:rsid w:val="005F5E3B"/>
    <w:rsid w:val="005F66C3"/>
    <w:rsid w:val="005F6865"/>
    <w:rsid w:val="005F6F6A"/>
    <w:rsid w:val="00600071"/>
    <w:rsid w:val="00600464"/>
    <w:rsid w:val="00600961"/>
    <w:rsid w:val="006033E4"/>
    <w:rsid w:val="00603DDA"/>
    <w:rsid w:val="006047C7"/>
    <w:rsid w:val="00604EE9"/>
    <w:rsid w:val="006051B6"/>
    <w:rsid w:val="00605511"/>
    <w:rsid w:val="006067C4"/>
    <w:rsid w:val="00606BC9"/>
    <w:rsid w:val="006070A6"/>
    <w:rsid w:val="0061028E"/>
    <w:rsid w:val="0061058E"/>
    <w:rsid w:val="00610B72"/>
    <w:rsid w:val="00610BA4"/>
    <w:rsid w:val="00610C7C"/>
    <w:rsid w:val="00610F03"/>
    <w:rsid w:val="006110ED"/>
    <w:rsid w:val="00611F24"/>
    <w:rsid w:val="0061250A"/>
    <w:rsid w:val="00612AB7"/>
    <w:rsid w:val="00612D3F"/>
    <w:rsid w:val="00613CB3"/>
    <w:rsid w:val="0061453A"/>
    <w:rsid w:val="00614609"/>
    <w:rsid w:val="00615AC3"/>
    <w:rsid w:val="006166CE"/>
    <w:rsid w:val="00616B3C"/>
    <w:rsid w:val="006176A1"/>
    <w:rsid w:val="00620BAF"/>
    <w:rsid w:val="00621631"/>
    <w:rsid w:val="00621742"/>
    <w:rsid w:val="006218D2"/>
    <w:rsid w:val="00621ADD"/>
    <w:rsid w:val="00621FA0"/>
    <w:rsid w:val="006220EF"/>
    <w:rsid w:val="00622B8C"/>
    <w:rsid w:val="0062305F"/>
    <w:rsid w:val="00623208"/>
    <w:rsid w:val="00623BAB"/>
    <w:rsid w:val="006242AF"/>
    <w:rsid w:val="00624872"/>
    <w:rsid w:val="00624DB6"/>
    <w:rsid w:val="006253F6"/>
    <w:rsid w:val="0062544D"/>
    <w:rsid w:val="006259FD"/>
    <w:rsid w:val="00625E59"/>
    <w:rsid w:val="00625EBD"/>
    <w:rsid w:val="006265D0"/>
    <w:rsid w:val="006279EC"/>
    <w:rsid w:val="00630B30"/>
    <w:rsid w:val="00630E6B"/>
    <w:rsid w:val="00631033"/>
    <w:rsid w:val="00631A8C"/>
    <w:rsid w:val="006320AA"/>
    <w:rsid w:val="00633161"/>
    <w:rsid w:val="0063376C"/>
    <w:rsid w:val="00633A18"/>
    <w:rsid w:val="006346E7"/>
    <w:rsid w:val="00636323"/>
    <w:rsid w:val="00636A49"/>
    <w:rsid w:val="00636C2E"/>
    <w:rsid w:val="00636C3D"/>
    <w:rsid w:val="006378AB"/>
    <w:rsid w:val="00637B97"/>
    <w:rsid w:val="00640331"/>
    <w:rsid w:val="00640501"/>
    <w:rsid w:val="00641029"/>
    <w:rsid w:val="00641B52"/>
    <w:rsid w:val="00641DBE"/>
    <w:rsid w:val="006420BC"/>
    <w:rsid w:val="0064268D"/>
    <w:rsid w:val="00642EF2"/>
    <w:rsid w:val="00643578"/>
    <w:rsid w:val="00643B71"/>
    <w:rsid w:val="00644390"/>
    <w:rsid w:val="00644D9A"/>
    <w:rsid w:val="00645454"/>
    <w:rsid w:val="00645B8B"/>
    <w:rsid w:val="00645D38"/>
    <w:rsid w:val="00645DB3"/>
    <w:rsid w:val="006467A9"/>
    <w:rsid w:val="00646A25"/>
    <w:rsid w:val="006504B1"/>
    <w:rsid w:val="006505E2"/>
    <w:rsid w:val="00651615"/>
    <w:rsid w:val="0065188E"/>
    <w:rsid w:val="0065207A"/>
    <w:rsid w:val="00653410"/>
    <w:rsid w:val="00653843"/>
    <w:rsid w:val="00653A14"/>
    <w:rsid w:val="00653D80"/>
    <w:rsid w:val="00653E58"/>
    <w:rsid w:val="00654468"/>
    <w:rsid w:val="006558C3"/>
    <w:rsid w:val="0065634E"/>
    <w:rsid w:val="00657DB9"/>
    <w:rsid w:val="00660110"/>
    <w:rsid w:val="00660659"/>
    <w:rsid w:val="00660C91"/>
    <w:rsid w:val="00660CB9"/>
    <w:rsid w:val="0066121A"/>
    <w:rsid w:val="006618BF"/>
    <w:rsid w:val="0066198A"/>
    <w:rsid w:val="00662703"/>
    <w:rsid w:val="00662D70"/>
    <w:rsid w:val="00662FAE"/>
    <w:rsid w:val="006635AB"/>
    <w:rsid w:val="00663C99"/>
    <w:rsid w:val="00664229"/>
    <w:rsid w:val="006642FF"/>
    <w:rsid w:val="006646C6"/>
    <w:rsid w:val="00664709"/>
    <w:rsid w:val="0066486A"/>
    <w:rsid w:val="006664FD"/>
    <w:rsid w:val="00666909"/>
    <w:rsid w:val="00666B50"/>
    <w:rsid w:val="006708C7"/>
    <w:rsid w:val="00670982"/>
    <w:rsid w:val="00670F29"/>
    <w:rsid w:val="00671454"/>
    <w:rsid w:val="006723A3"/>
    <w:rsid w:val="00672A3D"/>
    <w:rsid w:val="00672AA2"/>
    <w:rsid w:val="00673948"/>
    <w:rsid w:val="006744E7"/>
    <w:rsid w:val="006761AA"/>
    <w:rsid w:val="00676D83"/>
    <w:rsid w:val="00677979"/>
    <w:rsid w:val="0068034E"/>
    <w:rsid w:val="006803F1"/>
    <w:rsid w:val="0068051F"/>
    <w:rsid w:val="00680B36"/>
    <w:rsid w:val="00680B89"/>
    <w:rsid w:val="006815B5"/>
    <w:rsid w:val="00681B9F"/>
    <w:rsid w:val="00681DB6"/>
    <w:rsid w:val="00681E12"/>
    <w:rsid w:val="00681FBC"/>
    <w:rsid w:val="00682879"/>
    <w:rsid w:val="00682FCE"/>
    <w:rsid w:val="0068313E"/>
    <w:rsid w:val="00683950"/>
    <w:rsid w:val="006839D9"/>
    <w:rsid w:val="006850B8"/>
    <w:rsid w:val="00685473"/>
    <w:rsid w:val="006862C7"/>
    <w:rsid w:val="00686AF1"/>
    <w:rsid w:val="0068777D"/>
    <w:rsid w:val="00690683"/>
    <w:rsid w:val="00690979"/>
    <w:rsid w:val="00691497"/>
    <w:rsid w:val="006919F2"/>
    <w:rsid w:val="00692C45"/>
    <w:rsid w:val="00694215"/>
    <w:rsid w:val="00694EEA"/>
    <w:rsid w:val="006956DC"/>
    <w:rsid w:val="006960EA"/>
    <w:rsid w:val="006962FC"/>
    <w:rsid w:val="006966D2"/>
    <w:rsid w:val="00696BFD"/>
    <w:rsid w:val="006974BD"/>
    <w:rsid w:val="00697D26"/>
    <w:rsid w:val="006A02D9"/>
    <w:rsid w:val="006A064F"/>
    <w:rsid w:val="006A070E"/>
    <w:rsid w:val="006A0EBD"/>
    <w:rsid w:val="006A0F87"/>
    <w:rsid w:val="006A111B"/>
    <w:rsid w:val="006A1F61"/>
    <w:rsid w:val="006A28DE"/>
    <w:rsid w:val="006A2AC6"/>
    <w:rsid w:val="006A3FC8"/>
    <w:rsid w:val="006A4F32"/>
    <w:rsid w:val="006A65AA"/>
    <w:rsid w:val="006A6845"/>
    <w:rsid w:val="006B0281"/>
    <w:rsid w:val="006B05BB"/>
    <w:rsid w:val="006B0C1D"/>
    <w:rsid w:val="006B11DF"/>
    <w:rsid w:val="006B1A3C"/>
    <w:rsid w:val="006B317D"/>
    <w:rsid w:val="006B3C4D"/>
    <w:rsid w:val="006B3F3C"/>
    <w:rsid w:val="006B48AD"/>
    <w:rsid w:val="006B6904"/>
    <w:rsid w:val="006B75F0"/>
    <w:rsid w:val="006B7705"/>
    <w:rsid w:val="006B7920"/>
    <w:rsid w:val="006B7B2F"/>
    <w:rsid w:val="006C091E"/>
    <w:rsid w:val="006C1009"/>
    <w:rsid w:val="006C26A7"/>
    <w:rsid w:val="006C2E88"/>
    <w:rsid w:val="006C343F"/>
    <w:rsid w:val="006C37F7"/>
    <w:rsid w:val="006C54A6"/>
    <w:rsid w:val="006C59B5"/>
    <w:rsid w:val="006C60B7"/>
    <w:rsid w:val="006C67F0"/>
    <w:rsid w:val="006C68FC"/>
    <w:rsid w:val="006C6BA1"/>
    <w:rsid w:val="006C6BA7"/>
    <w:rsid w:val="006C6C64"/>
    <w:rsid w:val="006C7A81"/>
    <w:rsid w:val="006C7BBB"/>
    <w:rsid w:val="006D119D"/>
    <w:rsid w:val="006D14DE"/>
    <w:rsid w:val="006D168E"/>
    <w:rsid w:val="006D2935"/>
    <w:rsid w:val="006D2989"/>
    <w:rsid w:val="006D3C30"/>
    <w:rsid w:val="006D3F8C"/>
    <w:rsid w:val="006D57C8"/>
    <w:rsid w:val="006D5AC5"/>
    <w:rsid w:val="006D5B1B"/>
    <w:rsid w:val="006D78A6"/>
    <w:rsid w:val="006E0AD3"/>
    <w:rsid w:val="006E10F8"/>
    <w:rsid w:val="006E2749"/>
    <w:rsid w:val="006E432A"/>
    <w:rsid w:val="006E4967"/>
    <w:rsid w:val="006E6431"/>
    <w:rsid w:val="006E6686"/>
    <w:rsid w:val="006E6BA5"/>
    <w:rsid w:val="006E6D84"/>
    <w:rsid w:val="006E7A28"/>
    <w:rsid w:val="006E7F96"/>
    <w:rsid w:val="006F09E1"/>
    <w:rsid w:val="006F0C4D"/>
    <w:rsid w:val="006F1A4E"/>
    <w:rsid w:val="006F1AFD"/>
    <w:rsid w:val="006F2BB7"/>
    <w:rsid w:val="006F3778"/>
    <w:rsid w:val="006F44EE"/>
    <w:rsid w:val="006F4892"/>
    <w:rsid w:val="006F4B4B"/>
    <w:rsid w:val="006F5228"/>
    <w:rsid w:val="006F5D33"/>
    <w:rsid w:val="006F5E45"/>
    <w:rsid w:val="006F6797"/>
    <w:rsid w:val="007018E2"/>
    <w:rsid w:val="00701942"/>
    <w:rsid w:val="00701B5B"/>
    <w:rsid w:val="00702163"/>
    <w:rsid w:val="00702B1B"/>
    <w:rsid w:val="00702DCB"/>
    <w:rsid w:val="00703D4C"/>
    <w:rsid w:val="00704889"/>
    <w:rsid w:val="00704DC2"/>
    <w:rsid w:val="00704DFC"/>
    <w:rsid w:val="007052F1"/>
    <w:rsid w:val="00705F93"/>
    <w:rsid w:val="007061EC"/>
    <w:rsid w:val="00706E1E"/>
    <w:rsid w:val="00706F6D"/>
    <w:rsid w:val="00707EC7"/>
    <w:rsid w:val="00707ECB"/>
    <w:rsid w:val="00707F58"/>
    <w:rsid w:val="00710042"/>
    <w:rsid w:val="00711158"/>
    <w:rsid w:val="00711451"/>
    <w:rsid w:val="0071148B"/>
    <w:rsid w:val="0071187B"/>
    <w:rsid w:val="0071263D"/>
    <w:rsid w:val="007126C4"/>
    <w:rsid w:val="00712BF0"/>
    <w:rsid w:val="00713B81"/>
    <w:rsid w:val="00713D72"/>
    <w:rsid w:val="00715315"/>
    <w:rsid w:val="007154F4"/>
    <w:rsid w:val="00715737"/>
    <w:rsid w:val="00715BCB"/>
    <w:rsid w:val="00715DAE"/>
    <w:rsid w:val="00717A7A"/>
    <w:rsid w:val="00717AEC"/>
    <w:rsid w:val="00717B0D"/>
    <w:rsid w:val="0072054F"/>
    <w:rsid w:val="00720A58"/>
    <w:rsid w:val="00720CBF"/>
    <w:rsid w:val="00720F9C"/>
    <w:rsid w:val="00721AD0"/>
    <w:rsid w:val="0072213D"/>
    <w:rsid w:val="007225EC"/>
    <w:rsid w:val="00722763"/>
    <w:rsid w:val="007233EE"/>
    <w:rsid w:val="00723EFE"/>
    <w:rsid w:val="007240DE"/>
    <w:rsid w:val="00724DE3"/>
    <w:rsid w:val="00725FCA"/>
    <w:rsid w:val="007260A9"/>
    <w:rsid w:val="00726593"/>
    <w:rsid w:val="00726C7D"/>
    <w:rsid w:val="00726D84"/>
    <w:rsid w:val="007273D8"/>
    <w:rsid w:val="00730408"/>
    <w:rsid w:val="007306CD"/>
    <w:rsid w:val="00730F61"/>
    <w:rsid w:val="007311FF"/>
    <w:rsid w:val="00731B2E"/>
    <w:rsid w:val="00731C9F"/>
    <w:rsid w:val="00732261"/>
    <w:rsid w:val="00732F3E"/>
    <w:rsid w:val="007330CC"/>
    <w:rsid w:val="0073336E"/>
    <w:rsid w:val="0073385B"/>
    <w:rsid w:val="007338CC"/>
    <w:rsid w:val="00733FF0"/>
    <w:rsid w:val="007340AF"/>
    <w:rsid w:val="007340D7"/>
    <w:rsid w:val="007359A7"/>
    <w:rsid w:val="00736BBD"/>
    <w:rsid w:val="00737419"/>
    <w:rsid w:val="007378A5"/>
    <w:rsid w:val="0074001C"/>
    <w:rsid w:val="0074105B"/>
    <w:rsid w:val="00741497"/>
    <w:rsid w:val="00741645"/>
    <w:rsid w:val="007421C4"/>
    <w:rsid w:val="00742393"/>
    <w:rsid w:val="00742F3A"/>
    <w:rsid w:val="0074328F"/>
    <w:rsid w:val="00744072"/>
    <w:rsid w:val="00744C8E"/>
    <w:rsid w:val="00744D25"/>
    <w:rsid w:val="007454B1"/>
    <w:rsid w:val="00745FEF"/>
    <w:rsid w:val="0074636A"/>
    <w:rsid w:val="007469BF"/>
    <w:rsid w:val="00747129"/>
    <w:rsid w:val="00751193"/>
    <w:rsid w:val="00751865"/>
    <w:rsid w:val="00751D6A"/>
    <w:rsid w:val="00751FEB"/>
    <w:rsid w:val="00752840"/>
    <w:rsid w:val="00753D37"/>
    <w:rsid w:val="00753F38"/>
    <w:rsid w:val="0075401B"/>
    <w:rsid w:val="00754B5C"/>
    <w:rsid w:val="00755517"/>
    <w:rsid w:val="007564D7"/>
    <w:rsid w:val="00756DFE"/>
    <w:rsid w:val="00757851"/>
    <w:rsid w:val="007616E8"/>
    <w:rsid w:val="00761AE3"/>
    <w:rsid w:val="0076275C"/>
    <w:rsid w:val="00763267"/>
    <w:rsid w:val="007656BE"/>
    <w:rsid w:val="00765E2F"/>
    <w:rsid w:val="00766188"/>
    <w:rsid w:val="007675AB"/>
    <w:rsid w:val="0077029C"/>
    <w:rsid w:val="0077042F"/>
    <w:rsid w:val="00770465"/>
    <w:rsid w:val="007712FB"/>
    <w:rsid w:val="007720A8"/>
    <w:rsid w:val="007736E9"/>
    <w:rsid w:val="00774DDC"/>
    <w:rsid w:val="00775256"/>
    <w:rsid w:val="00776333"/>
    <w:rsid w:val="00776814"/>
    <w:rsid w:val="00776CBC"/>
    <w:rsid w:val="00776D59"/>
    <w:rsid w:val="00777C18"/>
    <w:rsid w:val="00780371"/>
    <w:rsid w:val="00780616"/>
    <w:rsid w:val="007817E7"/>
    <w:rsid w:val="00781A4F"/>
    <w:rsid w:val="00781C59"/>
    <w:rsid w:val="00782497"/>
    <w:rsid w:val="00782640"/>
    <w:rsid w:val="00783730"/>
    <w:rsid w:val="00784E4D"/>
    <w:rsid w:val="007873F3"/>
    <w:rsid w:val="00787999"/>
    <w:rsid w:val="00787D4E"/>
    <w:rsid w:val="00790151"/>
    <w:rsid w:val="007904B4"/>
    <w:rsid w:val="00790B85"/>
    <w:rsid w:val="00791E60"/>
    <w:rsid w:val="00792937"/>
    <w:rsid w:val="00792A79"/>
    <w:rsid w:val="007938FD"/>
    <w:rsid w:val="00794436"/>
    <w:rsid w:val="007945C6"/>
    <w:rsid w:val="00794EF7"/>
    <w:rsid w:val="00795227"/>
    <w:rsid w:val="00795906"/>
    <w:rsid w:val="00795B08"/>
    <w:rsid w:val="007968D2"/>
    <w:rsid w:val="00796F9D"/>
    <w:rsid w:val="007A1515"/>
    <w:rsid w:val="007A18AC"/>
    <w:rsid w:val="007A1A37"/>
    <w:rsid w:val="007A2077"/>
    <w:rsid w:val="007A27C0"/>
    <w:rsid w:val="007A2AC6"/>
    <w:rsid w:val="007A3488"/>
    <w:rsid w:val="007A40D5"/>
    <w:rsid w:val="007A4F76"/>
    <w:rsid w:val="007A5CD2"/>
    <w:rsid w:val="007A5DA3"/>
    <w:rsid w:val="007A69E3"/>
    <w:rsid w:val="007A732C"/>
    <w:rsid w:val="007A75DC"/>
    <w:rsid w:val="007A7AFD"/>
    <w:rsid w:val="007A7C3F"/>
    <w:rsid w:val="007B04DA"/>
    <w:rsid w:val="007B08B3"/>
    <w:rsid w:val="007B0926"/>
    <w:rsid w:val="007B0AF1"/>
    <w:rsid w:val="007B0DF8"/>
    <w:rsid w:val="007B0DFF"/>
    <w:rsid w:val="007B1C80"/>
    <w:rsid w:val="007B2210"/>
    <w:rsid w:val="007B2294"/>
    <w:rsid w:val="007B2D0E"/>
    <w:rsid w:val="007B36BF"/>
    <w:rsid w:val="007B3C66"/>
    <w:rsid w:val="007B5BED"/>
    <w:rsid w:val="007B610E"/>
    <w:rsid w:val="007B619B"/>
    <w:rsid w:val="007B67B4"/>
    <w:rsid w:val="007B6E91"/>
    <w:rsid w:val="007B7B89"/>
    <w:rsid w:val="007B7C31"/>
    <w:rsid w:val="007B7F66"/>
    <w:rsid w:val="007B7FA1"/>
    <w:rsid w:val="007C151E"/>
    <w:rsid w:val="007C1815"/>
    <w:rsid w:val="007C2FF5"/>
    <w:rsid w:val="007C32BB"/>
    <w:rsid w:val="007C3C69"/>
    <w:rsid w:val="007C4375"/>
    <w:rsid w:val="007C516F"/>
    <w:rsid w:val="007C579E"/>
    <w:rsid w:val="007C5E05"/>
    <w:rsid w:val="007C65E6"/>
    <w:rsid w:val="007D0632"/>
    <w:rsid w:val="007D11F8"/>
    <w:rsid w:val="007D140F"/>
    <w:rsid w:val="007D20C6"/>
    <w:rsid w:val="007D2DB2"/>
    <w:rsid w:val="007D308E"/>
    <w:rsid w:val="007D3660"/>
    <w:rsid w:val="007D3BF8"/>
    <w:rsid w:val="007D3F79"/>
    <w:rsid w:val="007D4299"/>
    <w:rsid w:val="007D583D"/>
    <w:rsid w:val="007D64B8"/>
    <w:rsid w:val="007D6DC2"/>
    <w:rsid w:val="007D729B"/>
    <w:rsid w:val="007D767C"/>
    <w:rsid w:val="007D7927"/>
    <w:rsid w:val="007D7B3F"/>
    <w:rsid w:val="007E01CC"/>
    <w:rsid w:val="007E0F7B"/>
    <w:rsid w:val="007E2C26"/>
    <w:rsid w:val="007E5377"/>
    <w:rsid w:val="007E659F"/>
    <w:rsid w:val="007E678F"/>
    <w:rsid w:val="007E6A9F"/>
    <w:rsid w:val="007E6C74"/>
    <w:rsid w:val="007E6CA0"/>
    <w:rsid w:val="007E7331"/>
    <w:rsid w:val="007F0253"/>
    <w:rsid w:val="007F1DD7"/>
    <w:rsid w:val="007F26B5"/>
    <w:rsid w:val="007F27D2"/>
    <w:rsid w:val="007F2DF6"/>
    <w:rsid w:val="007F3045"/>
    <w:rsid w:val="007F3413"/>
    <w:rsid w:val="007F598E"/>
    <w:rsid w:val="007F5FFB"/>
    <w:rsid w:val="007F671A"/>
    <w:rsid w:val="007F7269"/>
    <w:rsid w:val="007F749A"/>
    <w:rsid w:val="007F7656"/>
    <w:rsid w:val="007F7BED"/>
    <w:rsid w:val="007F7DF1"/>
    <w:rsid w:val="007F7F75"/>
    <w:rsid w:val="00800607"/>
    <w:rsid w:val="00801377"/>
    <w:rsid w:val="00801521"/>
    <w:rsid w:val="008016E4"/>
    <w:rsid w:val="00802AF7"/>
    <w:rsid w:val="00802BE1"/>
    <w:rsid w:val="00802F45"/>
    <w:rsid w:val="00802FD1"/>
    <w:rsid w:val="00803568"/>
    <w:rsid w:val="008035E8"/>
    <w:rsid w:val="0080392C"/>
    <w:rsid w:val="00804258"/>
    <w:rsid w:val="008047E1"/>
    <w:rsid w:val="0080526B"/>
    <w:rsid w:val="00810C01"/>
    <w:rsid w:val="00811099"/>
    <w:rsid w:val="0081176D"/>
    <w:rsid w:val="008117CA"/>
    <w:rsid w:val="00811DF5"/>
    <w:rsid w:val="00811E3A"/>
    <w:rsid w:val="00811EE7"/>
    <w:rsid w:val="00813C63"/>
    <w:rsid w:val="00813FA4"/>
    <w:rsid w:val="008158D9"/>
    <w:rsid w:val="00815BC6"/>
    <w:rsid w:val="00815D0E"/>
    <w:rsid w:val="008162BE"/>
    <w:rsid w:val="00816BA6"/>
    <w:rsid w:val="00816D85"/>
    <w:rsid w:val="00816F48"/>
    <w:rsid w:val="008174FB"/>
    <w:rsid w:val="0081770F"/>
    <w:rsid w:val="00820546"/>
    <w:rsid w:val="0082070F"/>
    <w:rsid w:val="00820A7B"/>
    <w:rsid w:val="00820FD4"/>
    <w:rsid w:val="008211C3"/>
    <w:rsid w:val="008215CC"/>
    <w:rsid w:val="008216CC"/>
    <w:rsid w:val="008221D4"/>
    <w:rsid w:val="008227F2"/>
    <w:rsid w:val="00822A05"/>
    <w:rsid w:val="00822A20"/>
    <w:rsid w:val="00822AD7"/>
    <w:rsid w:val="00822DD5"/>
    <w:rsid w:val="008252AF"/>
    <w:rsid w:val="008252F0"/>
    <w:rsid w:val="0082579E"/>
    <w:rsid w:val="008258A4"/>
    <w:rsid w:val="00825C95"/>
    <w:rsid w:val="00826A81"/>
    <w:rsid w:val="00826B07"/>
    <w:rsid w:val="00826BF5"/>
    <w:rsid w:val="00827741"/>
    <w:rsid w:val="00827C70"/>
    <w:rsid w:val="00827E9A"/>
    <w:rsid w:val="00830DFB"/>
    <w:rsid w:val="008315D2"/>
    <w:rsid w:val="008316B4"/>
    <w:rsid w:val="00831764"/>
    <w:rsid w:val="00831984"/>
    <w:rsid w:val="0083207F"/>
    <w:rsid w:val="0083217F"/>
    <w:rsid w:val="0083222A"/>
    <w:rsid w:val="0083255F"/>
    <w:rsid w:val="00832FCA"/>
    <w:rsid w:val="00832FCF"/>
    <w:rsid w:val="00833E1E"/>
    <w:rsid w:val="008340E9"/>
    <w:rsid w:val="008342EB"/>
    <w:rsid w:val="00835320"/>
    <w:rsid w:val="008356CB"/>
    <w:rsid w:val="00836088"/>
    <w:rsid w:val="0083609F"/>
    <w:rsid w:val="0083653A"/>
    <w:rsid w:val="00836561"/>
    <w:rsid w:val="00836873"/>
    <w:rsid w:val="00836F94"/>
    <w:rsid w:val="0083754A"/>
    <w:rsid w:val="00837C41"/>
    <w:rsid w:val="00837EC0"/>
    <w:rsid w:val="00841B35"/>
    <w:rsid w:val="00841BE1"/>
    <w:rsid w:val="0084381A"/>
    <w:rsid w:val="00844938"/>
    <w:rsid w:val="00844E2C"/>
    <w:rsid w:val="00845007"/>
    <w:rsid w:val="0084593E"/>
    <w:rsid w:val="00845E02"/>
    <w:rsid w:val="00846C6E"/>
    <w:rsid w:val="00847992"/>
    <w:rsid w:val="00847AC7"/>
    <w:rsid w:val="00850597"/>
    <w:rsid w:val="008513F8"/>
    <w:rsid w:val="00851725"/>
    <w:rsid w:val="008525E3"/>
    <w:rsid w:val="008534A7"/>
    <w:rsid w:val="00853666"/>
    <w:rsid w:val="0085390A"/>
    <w:rsid w:val="008541EE"/>
    <w:rsid w:val="00854AE5"/>
    <w:rsid w:val="00855936"/>
    <w:rsid w:val="008568BF"/>
    <w:rsid w:val="00856C18"/>
    <w:rsid w:val="008571BE"/>
    <w:rsid w:val="00860801"/>
    <w:rsid w:val="00860A56"/>
    <w:rsid w:val="00860CE3"/>
    <w:rsid w:val="008610BD"/>
    <w:rsid w:val="0086119F"/>
    <w:rsid w:val="008615C6"/>
    <w:rsid w:val="00863A9E"/>
    <w:rsid w:val="00863B0F"/>
    <w:rsid w:val="00863B67"/>
    <w:rsid w:val="0086468C"/>
    <w:rsid w:val="008647F9"/>
    <w:rsid w:val="00864E1D"/>
    <w:rsid w:val="008658F3"/>
    <w:rsid w:val="00865B8B"/>
    <w:rsid w:val="00865FC7"/>
    <w:rsid w:val="00866C8E"/>
    <w:rsid w:val="008670D0"/>
    <w:rsid w:val="00867DB7"/>
    <w:rsid w:val="008709D2"/>
    <w:rsid w:val="00870AC3"/>
    <w:rsid w:val="00871E2D"/>
    <w:rsid w:val="00871EB9"/>
    <w:rsid w:val="008729A7"/>
    <w:rsid w:val="00872C76"/>
    <w:rsid w:val="00873DEC"/>
    <w:rsid w:val="0087422A"/>
    <w:rsid w:val="00876CEF"/>
    <w:rsid w:val="00877A06"/>
    <w:rsid w:val="0088012A"/>
    <w:rsid w:val="008801D5"/>
    <w:rsid w:val="00880263"/>
    <w:rsid w:val="00880428"/>
    <w:rsid w:val="0088084D"/>
    <w:rsid w:val="00880A5C"/>
    <w:rsid w:val="00880D26"/>
    <w:rsid w:val="0088176E"/>
    <w:rsid w:val="00881B0F"/>
    <w:rsid w:val="00882982"/>
    <w:rsid w:val="00883BDE"/>
    <w:rsid w:val="00883CB6"/>
    <w:rsid w:val="008840AD"/>
    <w:rsid w:val="008847FE"/>
    <w:rsid w:val="00884827"/>
    <w:rsid w:val="00885269"/>
    <w:rsid w:val="00887133"/>
    <w:rsid w:val="00887DB8"/>
    <w:rsid w:val="0089004B"/>
    <w:rsid w:val="008900E0"/>
    <w:rsid w:val="0089077E"/>
    <w:rsid w:val="00890E5D"/>
    <w:rsid w:val="00890F1B"/>
    <w:rsid w:val="00891F00"/>
    <w:rsid w:val="008927FA"/>
    <w:rsid w:val="0089286B"/>
    <w:rsid w:val="00892A13"/>
    <w:rsid w:val="00894C85"/>
    <w:rsid w:val="00896205"/>
    <w:rsid w:val="0089648C"/>
    <w:rsid w:val="00896D95"/>
    <w:rsid w:val="008974FA"/>
    <w:rsid w:val="00897E4B"/>
    <w:rsid w:val="008A00F0"/>
    <w:rsid w:val="008A0A5A"/>
    <w:rsid w:val="008A0B51"/>
    <w:rsid w:val="008A12F4"/>
    <w:rsid w:val="008A1A1A"/>
    <w:rsid w:val="008A1B99"/>
    <w:rsid w:val="008A203A"/>
    <w:rsid w:val="008A2780"/>
    <w:rsid w:val="008A2A9A"/>
    <w:rsid w:val="008A3ED9"/>
    <w:rsid w:val="008A45DE"/>
    <w:rsid w:val="008A4F89"/>
    <w:rsid w:val="008A56D8"/>
    <w:rsid w:val="008A640E"/>
    <w:rsid w:val="008A64F3"/>
    <w:rsid w:val="008A7DC0"/>
    <w:rsid w:val="008B1224"/>
    <w:rsid w:val="008B1DE3"/>
    <w:rsid w:val="008B2F17"/>
    <w:rsid w:val="008B30EA"/>
    <w:rsid w:val="008B4203"/>
    <w:rsid w:val="008B4711"/>
    <w:rsid w:val="008B4C60"/>
    <w:rsid w:val="008B4E72"/>
    <w:rsid w:val="008B590B"/>
    <w:rsid w:val="008B5C40"/>
    <w:rsid w:val="008B6940"/>
    <w:rsid w:val="008B6CC2"/>
    <w:rsid w:val="008B6D96"/>
    <w:rsid w:val="008B6F37"/>
    <w:rsid w:val="008C0E90"/>
    <w:rsid w:val="008C0EE7"/>
    <w:rsid w:val="008C2011"/>
    <w:rsid w:val="008C373A"/>
    <w:rsid w:val="008C543C"/>
    <w:rsid w:val="008C64A3"/>
    <w:rsid w:val="008C6AEF"/>
    <w:rsid w:val="008C6E8E"/>
    <w:rsid w:val="008D03CE"/>
    <w:rsid w:val="008D08B7"/>
    <w:rsid w:val="008D202F"/>
    <w:rsid w:val="008D21CB"/>
    <w:rsid w:val="008D297D"/>
    <w:rsid w:val="008D313E"/>
    <w:rsid w:val="008D3941"/>
    <w:rsid w:val="008D3C50"/>
    <w:rsid w:val="008D4548"/>
    <w:rsid w:val="008D45DD"/>
    <w:rsid w:val="008D51CC"/>
    <w:rsid w:val="008D5864"/>
    <w:rsid w:val="008D59B0"/>
    <w:rsid w:val="008D5EA9"/>
    <w:rsid w:val="008D6988"/>
    <w:rsid w:val="008D6FD6"/>
    <w:rsid w:val="008D76F6"/>
    <w:rsid w:val="008D7AC4"/>
    <w:rsid w:val="008E045D"/>
    <w:rsid w:val="008E091F"/>
    <w:rsid w:val="008E2041"/>
    <w:rsid w:val="008E2154"/>
    <w:rsid w:val="008E251D"/>
    <w:rsid w:val="008E27C9"/>
    <w:rsid w:val="008E2C42"/>
    <w:rsid w:val="008E32F4"/>
    <w:rsid w:val="008E3DF1"/>
    <w:rsid w:val="008E3EB8"/>
    <w:rsid w:val="008E4787"/>
    <w:rsid w:val="008E4DE9"/>
    <w:rsid w:val="008E557C"/>
    <w:rsid w:val="008E5BA6"/>
    <w:rsid w:val="008E5E72"/>
    <w:rsid w:val="008E5EE3"/>
    <w:rsid w:val="008E6B87"/>
    <w:rsid w:val="008E6E43"/>
    <w:rsid w:val="008E75D4"/>
    <w:rsid w:val="008F0193"/>
    <w:rsid w:val="008F15BE"/>
    <w:rsid w:val="008F203A"/>
    <w:rsid w:val="008F2321"/>
    <w:rsid w:val="008F3A09"/>
    <w:rsid w:val="008F464D"/>
    <w:rsid w:val="008F4AB1"/>
    <w:rsid w:val="008F4CAB"/>
    <w:rsid w:val="008F4DE1"/>
    <w:rsid w:val="008F5089"/>
    <w:rsid w:val="008F571E"/>
    <w:rsid w:val="008F580E"/>
    <w:rsid w:val="008F640F"/>
    <w:rsid w:val="008F6506"/>
    <w:rsid w:val="008F6B06"/>
    <w:rsid w:val="008F6E02"/>
    <w:rsid w:val="008F70D9"/>
    <w:rsid w:val="008F765B"/>
    <w:rsid w:val="008F7FA6"/>
    <w:rsid w:val="009004C0"/>
    <w:rsid w:val="00900910"/>
    <w:rsid w:val="00900BCC"/>
    <w:rsid w:val="00900F3C"/>
    <w:rsid w:val="0090150A"/>
    <w:rsid w:val="00901849"/>
    <w:rsid w:val="00902076"/>
    <w:rsid w:val="00902078"/>
    <w:rsid w:val="00903382"/>
    <w:rsid w:val="00903D87"/>
    <w:rsid w:val="00903FEE"/>
    <w:rsid w:val="00904240"/>
    <w:rsid w:val="00904AAF"/>
    <w:rsid w:val="00904CBD"/>
    <w:rsid w:val="00905DC2"/>
    <w:rsid w:val="009061D9"/>
    <w:rsid w:val="00907587"/>
    <w:rsid w:val="009075F8"/>
    <w:rsid w:val="00907A89"/>
    <w:rsid w:val="00907AC8"/>
    <w:rsid w:val="009109DB"/>
    <w:rsid w:val="00910D38"/>
    <w:rsid w:val="0091127B"/>
    <w:rsid w:val="00911C16"/>
    <w:rsid w:val="00912895"/>
    <w:rsid w:val="009129C4"/>
    <w:rsid w:val="00912FCE"/>
    <w:rsid w:val="00913224"/>
    <w:rsid w:val="00913ABA"/>
    <w:rsid w:val="00913DE1"/>
    <w:rsid w:val="00913E1A"/>
    <w:rsid w:val="00914456"/>
    <w:rsid w:val="009146FD"/>
    <w:rsid w:val="00915D36"/>
    <w:rsid w:val="00915D7D"/>
    <w:rsid w:val="009165C2"/>
    <w:rsid w:val="009165D8"/>
    <w:rsid w:val="00916C2E"/>
    <w:rsid w:val="009170A2"/>
    <w:rsid w:val="0091732F"/>
    <w:rsid w:val="00917E26"/>
    <w:rsid w:val="00921015"/>
    <w:rsid w:val="0092109A"/>
    <w:rsid w:val="00921C7A"/>
    <w:rsid w:val="00922CAB"/>
    <w:rsid w:val="00924A9E"/>
    <w:rsid w:val="00924D04"/>
    <w:rsid w:val="00925655"/>
    <w:rsid w:val="009259B2"/>
    <w:rsid w:val="00925B92"/>
    <w:rsid w:val="00926974"/>
    <w:rsid w:val="009270D7"/>
    <w:rsid w:val="009300D3"/>
    <w:rsid w:val="00931A72"/>
    <w:rsid w:val="00931AA0"/>
    <w:rsid w:val="00932503"/>
    <w:rsid w:val="009328C1"/>
    <w:rsid w:val="00932E70"/>
    <w:rsid w:val="00934132"/>
    <w:rsid w:val="0093458B"/>
    <w:rsid w:val="009346E4"/>
    <w:rsid w:val="00934736"/>
    <w:rsid w:val="009351B7"/>
    <w:rsid w:val="00935296"/>
    <w:rsid w:val="009357A7"/>
    <w:rsid w:val="00935BF7"/>
    <w:rsid w:val="0093645E"/>
    <w:rsid w:val="009370AC"/>
    <w:rsid w:val="0093752E"/>
    <w:rsid w:val="00940036"/>
    <w:rsid w:val="0094071B"/>
    <w:rsid w:val="009418F0"/>
    <w:rsid w:val="00941B1E"/>
    <w:rsid w:val="00942083"/>
    <w:rsid w:val="00942651"/>
    <w:rsid w:val="00942FDE"/>
    <w:rsid w:val="009436F8"/>
    <w:rsid w:val="0094394D"/>
    <w:rsid w:val="00943CD7"/>
    <w:rsid w:val="00943CF7"/>
    <w:rsid w:val="009453E9"/>
    <w:rsid w:val="0094565C"/>
    <w:rsid w:val="00945844"/>
    <w:rsid w:val="00946C19"/>
    <w:rsid w:val="009471F4"/>
    <w:rsid w:val="009474EB"/>
    <w:rsid w:val="009501DD"/>
    <w:rsid w:val="00950528"/>
    <w:rsid w:val="009509F6"/>
    <w:rsid w:val="00950B8B"/>
    <w:rsid w:val="00950CA5"/>
    <w:rsid w:val="009521CB"/>
    <w:rsid w:val="00952204"/>
    <w:rsid w:val="00952F57"/>
    <w:rsid w:val="00952FA0"/>
    <w:rsid w:val="00953262"/>
    <w:rsid w:val="00954A3F"/>
    <w:rsid w:val="0095577F"/>
    <w:rsid w:val="00955D84"/>
    <w:rsid w:val="0095671F"/>
    <w:rsid w:val="00957A2C"/>
    <w:rsid w:val="00957D65"/>
    <w:rsid w:val="00957F54"/>
    <w:rsid w:val="00960CEB"/>
    <w:rsid w:val="0096123A"/>
    <w:rsid w:val="0096284D"/>
    <w:rsid w:val="009645EC"/>
    <w:rsid w:val="00965CAB"/>
    <w:rsid w:val="009662C7"/>
    <w:rsid w:val="00966929"/>
    <w:rsid w:val="00966E30"/>
    <w:rsid w:val="00967244"/>
    <w:rsid w:val="009702A8"/>
    <w:rsid w:val="00970DB1"/>
    <w:rsid w:val="0097112F"/>
    <w:rsid w:val="009711D0"/>
    <w:rsid w:val="00971393"/>
    <w:rsid w:val="00971462"/>
    <w:rsid w:val="009722E8"/>
    <w:rsid w:val="009723E1"/>
    <w:rsid w:val="00972ABE"/>
    <w:rsid w:val="00973B03"/>
    <w:rsid w:val="0097564C"/>
    <w:rsid w:val="00975962"/>
    <w:rsid w:val="009759FE"/>
    <w:rsid w:val="00975AAE"/>
    <w:rsid w:val="009765CC"/>
    <w:rsid w:val="009766A8"/>
    <w:rsid w:val="0098081D"/>
    <w:rsid w:val="00980A0A"/>
    <w:rsid w:val="00980A66"/>
    <w:rsid w:val="0098140E"/>
    <w:rsid w:val="00981917"/>
    <w:rsid w:val="00981A89"/>
    <w:rsid w:val="009827A0"/>
    <w:rsid w:val="00982D25"/>
    <w:rsid w:val="00982E8E"/>
    <w:rsid w:val="0098303B"/>
    <w:rsid w:val="00983325"/>
    <w:rsid w:val="0098367D"/>
    <w:rsid w:val="00983786"/>
    <w:rsid w:val="0098397C"/>
    <w:rsid w:val="0098414B"/>
    <w:rsid w:val="0098426C"/>
    <w:rsid w:val="0098497D"/>
    <w:rsid w:val="00984E8C"/>
    <w:rsid w:val="00985992"/>
    <w:rsid w:val="00986E5B"/>
    <w:rsid w:val="00990E2C"/>
    <w:rsid w:val="00992088"/>
    <w:rsid w:val="009928EB"/>
    <w:rsid w:val="009929DA"/>
    <w:rsid w:val="00992A8D"/>
    <w:rsid w:val="00992AE1"/>
    <w:rsid w:val="00992EC0"/>
    <w:rsid w:val="009942E1"/>
    <w:rsid w:val="009946FD"/>
    <w:rsid w:val="0099481F"/>
    <w:rsid w:val="0099550F"/>
    <w:rsid w:val="0099592B"/>
    <w:rsid w:val="0099597D"/>
    <w:rsid w:val="0099696B"/>
    <w:rsid w:val="00996D74"/>
    <w:rsid w:val="00996EA6"/>
    <w:rsid w:val="009970A8"/>
    <w:rsid w:val="009979D8"/>
    <w:rsid w:val="00997F41"/>
    <w:rsid w:val="009A03A9"/>
    <w:rsid w:val="009A0BC8"/>
    <w:rsid w:val="009A0F66"/>
    <w:rsid w:val="009A21D6"/>
    <w:rsid w:val="009A3850"/>
    <w:rsid w:val="009A3DB3"/>
    <w:rsid w:val="009A42EB"/>
    <w:rsid w:val="009A449F"/>
    <w:rsid w:val="009A52CD"/>
    <w:rsid w:val="009A5556"/>
    <w:rsid w:val="009A56FD"/>
    <w:rsid w:val="009A597A"/>
    <w:rsid w:val="009A6163"/>
    <w:rsid w:val="009A65BF"/>
    <w:rsid w:val="009A68B8"/>
    <w:rsid w:val="009A783B"/>
    <w:rsid w:val="009B0A43"/>
    <w:rsid w:val="009B1C8C"/>
    <w:rsid w:val="009B2274"/>
    <w:rsid w:val="009B2A75"/>
    <w:rsid w:val="009B372F"/>
    <w:rsid w:val="009B40A2"/>
    <w:rsid w:val="009B4E27"/>
    <w:rsid w:val="009B5FCF"/>
    <w:rsid w:val="009B71DE"/>
    <w:rsid w:val="009C025A"/>
    <w:rsid w:val="009C02E6"/>
    <w:rsid w:val="009C0CF3"/>
    <w:rsid w:val="009C0FA1"/>
    <w:rsid w:val="009C16FE"/>
    <w:rsid w:val="009C1853"/>
    <w:rsid w:val="009C23BA"/>
    <w:rsid w:val="009C2A9E"/>
    <w:rsid w:val="009C2D16"/>
    <w:rsid w:val="009C4185"/>
    <w:rsid w:val="009C56F0"/>
    <w:rsid w:val="009C6091"/>
    <w:rsid w:val="009C7028"/>
    <w:rsid w:val="009C7E5F"/>
    <w:rsid w:val="009D0803"/>
    <w:rsid w:val="009D0B67"/>
    <w:rsid w:val="009D1050"/>
    <w:rsid w:val="009D1AA5"/>
    <w:rsid w:val="009D1B1D"/>
    <w:rsid w:val="009D3554"/>
    <w:rsid w:val="009D3870"/>
    <w:rsid w:val="009D38D5"/>
    <w:rsid w:val="009D4688"/>
    <w:rsid w:val="009D4BCF"/>
    <w:rsid w:val="009D4DD1"/>
    <w:rsid w:val="009D537A"/>
    <w:rsid w:val="009D5711"/>
    <w:rsid w:val="009D68AB"/>
    <w:rsid w:val="009D6D7F"/>
    <w:rsid w:val="009D738B"/>
    <w:rsid w:val="009D7C3E"/>
    <w:rsid w:val="009E1BE1"/>
    <w:rsid w:val="009E21BC"/>
    <w:rsid w:val="009E2247"/>
    <w:rsid w:val="009E23D1"/>
    <w:rsid w:val="009E2A43"/>
    <w:rsid w:val="009E2D20"/>
    <w:rsid w:val="009E3299"/>
    <w:rsid w:val="009E3EE6"/>
    <w:rsid w:val="009E4D0E"/>
    <w:rsid w:val="009E4E58"/>
    <w:rsid w:val="009E5223"/>
    <w:rsid w:val="009E5596"/>
    <w:rsid w:val="009E5747"/>
    <w:rsid w:val="009E6790"/>
    <w:rsid w:val="009E6BD7"/>
    <w:rsid w:val="009E6DE6"/>
    <w:rsid w:val="009E77A5"/>
    <w:rsid w:val="009E7FC8"/>
    <w:rsid w:val="009F1236"/>
    <w:rsid w:val="009F1463"/>
    <w:rsid w:val="009F1B34"/>
    <w:rsid w:val="009F1E19"/>
    <w:rsid w:val="009F226A"/>
    <w:rsid w:val="009F310E"/>
    <w:rsid w:val="009F4541"/>
    <w:rsid w:val="009F45AA"/>
    <w:rsid w:val="009F5632"/>
    <w:rsid w:val="009F5C7A"/>
    <w:rsid w:val="009F5CC5"/>
    <w:rsid w:val="009F6227"/>
    <w:rsid w:val="009F6786"/>
    <w:rsid w:val="009F7856"/>
    <w:rsid w:val="00A008CA"/>
    <w:rsid w:val="00A01471"/>
    <w:rsid w:val="00A01731"/>
    <w:rsid w:val="00A01B77"/>
    <w:rsid w:val="00A01D2A"/>
    <w:rsid w:val="00A0216D"/>
    <w:rsid w:val="00A0248A"/>
    <w:rsid w:val="00A02C17"/>
    <w:rsid w:val="00A02C73"/>
    <w:rsid w:val="00A02CAE"/>
    <w:rsid w:val="00A02ED7"/>
    <w:rsid w:val="00A03506"/>
    <w:rsid w:val="00A036B3"/>
    <w:rsid w:val="00A0376C"/>
    <w:rsid w:val="00A0394C"/>
    <w:rsid w:val="00A03B3A"/>
    <w:rsid w:val="00A03F57"/>
    <w:rsid w:val="00A042BD"/>
    <w:rsid w:val="00A043D3"/>
    <w:rsid w:val="00A045D7"/>
    <w:rsid w:val="00A048C4"/>
    <w:rsid w:val="00A061BB"/>
    <w:rsid w:val="00A075B0"/>
    <w:rsid w:val="00A07E40"/>
    <w:rsid w:val="00A10C44"/>
    <w:rsid w:val="00A112C1"/>
    <w:rsid w:val="00A11722"/>
    <w:rsid w:val="00A120B6"/>
    <w:rsid w:val="00A129CF"/>
    <w:rsid w:val="00A12A69"/>
    <w:rsid w:val="00A12DBE"/>
    <w:rsid w:val="00A132DB"/>
    <w:rsid w:val="00A13543"/>
    <w:rsid w:val="00A1381E"/>
    <w:rsid w:val="00A13B37"/>
    <w:rsid w:val="00A143B2"/>
    <w:rsid w:val="00A14AB2"/>
    <w:rsid w:val="00A14D50"/>
    <w:rsid w:val="00A15002"/>
    <w:rsid w:val="00A15015"/>
    <w:rsid w:val="00A1684E"/>
    <w:rsid w:val="00A17938"/>
    <w:rsid w:val="00A17BB0"/>
    <w:rsid w:val="00A17EEE"/>
    <w:rsid w:val="00A2035F"/>
    <w:rsid w:val="00A206EB"/>
    <w:rsid w:val="00A20795"/>
    <w:rsid w:val="00A2105D"/>
    <w:rsid w:val="00A21D81"/>
    <w:rsid w:val="00A22E67"/>
    <w:rsid w:val="00A23D27"/>
    <w:rsid w:val="00A2576D"/>
    <w:rsid w:val="00A26691"/>
    <w:rsid w:val="00A27FCA"/>
    <w:rsid w:val="00A31350"/>
    <w:rsid w:val="00A31963"/>
    <w:rsid w:val="00A3282E"/>
    <w:rsid w:val="00A32ADB"/>
    <w:rsid w:val="00A32DCE"/>
    <w:rsid w:val="00A33E57"/>
    <w:rsid w:val="00A348B6"/>
    <w:rsid w:val="00A353CA"/>
    <w:rsid w:val="00A35442"/>
    <w:rsid w:val="00A35B00"/>
    <w:rsid w:val="00A360EA"/>
    <w:rsid w:val="00A36B23"/>
    <w:rsid w:val="00A36D29"/>
    <w:rsid w:val="00A37AAD"/>
    <w:rsid w:val="00A40770"/>
    <w:rsid w:val="00A409A4"/>
    <w:rsid w:val="00A41018"/>
    <w:rsid w:val="00A41DE4"/>
    <w:rsid w:val="00A42037"/>
    <w:rsid w:val="00A42296"/>
    <w:rsid w:val="00A42488"/>
    <w:rsid w:val="00A43259"/>
    <w:rsid w:val="00A43377"/>
    <w:rsid w:val="00A445A0"/>
    <w:rsid w:val="00A44915"/>
    <w:rsid w:val="00A44FDC"/>
    <w:rsid w:val="00A4502F"/>
    <w:rsid w:val="00A4559E"/>
    <w:rsid w:val="00A45F0D"/>
    <w:rsid w:val="00A45F7D"/>
    <w:rsid w:val="00A462E1"/>
    <w:rsid w:val="00A46516"/>
    <w:rsid w:val="00A46CB5"/>
    <w:rsid w:val="00A46EF8"/>
    <w:rsid w:val="00A47600"/>
    <w:rsid w:val="00A47927"/>
    <w:rsid w:val="00A50054"/>
    <w:rsid w:val="00A5139D"/>
    <w:rsid w:val="00A51A7A"/>
    <w:rsid w:val="00A51B18"/>
    <w:rsid w:val="00A51CDB"/>
    <w:rsid w:val="00A536F3"/>
    <w:rsid w:val="00A53C17"/>
    <w:rsid w:val="00A53CF8"/>
    <w:rsid w:val="00A54119"/>
    <w:rsid w:val="00A546AA"/>
    <w:rsid w:val="00A54A43"/>
    <w:rsid w:val="00A551B0"/>
    <w:rsid w:val="00A55AC5"/>
    <w:rsid w:val="00A55AEF"/>
    <w:rsid w:val="00A576A1"/>
    <w:rsid w:val="00A579E1"/>
    <w:rsid w:val="00A57F63"/>
    <w:rsid w:val="00A605EC"/>
    <w:rsid w:val="00A60996"/>
    <w:rsid w:val="00A61DEA"/>
    <w:rsid w:val="00A63064"/>
    <w:rsid w:val="00A63376"/>
    <w:rsid w:val="00A63817"/>
    <w:rsid w:val="00A638AA"/>
    <w:rsid w:val="00A6514F"/>
    <w:rsid w:val="00A669CD"/>
    <w:rsid w:val="00A66ABB"/>
    <w:rsid w:val="00A678FF"/>
    <w:rsid w:val="00A679FC"/>
    <w:rsid w:val="00A67CB1"/>
    <w:rsid w:val="00A67DEC"/>
    <w:rsid w:val="00A67E3E"/>
    <w:rsid w:val="00A7113C"/>
    <w:rsid w:val="00A718A0"/>
    <w:rsid w:val="00A71AE3"/>
    <w:rsid w:val="00A71BA6"/>
    <w:rsid w:val="00A7212E"/>
    <w:rsid w:val="00A72BCC"/>
    <w:rsid w:val="00A73743"/>
    <w:rsid w:val="00A740AF"/>
    <w:rsid w:val="00A764DE"/>
    <w:rsid w:val="00A76ACA"/>
    <w:rsid w:val="00A777E6"/>
    <w:rsid w:val="00A7794C"/>
    <w:rsid w:val="00A77DEE"/>
    <w:rsid w:val="00A77EFC"/>
    <w:rsid w:val="00A81003"/>
    <w:rsid w:val="00A81A7C"/>
    <w:rsid w:val="00A82644"/>
    <w:rsid w:val="00A829B1"/>
    <w:rsid w:val="00A82ACC"/>
    <w:rsid w:val="00A846AD"/>
    <w:rsid w:val="00A848DF"/>
    <w:rsid w:val="00A84B1F"/>
    <w:rsid w:val="00A854B0"/>
    <w:rsid w:val="00A85A9E"/>
    <w:rsid w:val="00A85AAB"/>
    <w:rsid w:val="00A8680F"/>
    <w:rsid w:val="00A86836"/>
    <w:rsid w:val="00A86A91"/>
    <w:rsid w:val="00A876B9"/>
    <w:rsid w:val="00A87ED8"/>
    <w:rsid w:val="00A907AE"/>
    <w:rsid w:val="00A90AC7"/>
    <w:rsid w:val="00A91350"/>
    <w:rsid w:val="00A91AAC"/>
    <w:rsid w:val="00A9366A"/>
    <w:rsid w:val="00A93A43"/>
    <w:rsid w:val="00A93F6C"/>
    <w:rsid w:val="00A94679"/>
    <w:rsid w:val="00A9536D"/>
    <w:rsid w:val="00A95E93"/>
    <w:rsid w:val="00A967BF"/>
    <w:rsid w:val="00A96A6A"/>
    <w:rsid w:val="00A96F0F"/>
    <w:rsid w:val="00A978AB"/>
    <w:rsid w:val="00A97B68"/>
    <w:rsid w:val="00A97DD9"/>
    <w:rsid w:val="00AA0096"/>
    <w:rsid w:val="00AA1982"/>
    <w:rsid w:val="00AA1F6F"/>
    <w:rsid w:val="00AA254C"/>
    <w:rsid w:val="00AA29A5"/>
    <w:rsid w:val="00AA2AAE"/>
    <w:rsid w:val="00AA2CB8"/>
    <w:rsid w:val="00AA2D82"/>
    <w:rsid w:val="00AA3D78"/>
    <w:rsid w:val="00AA3F4A"/>
    <w:rsid w:val="00AA4950"/>
    <w:rsid w:val="00AA4BB4"/>
    <w:rsid w:val="00AA53A7"/>
    <w:rsid w:val="00AA5451"/>
    <w:rsid w:val="00AA5981"/>
    <w:rsid w:val="00AA69D8"/>
    <w:rsid w:val="00AA6F23"/>
    <w:rsid w:val="00AA72AC"/>
    <w:rsid w:val="00AA7BE9"/>
    <w:rsid w:val="00AB067E"/>
    <w:rsid w:val="00AB1095"/>
    <w:rsid w:val="00AB148B"/>
    <w:rsid w:val="00AB1E0F"/>
    <w:rsid w:val="00AB23E1"/>
    <w:rsid w:val="00AB2FE1"/>
    <w:rsid w:val="00AB30D0"/>
    <w:rsid w:val="00AB37FC"/>
    <w:rsid w:val="00AB5013"/>
    <w:rsid w:val="00AB58C6"/>
    <w:rsid w:val="00AB5F72"/>
    <w:rsid w:val="00AB6C4A"/>
    <w:rsid w:val="00AB7F9D"/>
    <w:rsid w:val="00AC0465"/>
    <w:rsid w:val="00AC07D0"/>
    <w:rsid w:val="00AC1508"/>
    <w:rsid w:val="00AC2607"/>
    <w:rsid w:val="00AC294A"/>
    <w:rsid w:val="00AC2BBA"/>
    <w:rsid w:val="00AC31CB"/>
    <w:rsid w:val="00AC3E2B"/>
    <w:rsid w:val="00AC3FC3"/>
    <w:rsid w:val="00AC4062"/>
    <w:rsid w:val="00AC46D2"/>
    <w:rsid w:val="00AC49DD"/>
    <w:rsid w:val="00AC51BC"/>
    <w:rsid w:val="00AC587A"/>
    <w:rsid w:val="00AC67EF"/>
    <w:rsid w:val="00AC6D74"/>
    <w:rsid w:val="00AC792A"/>
    <w:rsid w:val="00AC7C53"/>
    <w:rsid w:val="00AD3531"/>
    <w:rsid w:val="00AD3C23"/>
    <w:rsid w:val="00AD4536"/>
    <w:rsid w:val="00AD4952"/>
    <w:rsid w:val="00AD4C1B"/>
    <w:rsid w:val="00AD5238"/>
    <w:rsid w:val="00AD59B2"/>
    <w:rsid w:val="00AD5CBD"/>
    <w:rsid w:val="00AD61CF"/>
    <w:rsid w:val="00AD61D9"/>
    <w:rsid w:val="00AD63C0"/>
    <w:rsid w:val="00AD6704"/>
    <w:rsid w:val="00AD675D"/>
    <w:rsid w:val="00AD688C"/>
    <w:rsid w:val="00AD6F24"/>
    <w:rsid w:val="00AD7EF5"/>
    <w:rsid w:val="00AE0720"/>
    <w:rsid w:val="00AE0AF7"/>
    <w:rsid w:val="00AE0F5F"/>
    <w:rsid w:val="00AE137A"/>
    <w:rsid w:val="00AE13BC"/>
    <w:rsid w:val="00AE13C6"/>
    <w:rsid w:val="00AE15C9"/>
    <w:rsid w:val="00AE1D4F"/>
    <w:rsid w:val="00AE23DA"/>
    <w:rsid w:val="00AE29AF"/>
    <w:rsid w:val="00AE2DFA"/>
    <w:rsid w:val="00AE32DB"/>
    <w:rsid w:val="00AE3C97"/>
    <w:rsid w:val="00AE4C1E"/>
    <w:rsid w:val="00AE55EE"/>
    <w:rsid w:val="00AE5D62"/>
    <w:rsid w:val="00AE5EAD"/>
    <w:rsid w:val="00AE5FA8"/>
    <w:rsid w:val="00AE69B3"/>
    <w:rsid w:val="00AE6B73"/>
    <w:rsid w:val="00AF0678"/>
    <w:rsid w:val="00AF06A0"/>
    <w:rsid w:val="00AF13B0"/>
    <w:rsid w:val="00AF2320"/>
    <w:rsid w:val="00AF24A0"/>
    <w:rsid w:val="00AF2D1D"/>
    <w:rsid w:val="00AF2D44"/>
    <w:rsid w:val="00AF41FB"/>
    <w:rsid w:val="00AF4D91"/>
    <w:rsid w:val="00AF584F"/>
    <w:rsid w:val="00AF58E7"/>
    <w:rsid w:val="00AF5F87"/>
    <w:rsid w:val="00AF6043"/>
    <w:rsid w:val="00AF605B"/>
    <w:rsid w:val="00AF73F2"/>
    <w:rsid w:val="00AF7B2B"/>
    <w:rsid w:val="00B01BAC"/>
    <w:rsid w:val="00B022B8"/>
    <w:rsid w:val="00B023C1"/>
    <w:rsid w:val="00B0246D"/>
    <w:rsid w:val="00B027C1"/>
    <w:rsid w:val="00B03A34"/>
    <w:rsid w:val="00B0401D"/>
    <w:rsid w:val="00B04316"/>
    <w:rsid w:val="00B0485B"/>
    <w:rsid w:val="00B051F3"/>
    <w:rsid w:val="00B05211"/>
    <w:rsid w:val="00B05B18"/>
    <w:rsid w:val="00B06A15"/>
    <w:rsid w:val="00B102FE"/>
    <w:rsid w:val="00B10C55"/>
    <w:rsid w:val="00B11F30"/>
    <w:rsid w:val="00B1316C"/>
    <w:rsid w:val="00B13428"/>
    <w:rsid w:val="00B140BB"/>
    <w:rsid w:val="00B1478F"/>
    <w:rsid w:val="00B1499E"/>
    <w:rsid w:val="00B14A08"/>
    <w:rsid w:val="00B14B5F"/>
    <w:rsid w:val="00B15211"/>
    <w:rsid w:val="00B15556"/>
    <w:rsid w:val="00B15852"/>
    <w:rsid w:val="00B15868"/>
    <w:rsid w:val="00B15894"/>
    <w:rsid w:val="00B16802"/>
    <w:rsid w:val="00B176C1"/>
    <w:rsid w:val="00B178AA"/>
    <w:rsid w:val="00B17E6C"/>
    <w:rsid w:val="00B20696"/>
    <w:rsid w:val="00B215D9"/>
    <w:rsid w:val="00B21E05"/>
    <w:rsid w:val="00B220CE"/>
    <w:rsid w:val="00B225FB"/>
    <w:rsid w:val="00B2289F"/>
    <w:rsid w:val="00B231C9"/>
    <w:rsid w:val="00B2361E"/>
    <w:rsid w:val="00B23F49"/>
    <w:rsid w:val="00B24040"/>
    <w:rsid w:val="00B24359"/>
    <w:rsid w:val="00B24FAF"/>
    <w:rsid w:val="00B2582F"/>
    <w:rsid w:val="00B26618"/>
    <w:rsid w:val="00B2687E"/>
    <w:rsid w:val="00B26CA7"/>
    <w:rsid w:val="00B26CB7"/>
    <w:rsid w:val="00B27424"/>
    <w:rsid w:val="00B278EA"/>
    <w:rsid w:val="00B306FD"/>
    <w:rsid w:val="00B31493"/>
    <w:rsid w:val="00B31C9F"/>
    <w:rsid w:val="00B31FC8"/>
    <w:rsid w:val="00B32D9F"/>
    <w:rsid w:val="00B33550"/>
    <w:rsid w:val="00B35D99"/>
    <w:rsid w:val="00B35E68"/>
    <w:rsid w:val="00B3624B"/>
    <w:rsid w:val="00B36495"/>
    <w:rsid w:val="00B36650"/>
    <w:rsid w:val="00B373F3"/>
    <w:rsid w:val="00B37817"/>
    <w:rsid w:val="00B4032C"/>
    <w:rsid w:val="00B40EF0"/>
    <w:rsid w:val="00B4110F"/>
    <w:rsid w:val="00B41B84"/>
    <w:rsid w:val="00B43108"/>
    <w:rsid w:val="00B43B4D"/>
    <w:rsid w:val="00B43D1A"/>
    <w:rsid w:val="00B44364"/>
    <w:rsid w:val="00B44F57"/>
    <w:rsid w:val="00B4513E"/>
    <w:rsid w:val="00B45632"/>
    <w:rsid w:val="00B4597B"/>
    <w:rsid w:val="00B4653D"/>
    <w:rsid w:val="00B512BF"/>
    <w:rsid w:val="00B518B3"/>
    <w:rsid w:val="00B51D11"/>
    <w:rsid w:val="00B5280B"/>
    <w:rsid w:val="00B530BA"/>
    <w:rsid w:val="00B53A29"/>
    <w:rsid w:val="00B53DC2"/>
    <w:rsid w:val="00B542E2"/>
    <w:rsid w:val="00B560B5"/>
    <w:rsid w:val="00B56676"/>
    <w:rsid w:val="00B5708C"/>
    <w:rsid w:val="00B578FE"/>
    <w:rsid w:val="00B60502"/>
    <w:rsid w:val="00B60908"/>
    <w:rsid w:val="00B60946"/>
    <w:rsid w:val="00B60968"/>
    <w:rsid w:val="00B6110B"/>
    <w:rsid w:val="00B627B9"/>
    <w:rsid w:val="00B632B2"/>
    <w:rsid w:val="00B63621"/>
    <w:rsid w:val="00B63F36"/>
    <w:rsid w:val="00B640CD"/>
    <w:rsid w:val="00B641E1"/>
    <w:rsid w:val="00B643D8"/>
    <w:rsid w:val="00B64A36"/>
    <w:rsid w:val="00B6689E"/>
    <w:rsid w:val="00B67DB7"/>
    <w:rsid w:val="00B70798"/>
    <w:rsid w:val="00B70938"/>
    <w:rsid w:val="00B709DE"/>
    <w:rsid w:val="00B70EC9"/>
    <w:rsid w:val="00B71240"/>
    <w:rsid w:val="00B71436"/>
    <w:rsid w:val="00B723FB"/>
    <w:rsid w:val="00B725F7"/>
    <w:rsid w:val="00B72795"/>
    <w:rsid w:val="00B727E4"/>
    <w:rsid w:val="00B72EE3"/>
    <w:rsid w:val="00B72FAF"/>
    <w:rsid w:val="00B730E0"/>
    <w:rsid w:val="00B73138"/>
    <w:rsid w:val="00B745FA"/>
    <w:rsid w:val="00B74BD2"/>
    <w:rsid w:val="00B75952"/>
    <w:rsid w:val="00B75FA6"/>
    <w:rsid w:val="00B779C0"/>
    <w:rsid w:val="00B77DAA"/>
    <w:rsid w:val="00B77EFA"/>
    <w:rsid w:val="00B80374"/>
    <w:rsid w:val="00B8056D"/>
    <w:rsid w:val="00B81166"/>
    <w:rsid w:val="00B81A4F"/>
    <w:rsid w:val="00B81C5C"/>
    <w:rsid w:val="00B8356B"/>
    <w:rsid w:val="00B83B3B"/>
    <w:rsid w:val="00B8402B"/>
    <w:rsid w:val="00B8504E"/>
    <w:rsid w:val="00B85B12"/>
    <w:rsid w:val="00B86D21"/>
    <w:rsid w:val="00B872EE"/>
    <w:rsid w:val="00B87D58"/>
    <w:rsid w:val="00B903C6"/>
    <w:rsid w:val="00B905C4"/>
    <w:rsid w:val="00B90A8F"/>
    <w:rsid w:val="00B91174"/>
    <w:rsid w:val="00B914D9"/>
    <w:rsid w:val="00B939C9"/>
    <w:rsid w:val="00B939D6"/>
    <w:rsid w:val="00B93AA8"/>
    <w:rsid w:val="00B93DF1"/>
    <w:rsid w:val="00B943A6"/>
    <w:rsid w:val="00B944BA"/>
    <w:rsid w:val="00B94736"/>
    <w:rsid w:val="00B94C47"/>
    <w:rsid w:val="00B95013"/>
    <w:rsid w:val="00B9516D"/>
    <w:rsid w:val="00B951FA"/>
    <w:rsid w:val="00B95BC2"/>
    <w:rsid w:val="00B96F80"/>
    <w:rsid w:val="00B9771C"/>
    <w:rsid w:val="00BA00CE"/>
    <w:rsid w:val="00BA05D4"/>
    <w:rsid w:val="00BA0D62"/>
    <w:rsid w:val="00BA1059"/>
    <w:rsid w:val="00BA1B70"/>
    <w:rsid w:val="00BA1CFA"/>
    <w:rsid w:val="00BA3C08"/>
    <w:rsid w:val="00BA4B38"/>
    <w:rsid w:val="00BA560E"/>
    <w:rsid w:val="00BA5D8A"/>
    <w:rsid w:val="00BA74BA"/>
    <w:rsid w:val="00BB0757"/>
    <w:rsid w:val="00BB07C5"/>
    <w:rsid w:val="00BB0837"/>
    <w:rsid w:val="00BB116A"/>
    <w:rsid w:val="00BB14D2"/>
    <w:rsid w:val="00BB187F"/>
    <w:rsid w:val="00BB2AEC"/>
    <w:rsid w:val="00BB31F6"/>
    <w:rsid w:val="00BB321A"/>
    <w:rsid w:val="00BB35ED"/>
    <w:rsid w:val="00BB4611"/>
    <w:rsid w:val="00BB5506"/>
    <w:rsid w:val="00BB55E4"/>
    <w:rsid w:val="00BB5751"/>
    <w:rsid w:val="00BB5CA7"/>
    <w:rsid w:val="00BB64E3"/>
    <w:rsid w:val="00BB674B"/>
    <w:rsid w:val="00BB7872"/>
    <w:rsid w:val="00BB7A54"/>
    <w:rsid w:val="00BB7FB6"/>
    <w:rsid w:val="00BC07C7"/>
    <w:rsid w:val="00BC080C"/>
    <w:rsid w:val="00BC1013"/>
    <w:rsid w:val="00BC1C8D"/>
    <w:rsid w:val="00BC2AF0"/>
    <w:rsid w:val="00BC2CA1"/>
    <w:rsid w:val="00BC2E65"/>
    <w:rsid w:val="00BC321C"/>
    <w:rsid w:val="00BC3512"/>
    <w:rsid w:val="00BC3838"/>
    <w:rsid w:val="00BC4093"/>
    <w:rsid w:val="00BC4217"/>
    <w:rsid w:val="00BC4B24"/>
    <w:rsid w:val="00BC5A6D"/>
    <w:rsid w:val="00BC618E"/>
    <w:rsid w:val="00BC619C"/>
    <w:rsid w:val="00BC64E2"/>
    <w:rsid w:val="00BC659D"/>
    <w:rsid w:val="00BC742D"/>
    <w:rsid w:val="00BC7C48"/>
    <w:rsid w:val="00BD06A2"/>
    <w:rsid w:val="00BD1043"/>
    <w:rsid w:val="00BD11E1"/>
    <w:rsid w:val="00BD13D5"/>
    <w:rsid w:val="00BD4269"/>
    <w:rsid w:val="00BD4406"/>
    <w:rsid w:val="00BD4890"/>
    <w:rsid w:val="00BD4997"/>
    <w:rsid w:val="00BD5A10"/>
    <w:rsid w:val="00BD5C85"/>
    <w:rsid w:val="00BD64A4"/>
    <w:rsid w:val="00BD6F0A"/>
    <w:rsid w:val="00BD7139"/>
    <w:rsid w:val="00BE0731"/>
    <w:rsid w:val="00BE0ECC"/>
    <w:rsid w:val="00BE10BD"/>
    <w:rsid w:val="00BE147B"/>
    <w:rsid w:val="00BE2CB4"/>
    <w:rsid w:val="00BE3E5E"/>
    <w:rsid w:val="00BE4126"/>
    <w:rsid w:val="00BE4631"/>
    <w:rsid w:val="00BE55BD"/>
    <w:rsid w:val="00BE5708"/>
    <w:rsid w:val="00BE580C"/>
    <w:rsid w:val="00BE5D1C"/>
    <w:rsid w:val="00BE6548"/>
    <w:rsid w:val="00BE699F"/>
    <w:rsid w:val="00BE6A4F"/>
    <w:rsid w:val="00BE6D45"/>
    <w:rsid w:val="00BF0092"/>
    <w:rsid w:val="00BF01CC"/>
    <w:rsid w:val="00BF02BA"/>
    <w:rsid w:val="00BF0403"/>
    <w:rsid w:val="00BF17ED"/>
    <w:rsid w:val="00BF1FFB"/>
    <w:rsid w:val="00BF22F2"/>
    <w:rsid w:val="00BF2DA0"/>
    <w:rsid w:val="00BF35CC"/>
    <w:rsid w:val="00BF3960"/>
    <w:rsid w:val="00BF39E7"/>
    <w:rsid w:val="00BF3C54"/>
    <w:rsid w:val="00BF429E"/>
    <w:rsid w:val="00BF5B02"/>
    <w:rsid w:val="00BF5CCA"/>
    <w:rsid w:val="00BF5EFB"/>
    <w:rsid w:val="00BF6264"/>
    <w:rsid w:val="00BF649B"/>
    <w:rsid w:val="00BF69D6"/>
    <w:rsid w:val="00BF6B84"/>
    <w:rsid w:val="00BF738A"/>
    <w:rsid w:val="00C019E9"/>
    <w:rsid w:val="00C01D14"/>
    <w:rsid w:val="00C03E3F"/>
    <w:rsid w:val="00C04DB1"/>
    <w:rsid w:val="00C04DCF"/>
    <w:rsid w:val="00C06456"/>
    <w:rsid w:val="00C065C7"/>
    <w:rsid w:val="00C06DAE"/>
    <w:rsid w:val="00C0772E"/>
    <w:rsid w:val="00C0780C"/>
    <w:rsid w:val="00C1006F"/>
    <w:rsid w:val="00C10649"/>
    <w:rsid w:val="00C108A0"/>
    <w:rsid w:val="00C11988"/>
    <w:rsid w:val="00C12574"/>
    <w:rsid w:val="00C12818"/>
    <w:rsid w:val="00C12865"/>
    <w:rsid w:val="00C12E61"/>
    <w:rsid w:val="00C139F4"/>
    <w:rsid w:val="00C14AF4"/>
    <w:rsid w:val="00C14DF8"/>
    <w:rsid w:val="00C15343"/>
    <w:rsid w:val="00C1648E"/>
    <w:rsid w:val="00C1709A"/>
    <w:rsid w:val="00C17679"/>
    <w:rsid w:val="00C2081D"/>
    <w:rsid w:val="00C20A9E"/>
    <w:rsid w:val="00C20DC0"/>
    <w:rsid w:val="00C230B7"/>
    <w:rsid w:val="00C243CE"/>
    <w:rsid w:val="00C25020"/>
    <w:rsid w:val="00C255EE"/>
    <w:rsid w:val="00C25820"/>
    <w:rsid w:val="00C25CDF"/>
    <w:rsid w:val="00C25EF8"/>
    <w:rsid w:val="00C267D8"/>
    <w:rsid w:val="00C26C0C"/>
    <w:rsid w:val="00C26E3C"/>
    <w:rsid w:val="00C27B7A"/>
    <w:rsid w:val="00C27E20"/>
    <w:rsid w:val="00C32505"/>
    <w:rsid w:val="00C32925"/>
    <w:rsid w:val="00C32FED"/>
    <w:rsid w:val="00C3308E"/>
    <w:rsid w:val="00C332F6"/>
    <w:rsid w:val="00C33322"/>
    <w:rsid w:val="00C336E9"/>
    <w:rsid w:val="00C338AB"/>
    <w:rsid w:val="00C3393F"/>
    <w:rsid w:val="00C33D2D"/>
    <w:rsid w:val="00C34007"/>
    <w:rsid w:val="00C34C98"/>
    <w:rsid w:val="00C34E96"/>
    <w:rsid w:val="00C35B0E"/>
    <w:rsid w:val="00C35CDB"/>
    <w:rsid w:val="00C36405"/>
    <w:rsid w:val="00C366D4"/>
    <w:rsid w:val="00C3693A"/>
    <w:rsid w:val="00C40A33"/>
    <w:rsid w:val="00C40CD1"/>
    <w:rsid w:val="00C423BD"/>
    <w:rsid w:val="00C42772"/>
    <w:rsid w:val="00C427C1"/>
    <w:rsid w:val="00C42AED"/>
    <w:rsid w:val="00C43097"/>
    <w:rsid w:val="00C43115"/>
    <w:rsid w:val="00C4489E"/>
    <w:rsid w:val="00C453D6"/>
    <w:rsid w:val="00C45495"/>
    <w:rsid w:val="00C45921"/>
    <w:rsid w:val="00C45A06"/>
    <w:rsid w:val="00C466BC"/>
    <w:rsid w:val="00C46906"/>
    <w:rsid w:val="00C4771D"/>
    <w:rsid w:val="00C47ACE"/>
    <w:rsid w:val="00C50251"/>
    <w:rsid w:val="00C506DF"/>
    <w:rsid w:val="00C516FC"/>
    <w:rsid w:val="00C5204B"/>
    <w:rsid w:val="00C5362D"/>
    <w:rsid w:val="00C536F6"/>
    <w:rsid w:val="00C53FCB"/>
    <w:rsid w:val="00C5569C"/>
    <w:rsid w:val="00C576CE"/>
    <w:rsid w:val="00C57942"/>
    <w:rsid w:val="00C61CA8"/>
    <w:rsid w:val="00C61F80"/>
    <w:rsid w:val="00C622BC"/>
    <w:rsid w:val="00C6259E"/>
    <w:rsid w:val="00C6358B"/>
    <w:rsid w:val="00C63AD9"/>
    <w:rsid w:val="00C63C66"/>
    <w:rsid w:val="00C63D06"/>
    <w:rsid w:val="00C6474A"/>
    <w:rsid w:val="00C647F6"/>
    <w:rsid w:val="00C65913"/>
    <w:rsid w:val="00C666BE"/>
    <w:rsid w:val="00C675CC"/>
    <w:rsid w:val="00C707E3"/>
    <w:rsid w:val="00C71096"/>
    <w:rsid w:val="00C7156E"/>
    <w:rsid w:val="00C71C2D"/>
    <w:rsid w:val="00C728C8"/>
    <w:rsid w:val="00C72CF7"/>
    <w:rsid w:val="00C72E5C"/>
    <w:rsid w:val="00C738E1"/>
    <w:rsid w:val="00C73BF2"/>
    <w:rsid w:val="00C74D79"/>
    <w:rsid w:val="00C7500D"/>
    <w:rsid w:val="00C7605D"/>
    <w:rsid w:val="00C76613"/>
    <w:rsid w:val="00C76734"/>
    <w:rsid w:val="00C76927"/>
    <w:rsid w:val="00C809C6"/>
    <w:rsid w:val="00C81574"/>
    <w:rsid w:val="00C816F0"/>
    <w:rsid w:val="00C81727"/>
    <w:rsid w:val="00C8213B"/>
    <w:rsid w:val="00C822C6"/>
    <w:rsid w:val="00C83599"/>
    <w:rsid w:val="00C83BAB"/>
    <w:rsid w:val="00C84C75"/>
    <w:rsid w:val="00C84EBC"/>
    <w:rsid w:val="00C85E93"/>
    <w:rsid w:val="00C86BBA"/>
    <w:rsid w:val="00C86EC5"/>
    <w:rsid w:val="00C87BCB"/>
    <w:rsid w:val="00C90EA8"/>
    <w:rsid w:val="00C91576"/>
    <w:rsid w:val="00C91B16"/>
    <w:rsid w:val="00C92935"/>
    <w:rsid w:val="00C92A36"/>
    <w:rsid w:val="00C92EFE"/>
    <w:rsid w:val="00C933BF"/>
    <w:rsid w:val="00C9434F"/>
    <w:rsid w:val="00C943D9"/>
    <w:rsid w:val="00C950F8"/>
    <w:rsid w:val="00C9640E"/>
    <w:rsid w:val="00C96DF7"/>
    <w:rsid w:val="00C96FAB"/>
    <w:rsid w:val="00C97377"/>
    <w:rsid w:val="00C9766F"/>
    <w:rsid w:val="00CA0341"/>
    <w:rsid w:val="00CA0E61"/>
    <w:rsid w:val="00CA18CC"/>
    <w:rsid w:val="00CA2555"/>
    <w:rsid w:val="00CA26B5"/>
    <w:rsid w:val="00CA2A5C"/>
    <w:rsid w:val="00CA3033"/>
    <w:rsid w:val="00CA3355"/>
    <w:rsid w:val="00CA400E"/>
    <w:rsid w:val="00CA4443"/>
    <w:rsid w:val="00CA494B"/>
    <w:rsid w:val="00CA4C37"/>
    <w:rsid w:val="00CA588E"/>
    <w:rsid w:val="00CA64AF"/>
    <w:rsid w:val="00CA7003"/>
    <w:rsid w:val="00CA709C"/>
    <w:rsid w:val="00CA783D"/>
    <w:rsid w:val="00CA7989"/>
    <w:rsid w:val="00CA7E2E"/>
    <w:rsid w:val="00CB0E77"/>
    <w:rsid w:val="00CB13F7"/>
    <w:rsid w:val="00CB1E6A"/>
    <w:rsid w:val="00CB1FC7"/>
    <w:rsid w:val="00CB2110"/>
    <w:rsid w:val="00CB3580"/>
    <w:rsid w:val="00CB3827"/>
    <w:rsid w:val="00CB3999"/>
    <w:rsid w:val="00CB45B1"/>
    <w:rsid w:val="00CB5C73"/>
    <w:rsid w:val="00CB5D35"/>
    <w:rsid w:val="00CB626B"/>
    <w:rsid w:val="00CB64EF"/>
    <w:rsid w:val="00CB70D2"/>
    <w:rsid w:val="00CB7431"/>
    <w:rsid w:val="00CB7B95"/>
    <w:rsid w:val="00CB7D3D"/>
    <w:rsid w:val="00CB7E1A"/>
    <w:rsid w:val="00CC02AE"/>
    <w:rsid w:val="00CC02D8"/>
    <w:rsid w:val="00CC102C"/>
    <w:rsid w:val="00CC1CE9"/>
    <w:rsid w:val="00CC347C"/>
    <w:rsid w:val="00CC38BE"/>
    <w:rsid w:val="00CC3B9B"/>
    <w:rsid w:val="00CC44B4"/>
    <w:rsid w:val="00CC6081"/>
    <w:rsid w:val="00CC6BBB"/>
    <w:rsid w:val="00CD0F6F"/>
    <w:rsid w:val="00CD1CEF"/>
    <w:rsid w:val="00CD2A7D"/>
    <w:rsid w:val="00CD303D"/>
    <w:rsid w:val="00CD3777"/>
    <w:rsid w:val="00CD3C31"/>
    <w:rsid w:val="00CD4664"/>
    <w:rsid w:val="00CD469A"/>
    <w:rsid w:val="00CD519A"/>
    <w:rsid w:val="00CD56AB"/>
    <w:rsid w:val="00CD6153"/>
    <w:rsid w:val="00CD6FC2"/>
    <w:rsid w:val="00CD7581"/>
    <w:rsid w:val="00CD7A1A"/>
    <w:rsid w:val="00CD7A54"/>
    <w:rsid w:val="00CE0D93"/>
    <w:rsid w:val="00CE14DF"/>
    <w:rsid w:val="00CE1612"/>
    <w:rsid w:val="00CE1CB6"/>
    <w:rsid w:val="00CE2430"/>
    <w:rsid w:val="00CE355A"/>
    <w:rsid w:val="00CE3B23"/>
    <w:rsid w:val="00CE4264"/>
    <w:rsid w:val="00CE4395"/>
    <w:rsid w:val="00CE44F5"/>
    <w:rsid w:val="00CE497A"/>
    <w:rsid w:val="00CE49ED"/>
    <w:rsid w:val="00CE5C81"/>
    <w:rsid w:val="00CE5D6C"/>
    <w:rsid w:val="00CE6482"/>
    <w:rsid w:val="00CE78E4"/>
    <w:rsid w:val="00CF00F1"/>
    <w:rsid w:val="00CF020C"/>
    <w:rsid w:val="00CF1055"/>
    <w:rsid w:val="00CF180A"/>
    <w:rsid w:val="00CF1EC0"/>
    <w:rsid w:val="00CF2D08"/>
    <w:rsid w:val="00CF5DB5"/>
    <w:rsid w:val="00CF608A"/>
    <w:rsid w:val="00CF6A1D"/>
    <w:rsid w:val="00CF70AB"/>
    <w:rsid w:val="00CF73D1"/>
    <w:rsid w:val="00CF79B1"/>
    <w:rsid w:val="00CF7B3E"/>
    <w:rsid w:val="00D000DE"/>
    <w:rsid w:val="00D003D5"/>
    <w:rsid w:val="00D005D8"/>
    <w:rsid w:val="00D00B4D"/>
    <w:rsid w:val="00D00CEA"/>
    <w:rsid w:val="00D014D4"/>
    <w:rsid w:val="00D02768"/>
    <w:rsid w:val="00D02C85"/>
    <w:rsid w:val="00D02D40"/>
    <w:rsid w:val="00D02F68"/>
    <w:rsid w:val="00D0344E"/>
    <w:rsid w:val="00D0445A"/>
    <w:rsid w:val="00D04A58"/>
    <w:rsid w:val="00D04BD8"/>
    <w:rsid w:val="00D04CF2"/>
    <w:rsid w:val="00D0589B"/>
    <w:rsid w:val="00D06280"/>
    <w:rsid w:val="00D06F3C"/>
    <w:rsid w:val="00D06FDD"/>
    <w:rsid w:val="00D072B6"/>
    <w:rsid w:val="00D1027A"/>
    <w:rsid w:val="00D10849"/>
    <w:rsid w:val="00D113FE"/>
    <w:rsid w:val="00D11735"/>
    <w:rsid w:val="00D1198B"/>
    <w:rsid w:val="00D11D9E"/>
    <w:rsid w:val="00D13648"/>
    <w:rsid w:val="00D1388A"/>
    <w:rsid w:val="00D13D60"/>
    <w:rsid w:val="00D13F91"/>
    <w:rsid w:val="00D14BCE"/>
    <w:rsid w:val="00D14CEE"/>
    <w:rsid w:val="00D162C9"/>
    <w:rsid w:val="00D166C0"/>
    <w:rsid w:val="00D17DE7"/>
    <w:rsid w:val="00D206F5"/>
    <w:rsid w:val="00D219A3"/>
    <w:rsid w:val="00D22248"/>
    <w:rsid w:val="00D22720"/>
    <w:rsid w:val="00D22E0D"/>
    <w:rsid w:val="00D23108"/>
    <w:rsid w:val="00D24515"/>
    <w:rsid w:val="00D249FA"/>
    <w:rsid w:val="00D25490"/>
    <w:rsid w:val="00D2559D"/>
    <w:rsid w:val="00D25951"/>
    <w:rsid w:val="00D2638A"/>
    <w:rsid w:val="00D2679B"/>
    <w:rsid w:val="00D27C90"/>
    <w:rsid w:val="00D302AA"/>
    <w:rsid w:val="00D31348"/>
    <w:rsid w:val="00D32199"/>
    <w:rsid w:val="00D329D1"/>
    <w:rsid w:val="00D335D2"/>
    <w:rsid w:val="00D34543"/>
    <w:rsid w:val="00D34FE2"/>
    <w:rsid w:val="00D35A35"/>
    <w:rsid w:val="00D35AF0"/>
    <w:rsid w:val="00D35D8D"/>
    <w:rsid w:val="00D362AB"/>
    <w:rsid w:val="00D36D93"/>
    <w:rsid w:val="00D3794B"/>
    <w:rsid w:val="00D40523"/>
    <w:rsid w:val="00D40555"/>
    <w:rsid w:val="00D41105"/>
    <w:rsid w:val="00D411DB"/>
    <w:rsid w:val="00D41B9E"/>
    <w:rsid w:val="00D41C1B"/>
    <w:rsid w:val="00D424E4"/>
    <w:rsid w:val="00D428B0"/>
    <w:rsid w:val="00D430E0"/>
    <w:rsid w:val="00D43EE0"/>
    <w:rsid w:val="00D44496"/>
    <w:rsid w:val="00D44C48"/>
    <w:rsid w:val="00D458C9"/>
    <w:rsid w:val="00D45CCB"/>
    <w:rsid w:val="00D45FC3"/>
    <w:rsid w:val="00D46FA4"/>
    <w:rsid w:val="00D47E4B"/>
    <w:rsid w:val="00D510C9"/>
    <w:rsid w:val="00D5134E"/>
    <w:rsid w:val="00D51B38"/>
    <w:rsid w:val="00D524D1"/>
    <w:rsid w:val="00D52545"/>
    <w:rsid w:val="00D52F97"/>
    <w:rsid w:val="00D52FEC"/>
    <w:rsid w:val="00D53BFC"/>
    <w:rsid w:val="00D53EED"/>
    <w:rsid w:val="00D54309"/>
    <w:rsid w:val="00D54379"/>
    <w:rsid w:val="00D54662"/>
    <w:rsid w:val="00D5485F"/>
    <w:rsid w:val="00D54BA6"/>
    <w:rsid w:val="00D54EFB"/>
    <w:rsid w:val="00D55DC8"/>
    <w:rsid w:val="00D56AB0"/>
    <w:rsid w:val="00D573F2"/>
    <w:rsid w:val="00D57D6A"/>
    <w:rsid w:val="00D60BD7"/>
    <w:rsid w:val="00D6134A"/>
    <w:rsid w:val="00D6140B"/>
    <w:rsid w:val="00D61786"/>
    <w:rsid w:val="00D6243F"/>
    <w:rsid w:val="00D62A4E"/>
    <w:rsid w:val="00D63D9A"/>
    <w:rsid w:val="00D648EC"/>
    <w:rsid w:val="00D64C7D"/>
    <w:rsid w:val="00D65098"/>
    <w:rsid w:val="00D650D7"/>
    <w:rsid w:val="00D65C54"/>
    <w:rsid w:val="00D66DC1"/>
    <w:rsid w:val="00D708A9"/>
    <w:rsid w:val="00D70C40"/>
    <w:rsid w:val="00D7244A"/>
    <w:rsid w:val="00D729C9"/>
    <w:rsid w:val="00D72C3F"/>
    <w:rsid w:val="00D731E9"/>
    <w:rsid w:val="00D73351"/>
    <w:rsid w:val="00D733E5"/>
    <w:rsid w:val="00D73616"/>
    <w:rsid w:val="00D73905"/>
    <w:rsid w:val="00D74B51"/>
    <w:rsid w:val="00D7506D"/>
    <w:rsid w:val="00D759A8"/>
    <w:rsid w:val="00D7729D"/>
    <w:rsid w:val="00D77771"/>
    <w:rsid w:val="00D77CCB"/>
    <w:rsid w:val="00D77DE3"/>
    <w:rsid w:val="00D805A6"/>
    <w:rsid w:val="00D80D4D"/>
    <w:rsid w:val="00D810F0"/>
    <w:rsid w:val="00D8110F"/>
    <w:rsid w:val="00D8150C"/>
    <w:rsid w:val="00D81F4B"/>
    <w:rsid w:val="00D82A73"/>
    <w:rsid w:val="00D82D2B"/>
    <w:rsid w:val="00D841C7"/>
    <w:rsid w:val="00D84875"/>
    <w:rsid w:val="00D8500A"/>
    <w:rsid w:val="00D854DF"/>
    <w:rsid w:val="00D8650D"/>
    <w:rsid w:val="00D8666C"/>
    <w:rsid w:val="00D876BC"/>
    <w:rsid w:val="00D90063"/>
    <w:rsid w:val="00D9008B"/>
    <w:rsid w:val="00D906FF"/>
    <w:rsid w:val="00D908E8"/>
    <w:rsid w:val="00D90F47"/>
    <w:rsid w:val="00D90F5E"/>
    <w:rsid w:val="00D91F8C"/>
    <w:rsid w:val="00D93CC0"/>
    <w:rsid w:val="00D947C9"/>
    <w:rsid w:val="00D94A11"/>
    <w:rsid w:val="00D94D1C"/>
    <w:rsid w:val="00D9568A"/>
    <w:rsid w:val="00D95B27"/>
    <w:rsid w:val="00D95CD0"/>
    <w:rsid w:val="00D96687"/>
    <w:rsid w:val="00D975F6"/>
    <w:rsid w:val="00D978FE"/>
    <w:rsid w:val="00D97C2D"/>
    <w:rsid w:val="00D97C34"/>
    <w:rsid w:val="00D97EC2"/>
    <w:rsid w:val="00DA03BA"/>
    <w:rsid w:val="00DA055F"/>
    <w:rsid w:val="00DA0746"/>
    <w:rsid w:val="00DA0ED5"/>
    <w:rsid w:val="00DA0EFE"/>
    <w:rsid w:val="00DA1381"/>
    <w:rsid w:val="00DA1C6C"/>
    <w:rsid w:val="00DA201C"/>
    <w:rsid w:val="00DA29D4"/>
    <w:rsid w:val="00DA33FE"/>
    <w:rsid w:val="00DA340B"/>
    <w:rsid w:val="00DA3C79"/>
    <w:rsid w:val="00DA49F9"/>
    <w:rsid w:val="00DA5A30"/>
    <w:rsid w:val="00DA5AAB"/>
    <w:rsid w:val="00DA5EEE"/>
    <w:rsid w:val="00DB00AF"/>
    <w:rsid w:val="00DB0388"/>
    <w:rsid w:val="00DB08BB"/>
    <w:rsid w:val="00DB0D16"/>
    <w:rsid w:val="00DB0FF4"/>
    <w:rsid w:val="00DB2419"/>
    <w:rsid w:val="00DB2644"/>
    <w:rsid w:val="00DB289C"/>
    <w:rsid w:val="00DB2C7F"/>
    <w:rsid w:val="00DB3D2A"/>
    <w:rsid w:val="00DB513F"/>
    <w:rsid w:val="00DB5716"/>
    <w:rsid w:val="00DB5F89"/>
    <w:rsid w:val="00DB69C5"/>
    <w:rsid w:val="00DB6B62"/>
    <w:rsid w:val="00DB725C"/>
    <w:rsid w:val="00DB7DD5"/>
    <w:rsid w:val="00DC0EC4"/>
    <w:rsid w:val="00DC2161"/>
    <w:rsid w:val="00DC21F0"/>
    <w:rsid w:val="00DC23AA"/>
    <w:rsid w:val="00DC36E1"/>
    <w:rsid w:val="00DC3A24"/>
    <w:rsid w:val="00DC3EA2"/>
    <w:rsid w:val="00DC4718"/>
    <w:rsid w:val="00DC503C"/>
    <w:rsid w:val="00DC535C"/>
    <w:rsid w:val="00DC58A5"/>
    <w:rsid w:val="00DC5B8D"/>
    <w:rsid w:val="00DC5EDE"/>
    <w:rsid w:val="00DC6154"/>
    <w:rsid w:val="00DC620D"/>
    <w:rsid w:val="00DC6487"/>
    <w:rsid w:val="00DC7AF0"/>
    <w:rsid w:val="00DC7CC2"/>
    <w:rsid w:val="00DD0212"/>
    <w:rsid w:val="00DD0438"/>
    <w:rsid w:val="00DD0637"/>
    <w:rsid w:val="00DD07AC"/>
    <w:rsid w:val="00DD0B4E"/>
    <w:rsid w:val="00DD1396"/>
    <w:rsid w:val="00DD14BB"/>
    <w:rsid w:val="00DD1AD0"/>
    <w:rsid w:val="00DD1C3E"/>
    <w:rsid w:val="00DD2F5D"/>
    <w:rsid w:val="00DD3247"/>
    <w:rsid w:val="00DD3627"/>
    <w:rsid w:val="00DD3882"/>
    <w:rsid w:val="00DD3CFE"/>
    <w:rsid w:val="00DD48E5"/>
    <w:rsid w:val="00DD4D69"/>
    <w:rsid w:val="00DD5500"/>
    <w:rsid w:val="00DD59EF"/>
    <w:rsid w:val="00DD5BD6"/>
    <w:rsid w:val="00DD6719"/>
    <w:rsid w:val="00DD79FE"/>
    <w:rsid w:val="00DE0219"/>
    <w:rsid w:val="00DE076E"/>
    <w:rsid w:val="00DE0B76"/>
    <w:rsid w:val="00DE1293"/>
    <w:rsid w:val="00DE18A7"/>
    <w:rsid w:val="00DE1F2C"/>
    <w:rsid w:val="00DE1FB0"/>
    <w:rsid w:val="00DE3332"/>
    <w:rsid w:val="00DE3732"/>
    <w:rsid w:val="00DE3735"/>
    <w:rsid w:val="00DE3AF8"/>
    <w:rsid w:val="00DE3D6B"/>
    <w:rsid w:val="00DE4026"/>
    <w:rsid w:val="00DE524B"/>
    <w:rsid w:val="00DE6855"/>
    <w:rsid w:val="00DE7C56"/>
    <w:rsid w:val="00DE7F45"/>
    <w:rsid w:val="00DE7F67"/>
    <w:rsid w:val="00DE7FB7"/>
    <w:rsid w:val="00DF0083"/>
    <w:rsid w:val="00DF00D1"/>
    <w:rsid w:val="00DF2094"/>
    <w:rsid w:val="00DF283B"/>
    <w:rsid w:val="00DF2C98"/>
    <w:rsid w:val="00DF2DB2"/>
    <w:rsid w:val="00DF33E5"/>
    <w:rsid w:val="00DF34C6"/>
    <w:rsid w:val="00DF3955"/>
    <w:rsid w:val="00DF4C81"/>
    <w:rsid w:val="00DF5D58"/>
    <w:rsid w:val="00DF6435"/>
    <w:rsid w:val="00DF7763"/>
    <w:rsid w:val="00E002F3"/>
    <w:rsid w:val="00E00998"/>
    <w:rsid w:val="00E00C92"/>
    <w:rsid w:val="00E00EBB"/>
    <w:rsid w:val="00E01645"/>
    <w:rsid w:val="00E0171E"/>
    <w:rsid w:val="00E040E0"/>
    <w:rsid w:val="00E041C3"/>
    <w:rsid w:val="00E047D0"/>
    <w:rsid w:val="00E04DC1"/>
    <w:rsid w:val="00E05A05"/>
    <w:rsid w:val="00E05E8D"/>
    <w:rsid w:val="00E077EC"/>
    <w:rsid w:val="00E100E1"/>
    <w:rsid w:val="00E1026C"/>
    <w:rsid w:val="00E105DB"/>
    <w:rsid w:val="00E10D62"/>
    <w:rsid w:val="00E10DD4"/>
    <w:rsid w:val="00E112E5"/>
    <w:rsid w:val="00E11489"/>
    <w:rsid w:val="00E138AC"/>
    <w:rsid w:val="00E13F11"/>
    <w:rsid w:val="00E14FD2"/>
    <w:rsid w:val="00E15011"/>
    <w:rsid w:val="00E16065"/>
    <w:rsid w:val="00E16074"/>
    <w:rsid w:val="00E1663B"/>
    <w:rsid w:val="00E167BE"/>
    <w:rsid w:val="00E16A56"/>
    <w:rsid w:val="00E16CF7"/>
    <w:rsid w:val="00E1722B"/>
    <w:rsid w:val="00E20893"/>
    <w:rsid w:val="00E216D6"/>
    <w:rsid w:val="00E23C59"/>
    <w:rsid w:val="00E24C5C"/>
    <w:rsid w:val="00E250D2"/>
    <w:rsid w:val="00E259B5"/>
    <w:rsid w:val="00E25C56"/>
    <w:rsid w:val="00E30235"/>
    <w:rsid w:val="00E30485"/>
    <w:rsid w:val="00E30B08"/>
    <w:rsid w:val="00E30F71"/>
    <w:rsid w:val="00E31BBC"/>
    <w:rsid w:val="00E32165"/>
    <w:rsid w:val="00E33DCC"/>
    <w:rsid w:val="00E341E4"/>
    <w:rsid w:val="00E35357"/>
    <w:rsid w:val="00E35904"/>
    <w:rsid w:val="00E35D4E"/>
    <w:rsid w:val="00E365BE"/>
    <w:rsid w:val="00E36E09"/>
    <w:rsid w:val="00E3705C"/>
    <w:rsid w:val="00E370AB"/>
    <w:rsid w:val="00E378C5"/>
    <w:rsid w:val="00E37DD9"/>
    <w:rsid w:val="00E40EBE"/>
    <w:rsid w:val="00E41310"/>
    <w:rsid w:val="00E41458"/>
    <w:rsid w:val="00E42A9D"/>
    <w:rsid w:val="00E436C7"/>
    <w:rsid w:val="00E4391C"/>
    <w:rsid w:val="00E43C73"/>
    <w:rsid w:val="00E43E1B"/>
    <w:rsid w:val="00E44140"/>
    <w:rsid w:val="00E44578"/>
    <w:rsid w:val="00E447CC"/>
    <w:rsid w:val="00E44E9D"/>
    <w:rsid w:val="00E45D86"/>
    <w:rsid w:val="00E464BC"/>
    <w:rsid w:val="00E46560"/>
    <w:rsid w:val="00E474A8"/>
    <w:rsid w:val="00E47633"/>
    <w:rsid w:val="00E47B7C"/>
    <w:rsid w:val="00E50C04"/>
    <w:rsid w:val="00E50E4D"/>
    <w:rsid w:val="00E513DC"/>
    <w:rsid w:val="00E519B6"/>
    <w:rsid w:val="00E52548"/>
    <w:rsid w:val="00E52B6C"/>
    <w:rsid w:val="00E5383A"/>
    <w:rsid w:val="00E538F0"/>
    <w:rsid w:val="00E54062"/>
    <w:rsid w:val="00E54C29"/>
    <w:rsid w:val="00E560BC"/>
    <w:rsid w:val="00E568AB"/>
    <w:rsid w:val="00E5717F"/>
    <w:rsid w:val="00E57317"/>
    <w:rsid w:val="00E601A5"/>
    <w:rsid w:val="00E604C9"/>
    <w:rsid w:val="00E604F2"/>
    <w:rsid w:val="00E6211B"/>
    <w:rsid w:val="00E623B5"/>
    <w:rsid w:val="00E6281D"/>
    <w:rsid w:val="00E632CC"/>
    <w:rsid w:val="00E6365F"/>
    <w:rsid w:val="00E6419B"/>
    <w:rsid w:val="00E6436B"/>
    <w:rsid w:val="00E643F6"/>
    <w:rsid w:val="00E64564"/>
    <w:rsid w:val="00E648A0"/>
    <w:rsid w:val="00E6492C"/>
    <w:rsid w:val="00E64AA2"/>
    <w:rsid w:val="00E64D70"/>
    <w:rsid w:val="00E6534C"/>
    <w:rsid w:val="00E65574"/>
    <w:rsid w:val="00E65DE5"/>
    <w:rsid w:val="00E67768"/>
    <w:rsid w:val="00E67E59"/>
    <w:rsid w:val="00E67FD1"/>
    <w:rsid w:val="00E70813"/>
    <w:rsid w:val="00E70D56"/>
    <w:rsid w:val="00E7191A"/>
    <w:rsid w:val="00E71B3C"/>
    <w:rsid w:val="00E71C18"/>
    <w:rsid w:val="00E72233"/>
    <w:rsid w:val="00E727BB"/>
    <w:rsid w:val="00E73081"/>
    <w:rsid w:val="00E73BC0"/>
    <w:rsid w:val="00E74289"/>
    <w:rsid w:val="00E74B0E"/>
    <w:rsid w:val="00E75056"/>
    <w:rsid w:val="00E7591A"/>
    <w:rsid w:val="00E75C3A"/>
    <w:rsid w:val="00E75FB7"/>
    <w:rsid w:val="00E762E0"/>
    <w:rsid w:val="00E76755"/>
    <w:rsid w:val="00E77B10"/>
    <w:rsid w:val="00E77B45"/>
    <w:rsid w:val="00E77CAD"/>
    <w:rsid w:val="00E8072B"/>
    <w:rsid w:val="00E81492"/>
    <w:rsid w:val="00E81C70"/>
    <w:rsid w:val="00E822E7"/>
    <w:rsid w:val="00E82AEC"/>
    <w:rsid w:val="00E83403"/>
    <w:rsid w:val="00E84E8E"/>
    <w:rsid w:val="00E85AC7"/>
    <w:rsid w:val="00E85AF2"/>
    <w:rsid w:val="00E85B2E"/>
    <w:rsid w:val="00E862BE"/>
    <w:rsid w:val="00E86D45"/>
    <w:rsid w:val="00E872E9"/>
    <w:rsid w:val="00E91416"/>
    <w:rsid w:val="00E91D67"/>
    <w:rsid w:val="00E91E47"/>
    <w:rsid w:val="00E91F6E"/>
    <w:rsid w:val="00E92985"/>
    <w:rsid w:val="00E929BD"/>
    <w:rsid w:val="00E92EF9"/>
    <w:rsid w:val="00E94AAD"/>
    <w:rsid w:val="00E94F1C"/>
    <w:rsid w:val="00E95692"/>
    <w:rsid w:val="00E962BC"/>
    <w:rsid w:val="00E9666E"/>
    <w:rsid w:val="00E96A9A"/>
    <w:rsid w:val="00E9711E"/>
    <w:rsid w:val="00E9789F"/>
    <w:rsid w:val="00EA11DD"/>
    <w:rsid w:val="00EA1C2E"/>
    <w:rsid w:val="00EA2361"/>
    <w:rsid w:val="00EA343D"/>
    <w:rsid w:val="00EA3EE9"/>
    <w:rsid w:val="00EA43B5"/>
    <w:rsid w:val="00EA4CD1"/>
    <w:rsid w:val="00EA6B0D"/>
    <w:rsid w:val="00EA6E3E"/>
    <w:rsid w:val="00EA7046"/>
    <w:rsid w:val="00EA7D5D"/>
    <w:rsid w:val="00EB017E"/>
    <w:rsid w:val="00EB065E"/>
    <w:rsid w:val="00EB0D78"/>
    <w:rsid w:val="00EB1903"/>
    <w:rsid w:val="00EB1CF0"/>
    <w:rsid w:val="00EB2081"/>
    <w:rsid w:val="00EB24DA"/>
    <w:rsid w:val="00EB333D"/>
    <w:rsid w:val="00EB3B5D"/>
    <w:rsid w:val="00EB484D"/>
    <w:rsid w:val="00EB4B64"/>
    <w:rsid w:val="00EB4BC6"/>
    <w:rsid w:val="00EB5945"/>
    <w:rsid w:val="00EB61AA"/>
    <w:rsid w:val="00EB64C6"/>
    <w:rsid w:val="00EB651B"/>
    <w:rsid w:val="00EB6606"/>
    <w:rsid w:val="00EB7B97"/>
    <w:rsid w:val="00EC0BCF"/>
    <w:rsid w:val="00EC129F"/>
    <w:rsid w:val="00EC1455"/>
    <w:rsid w:val="00EC1CF1"/>
    <w:rsid w:val="00EC3A54"/>
    <w:rsid w:val="00EC3B31"/>
    <w:rsid w:val="00EC478C"/>
    <w:rsid w:val="00EC480F"/>
    <w:rsid w:val="00EC580C"/>
    <w:rsid w:val="00EC6D2D"/>
    <w:rsid w:val="00EC76FB"/>
    <w:rsid w:val="00ED07E2"/>
    <w:rsid w:val="00ED09A1"/>
    <w:rsid w:val="00ED0B7C"/>
    <w:rsid w:val="00ED0DFC"/>
    <w:rsid w:val="00ED148E"/>
    <w:rsid w:val="00ED16A6"/>
    <w:rsid w:val="00ED556C"/>
    <w:rsid w:val="00ED5B3E"/>
    <w:rsid w:val="00ED5BF7"/>
    <w:rsid w:val="00ED5C69"/>
    <w:rsid w:val="00ED64B1"/>
    <w:rsid w:val="00ED6DC0"/>
    <w:rsid w:val="00ED6FF5"/>
    <w:rsid w:val="00ED7EEE"/>
    <w:rsid w:val="00EE08B9"/>
    <w:rsid w:val="00EE1ECB"/>
    <w:rsid w:val="00EE214D"/>
    <w:rsid w:val="00EE2389"/>
    <w:rsid w:val="00EE2F1E"/>
    <w:rsid w:val="00EE3104"/>
    <w:rsid w:val="00EE584D"/>
    <w:rsid w:val="00EE5D02"/>
    <w:rsid w:val="00EE6F22"/>
    <w:rsid w:val="00EE6FD9"/>
    <w:rsid w:val="00EE7255"/>
    <w:rsid w:val="00EE72C9"/>
    <w:rsid w:val="00EE7465"/>
    <w:rsid w:val="00EF02E6"/>
    <w:rsid w:val="00EF03D9"/>
    <w:rsid w:val="00EF05A8"/>
    <w:rsid w:val="00EF0A8A"/>
    <w:rsid w:val="00EF10A9"/>
    <w:rsid w:val="00EF1782"/>
    <w:rsid w:val="00EF23A7"/>
    <w:rsid w:val="00EF27E0"/>
    <w:rsid w:val="00EF29EB"/>
    <w:rsid w:val="00EF2FE9"/>
    <w:rsid w:val="00EF3632"/>
    <w:rsid w:val="00EF4430"/>
    <w:rsid w:val="00EF5AA9"/>
    <w:rsid w:val="00EF5D45"/>
    <w:rsid w:val="00EF66E5"/>
    <w:rsid w:val="00EF6C81"/>
    <w:rsid w:val="00EF71DB"/>
    <w:rsid w:val="00EF7BCB"/>
    <w:rsid w:val="00F00355"/>
    <w:rsid w:val="00F00F68"/>
    <w:rsid w:val="00F01C29"/>
    <w:rsid w:val="00F01E1D"/>
    <w:rsid w:val="00F02774"/>
    <w:rsid w:val="00F02C54"/>
    <w:rsid w:val="00F02D79"/>
    <w:rsid w:val="00F02EA7"/>
    <w:rsid w:val="00F03623"/>
    <w:rsid w:val="00F03F00"/>
    <w:rsid w:val="00F0411F"/>
    <w:rsid w:val="00F044FD"/>
    <w:rsid w:val="00F05194"/>
    <w:rsid w:val="00F05685"/>
    <w:rsid w:val="00F05A7E"/>
    <w:rsid w:val="00F06465"/>
    <w:rsid w:val="00F0652A"/>
    <w:rsid w:val="00F073DC"/>
    <w:rsid w:val="00F07FA5"/>
    <w:rsid w:val="00F10BE6"/>
    <w:rsid w:val="00F10DE7"/>
    <w:rsid w:val="00F1149E"/>
    <w:rsid w:val="00F11F82"/>
    <w:rsid w:val="00F125C3"/>
    <w:rsid w:val="00F127BE"/>
    <w:rsid w:val="00F12BCF"/>
    <w:rsid w:val="00F133BD"/>
    <w:rsid w:val="00F13ABB"/>
    <w:rsid w:val="00F13B28"/>
    <w:rsid w:val="00F13DC2"/>
    <w:rsid w:val="00F13E41"/>
    <w:rsid w:val="00F1460F"/>
    <w:rsid w:val="00F1463D"/>
    <w:rsid w:val="00F15574"/>
    <w:rsid w:val="00F15D89"/>
    <w:rsid w:val="00F16FA5"/>
    <w:rsid w:val="00F20503"/>
    <w:rsid w:val="00F208E8"/>
    <w:rsid w:val="00F20AC9"/>
    <w:rsid w:val="00F21236"/>
    <w:rsid w:val="00F21413"/>
    <w:rsid w:val="00F222B5"/>
    <w:rsid w:val="00F22AFD"/>
    <w:rsid w:val="00F22B96"/>
    <w:rsid w:val="00F23317"/>
    <w:rsid w:val="00F23489"/>
    <w:rsid w:val="00F23BFB"/>
    <w:rsid w:val="00F2413C"/>
    <w:rsid w:val="00F24E16"/>
    <w:rsid w:val="00F250EB"/>
    <w:rsid w:val="00F252C2"/>
    <w:rsid w:val="00F2620A"/>
    <w:rsid w:val="00F267ED"/>
    <w:rsid w:val="00F26C30"/>
    <w:rsid w:val="00F27102"/>
    <w:rsid w:val="00F27E3A"/>
    <w:rsid w:val="00F31E22"/>
    <w:rsid w:val="00F32B41"/>
    <w:rsid w:val="00F32DEB"/>
    <w:rsid w:val="00F3326A"/>
    <w:rsid w:val="00F33F71"/>
    <w:rsid w:val="00F3426C"/>
    <w:rsid w:val="00F34C9C"/>
    <w:rsid w:val="00F34D3A"/>
    <w:rsid w:val="00F352F1"/>
    <w:rsid w:val="00F3544A"/>
    <w:rsid w:val="00F35DD7"/>
    <w:rsid w:val="00F36077"/>
    <w:rsid w:val="00F36211"/>
    <w:rsid w:val="00F37121"/>
    <w:rsid w:val="00F3742E"/>
    <w:rsid w:val="00F42223"/>
    <w:rsid w:val="00F42B68"/>
    <w:rsid w:val="00F42CAC"/>
    <w:rsid w:val="00F42D91"/>
    <w:rsid w:val="00F42DE8"/>
    <w:rsid w:val="00F433FC"/>
    <w:rsid w:val="00F436B2"/>
    <w:rsid w:val="00F437CC"/>
    <w:rsid w:val="00F43E0F"/>
    <w:rsid w:val="00F443DE"/>
    <w:rsid w:val="00F445BA"/>
    <w:rsid w:val="00F44AAB"/>
    <w:rsid w:val="00F451C4"/>
    <w:rsid w:val="00F45711"/>
    <w:rsid w:val="00F45824"/>
    <w:rsid w:val="00F45B85"/>
    <w:rsid w:val="00F45C90"/>
    <w:rsid w:val="00F46014"/>
    <w:rsid w:val="00F465D5"/>
    <w:rsid w:val="00F46B10"/>
    <w:rsid w:val="00F46E61"/>
    <w:rsid w:val="00F475DC"/>
    <w:rsid w:val="00F50162"/>
    <w:rsid w:val="00F50284"/>
    <w:rsid w:val="00F5034C"/>
    <w:rsid w:val="00F50B29"/>
    <w:rsid w:val="00F51234"/>
    <w:rsid w:val="00F51390"/>
    <w:rsid w:val="00F51917"/>
    <w:rsid w:val="00F519B8"/>
    <w:rsid w:val="00F51CD2"/>
    <w:rsid w:val="00F52853"/>
    <w:rsid w:val="00F530AD"/>
    <w:rsid w:val="00F532DC"/>
    <w:rsid w:val="00F53E7D"/>
    <w:rsid w:val="00F54E1B"/>
    <w:rsid w:val="00F55833"/>
    <w:rsid w:val="00F55FF5"/>
    <w:rsid w:val="00F561CA"/>
    <w:rsid w:val="00F56607"/>
    <w:rsid w:val="00F5710C"/>
    <w:rsid w:val="00F60314"/>
    <w:rsid w:val="00F61292"/>
    <w:rsid w:val="00F61687"/>
    <w:rsid w:val="00F61CB1"/>
    <w:rsid w:val="00F6242B"/>
    <w:rsid w:val="00F62B1C"/>
    <w:rsid w:val="00F62D2A"/>
    <w:rsid w:val="00F62FDE"/>
    <w:rsid w:val="00F638D5"/>
    <w:rsid w:val="00F64595"/>
    <w:rsid w:val="00F647A8"/>
    <w:rsid w:val="00F64A46"/>
    <w:rsid w:val="00F64BBC"/>
    <w:rsid w:val="00F64CE1"/>
    <w:rsid w:val="00F654F5"/>
    <w:rsid w:val="00F65656"/>
    <w:rsid w:val="00F65672"/>
    <w:rsid w:val="00F663BF"/>
    <w:rsid w:val="00F675FB"/>
    <w:rsid w:val="00F70E42"/>
    <w:rsid w:val="00F72AEA"/>
    <w:rsid w:val="00F72BF4"/>
    <w:rsid w:val="00F73506"/>
    <w:rsid w:val="00F73976"/>
    <w:rsid w:val="00F73E13"/>
    <w:rsid w:val="00F74592"/>
    <w:rsid w:val="00F74A84"/>
    <w:rsid w:val="00F75077"/>
    <w:rsid w:val="00F7638C"/>
    <w:rsid w:val="00F764EF"/>
    <w:rsid w:val="00F76977"/>
    <w:rsid w:val="00F76F20"/>
    <w:rsid w:val="00F77503"/>
    <w:rsid w:val="00F7758A"/>
    <w:rsid w:val="00F809F3"/>
    <w:rsid w:val="00F80CDC"/>
    <w:rsid w:val="00F8141C"/>
    <w:rsid w:val="00F817C1"/>
    <w:rsid w:val="00F821E2"/>
    <w:rsid w:val="00F823EF"/>
    <w:rsid w:val="00F825CF"/>
    <w:rsid w:val="00F82B82"/>
    <w:rsid w:val="00F84BF2"/>
    <w:rsid w:val="00F858E7"/>
    <w:rsid w:val="00F85C17"/>
    <w:rsid w:val="00F87814"/>
    <w:rsid w:val="00F8792B"/>
    <w:rsid w:val="00F87D2B"/>
    <w:rsid w:val="00F906E8"/>
    <w:rsid w:val="00F90745"/>
    <w:rsid w:val="00F90A26"/>
    <w:rsid w:val="00F91A74"/>
    <w:rsid w:val="00F931CD"/>
    <w:rsid w:val="00F94442"/>
    <w:rsid w:val="00F94E2A"/>
    <w:rsid w:val="00F954A3"/>
    <w:rsid w:val="00F9570E"/>
    <w:rsid w:val="00F958A9"/>
    <w:rsid w:val="00F9606C"/>
    <w:rsid w:val="00F960E1"/>
    <w:rsid w:val="00F9632A"/>
    <w:rsid w:val="00F96B66"/>
    <w:rsid w:val="00F975DB"/>
    <w:rsid w:val="00FA02E8"/>
    <w:rsid w:val="00FA13E5"/>
    <w:rsid w:val="00FA224B"/>
    <w:rsid w:val="00FA2568"/>
    <w:rsid w:val="00FA271C"/>
    <w:rsid w:val="00FA297E"/>
    <w:rsid w:val="00FA2ACD"/>
    <w:rsid w:val="00FA4F59"/>
    <w:rsid w:val="00FA548F"/>
    <w:rsid w:val="00FA5FD0"/>
    <w:rsid w:val="00FA673F"/>
    <w:rsid w:val="00FA6E5D"/>
    <w:rsid w:val="00FA6F02"/>
    <w:rsid w:val="00FB2B06"/>
    <w:rsid w:val="00FB3714"/>
    <w:rsid w:val="00FB38BB"/>
    <w:rsid w:val="00FB3C9B"/>
    <w:rsid w:val="00FB4B98"/>
    <w:rsid w:val="00FB566C"/>
    <w:rsid w:val="00FB5A43"/>
    <w:rsid w:val="00FB5ADA"/>
    <w:rsid w:val="00FB5DC4"/>
    <w:rsid w:val="00FB601A"/>
    <w:rsid w:val="00FB6B22"/>
    <w:rsid w:val="00FB6DF5"/>
    <w:rsid w:val="00FB7011"/>
    <w:rsid w:val="00FB78D2"/>
    <w:rsid w:val="00FB7D37"/>
    <w:rsid w:val="00FC0CDD"/>
    <w:rsid w:val="00FC1299"/>
    <w:rsid w:val="00FC13D2"/>
    <w:rsid w:val="00FC1C91"/>
    <w:rsid w:val="00FC2835"/>
    <w:rsid w:val="00FC2D89"/>
    <w:rsid w:val="00FC4071"/>
    <w:rsid w:val="00FC5F00"/>
    <w:rsid w:val="00FC6260"/>
    <w:rsid w:val="00FC6E94"/>
    <w:rsid w:val="00FC790F"/>
    <w:rsid w:val="00FD09B1"/>
    <w:rsid w:val="00FD1336"/>
    <w:rsid w:val="00FD1407"/>
    <w:rsid w:val="00FD211E"/>
    <w:rsid w:val="00FD2248"/>
    <w:rsid w:val="00FD225A"/>
    <w:rsid w:val="00FD2FDE"/>
    <w:rsid w:val="00FD4125"/>
    <w:rsid w:val="00FD4B12"/>
    <w:rsid w:val="00FD4B7C"/>
    <w:rsid w:val="00FD5314"/>
    <w:rsid w:val="00FD59DF"/>
    <w:rsid w:val="00FD5D51"/>
    <w:rsid w:val="00FD611B"/>
    <w:rsid w:val="00FD6804"/>
    <w:rsid w:val="00FE0035"/>
    <w:rsid w:val="00FE04A6"/>
    <w:rsid w:val="00FE1DF8"/>
    <w:rsid w:val="00FE3361"/>
    <w:rsid w:val="00FE3891"/>
    <w:rsid w:val="00FE3BEE"/>
    <w:rsid w:val="00FE4547"/>
    <w:rsid w:val="00FE4E31"/>
    <w:rsid w:val="00FE5607"/>
    <w:rsid w:val="00FE5A6B"/>
    <w:rsid w:val="00FE61E2"/>
    <w:rsid w:val="00FE6AB7"/>
    <w:rsid w:val="00FE6D8C"/>
    <w:rsid w:val="00FE72A6"/>
    <w:rsid w:val="00FE7472"/>
    <w:rsid w:val="00FE75DF"/>
    <w:rsid w:val="00FE7AA9"/>
    <w:rsid w:val="00FE7BD0"/>
    <w:rsid w:val="00FE7CE1"/>
    <w:rsid w:val="00FE7F5C"/>
    <w:rsid w:val="00FF01E5"/>
    <w:rsid w:val="00FF02A0"/>
    <w:rsid w:val="00FF10F5"/>
    <w:rsid w:val="00FF1141"/>
    <w:rsid w:val="00FF12B0"/>
    <w:rsid w:val="00FF1317"/>
    <w:rsid w:val="00FF1A01"/>
    <w:rsid w:val="00FF1FC2"/>
    <w:rsid w:val="00FF3094"/>
    <w:rsid w:val="00FF6036"/>
    <w:rsid w:val="00FF609E"/>
    <w:rsid w:val="00FF6790"/>
    <w:rsid w:val="00FF6C98"/>
    <w:rsid w:val="00FF761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355DC"/>
  <w15:docId w15:val="{F17E5F06-BE5A-4125-B304-5ED1BC89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EA7"/>
    <w:pPr>
      <w:spacing w:line="240" w:lineRule="auto"/>
    </w:pPr>
  </w:style>
  <w:style w:type="paragraph" w:styleId="Heading1">
    <w:name w:val="heading 1"/>
    <w:basedOn w:val="Normal"/>
    <w:next w:val="Normal"/>
    <w:link w:val="Heading1Char"/>
    <w:autoRedefine/>
    <w:qFormat/>
    <w:rsid w:val="003373CE"/>
    <w:pPr>
      <w:keepNext/>
      <w:pBdr>
        <w:bottom w:val="single" w:sz="18" w:space="1" w:color="5B9BD5" w:themeColor="accent1"/>
      </w:pBdr>
      <w:tabs>
        <w:tab w:val="left" w:pos="432"/>
      </w:tabs>
      <w:spacing w:after="240"/>
      <w:outlineLvl w:val="0"/>
    </w:pPr>
    <w:rPr>
      <w:rFonts w:eastAsiaTheme="majorEastAsia" w:cstheme="minorHAnsi"/>
      <w:color w:val="1F3864" w:themeColor="accent5" w:themeShade="80"/>
      <w:sz w:val="32"/>
      <w:szCs w:val="32"/>
    </w:rPr>
  </w:style>
  <w:style w:type="paragraph" w:styleId="Heading2">
    <w:name w:val="heading 2"/>
    <w:basedOn w:val="Normal"/>
    <w:next w:val="Normal"/>
    <w:link w:val="Heading2Char"/>
    <w:autoRedefine/>
    <w:uiPriority w:val="9"/>
    <w:unhideWhenUsed/>
    <w:qFormat/>
    <w:rsid w:val="003373CE"/>
    <w:pPr>
      <w:keepNext/>
      <w:keepLines/>
      <w:numPr>
        <w:ilvl w:val="1"/>
        <w:numId w:val="21"/>
      </w:numPr>
      <w:tabs>
        <w:tab w:val="left" w:pos="90"/>
        <w:tab w:val="left" w:pos="540"/>
      </w:tabs>
      <w:spacing w:before="40" w:after="0"/>
      <w:outlineLvl w:val="1"/>
    </w:pPr>
    <w:rPr>
      <w:rFonts w:cstheme="minorHAnsi"/>
      <w:b/>
      <w:bCs/>
      <w:color w:val="5B9BD5" w:themeColor="accent1"/>
      <w:sz w:val="28"/>
      <w:szCs w:val="28"/>
    </w:rPr>
  </w:style>
  <w:style w:type="paragraph" w:styleId="Heading3">
    <w:name w:val="heading 3"/>
    <w:basedOn w:val="Normal"/>
    <w:next w:val="Normal"/>
    <w:link w:val="Heading3Char"/>
    <w:autoRedefine/>
    <w:uiPriority w:val="9"/>
    <w:unhideWhenUsed/>
    <w:qFormat/>
    <w:rsid w:val="009300D3"/>
    <w:pPr>
      <w:keepNext/>
      <w:keepLines/>
      <w:tabs>
        <w:tab w:val="left" w:pos="810"/>
        <w:tab w:val="left" w:pos="1260"/>
        <w:tab w:val="left" w:pos="1350"/>
        <w:tab w:val="left" w:pos="2340"/>
        <w:tab w:val="left" w:pos="2430"/>
        <w:tab w:val="left" w:pos="2880"/>
      </w:tabs>
      <w:spacing w:before="200" w:after="0" w:line="276" w:lineRule="auto"/>
      <w:ind w:right="-243" w:firstLine="360"/>
      <w:outlineLvl w:val="2"/>
    </w:pPr>
    <w:rPr>
      <w:rFonts w:eastAsiaTheme="majorEastAsia" w:cstheme="minorHAnsi"/>
      <w:color w:val="2E74B5" w:themeColor="accent1" w:themeShade="BF"/>
      <w:sz w:val="28"/>
      <w:szCs w:val="28"/>
      <w:lang w:bidi="ar-EG"/>
    </w:rPr>
  </w:style>
  <w:style w:type="paragraph" w:styleId="Heading4">
    <w:name w:val="heading 4"/>
    <w:basedOn w:val="Normal"/>
    <w:next w:val="Normal"/>
    <w:link w:val="Heading4Char"/>
    <w:autoRedefine/>
    <w:uiPriority w:val="9"/>
    <w:unhideWhenUsed/>
    <w:qFormat/>
    <w:rsid w:val="00070758"/>
    <w:pPr>
      <w:keepNext/>
      <w:keepLines/>
      <w:tabs>
        <w:tab w:val="left" w:pos="1170"/>
        <w:tab w:val="left" w:pos="1800"/>
      </w:tabs>
      <w:spacing w:before="40" w:after="0"/>
      <w:outlineLvl w:val="3"/>
    </w:pPr>
    <w:rPr>
      <w:rFonts w:asciiTheme="majorHAnsi" w:eastAsiaTheme="majorEastAsia" w:hAnsiTheme="majorHAnsi" w:cstheme="majorBidi"/>
      <w:color w:val="2E74B5" w:themeColor="accent1" w:themeShade="BF"/>
    </w:rPr>
  </w:style>
  <w:style w:type="paragraph" w:styleId="Heading5">
    <w:name w:val="heading 5"/>
    <w:basedOn w:val="Normal"/>
    <w:next w:val="Normal"/>
    <w:link w:val="Heading5Char"/>
    <w:uiPriority w:val="9"/>
    <w:unhideWhenUsed/>
    <w:qFormat/>
    <w:rsid w:val="00CD303D"/>
    <w:pPr>
      <w:keepNext/>
      <w:keepLines/>
      <w:numPr>
        <w:ilvl w:val="4"/>
        <w:numId w:val="1"/>
      </w:numPr>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CD303D"/>
    <w:pPr>
      <w:keepNext/>
      <w:keepLines/>
      <w:numPr>
        <w:ilvl w:val="5"/>
        <w:numId w:val="1"/>
      </w:numPr>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CD303D"/>
    <w:pPr>
      <w:keepNext/>
      <w:keepLines/>
      <w:numPr>
        <w:ilvl w:val="6"/>
        <w:numId w:val="1"/>
      </w:numPr>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CD303D"/>
    <w:pPr>
      <w:keepNext/>
      <w:keepLines/>
      <w:numPr>
        <w:ilvl w:val="7"/>
        <w:numId w:val="1"/>
      </w:numPr>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CD303D"/>
    <w:pPr>
      <w:keepNext/>
      <w:keepLines/>
      <w:numPr>
        <w:ilvl w:val="8"/>
        <w:numId w:val="1"/>
      </w:numPr>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3373CE"/>
    <w:rPr>
      <w:rFonts w:eastAsiaTheme="majorEastAsia" w:cstheme="minorHAnsi"/>
      <w:color w:val="1F3864" w:themeColor="accent5" w:themeShade="80"/>
      <w:sz w:val="32"/>
      <w:szCs w:val="32"/>
    </w:rPr>
  </w:style>
  <w:style w:type="character" w:customStyle="1" w:styleId="Heading2Char">
    <w:name w:val="Heading 2 Char"/>
    <w:basedOn w:val="DefaultParagraphFont"/>
    <w:link w:val="Heading2"/>
    <w:uiPriority w:val="9"/>
    <w:rsid w:val="003373CE"/>
    <w:rPr>
      <w:rFonts w:cstheme="minorHAnsi"/>
      <w:b/>
      <w:bCs/>
      <w:color w:val="5B9BD5" w:themeColor="accent1"/>
      <w:sz w:val="28"/>
      <w:szCs w:val="28"/>
    </w:rPr>
  </w:style>
  <w:style w:type="character" w:customStyle="1" w:styleId="Heading3Char">
    <w:name w:val="Heading 3 Char"/>
    <w:basedOn w:val="DefaultParagraphFont"/>
    <w:link w:val="Heading3"/>
    <w:uiPriority w:val="9"/>
    <w:rsid w:val="009300D3"/>
    <w:rPr>
      <w:rFonts w:eastAsiaTheme="majorEastAsia" w:cstheme="minorHAnsi"/>
      <w:color w:val="2E74B5" w:themeColor="accent1" w:themeShade="BF"/>
      <w:sz w:val="28"/>
      <w:szCs w:val="28"/>
      <w:lang w:bidi="ar-EG"/>
    </w:rPr>
  </w:style>
  <w:style w:type="character" w:customStyle="1" w:styleId="Heading4Char">
    <w:name w:val="Heading 4 Char"/>
    <w:basedOn w:val="DefaultParagraphFont"/>
    <w:link w:val="Heading4"/>
    <w:uiPriority w:val="9"/>
    <w:rsid w:val="00070758"/>
    <w:rPr>
      <w:rFonts w:asciiTheme="majorHAnsi" w:eastAsiaTheme="majorEastAsia" w:hAnsiTheme="majorHAnsi" w:cstheme="majorBidi"/>
      <w:color w:val="2E74B5" w:themeColor="accent1" w:themeShade="BF"/>
    </w:rPr>
  </w:style>
  <w:style w:type="character" w:customStyle="1" w:styleId="Heading5Char">
    <w:name w:val="Heading 5 Char"/>
    <w:basedOn w:val="DefaultParagraphFont"/>
    <w:link w:val="Heading5"/>
    <w:uiPriority w:val="9"/>
    <w:rsid w:val="00260A9B"/>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260A9B"/>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260A9B"/>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260A9B"/>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260A9B"/>
    <w:rPr>
      <w:rFonts w:asciiTheme="majorHAnsi" w:eastAsiaTheme="majorEastAsia" w:hAnsiTheme="majorHAnsi" w:cstheme="majorBidi"/>
      <w:i/>
      <w:iCs/>
      <w:color w:val="1F4E79" w:themeColor="accent1" w:themeShade="80"/>
    </w:rPr>
  </w:style>
  <w:style w:type="paragraph" w:styleId="Caption">
    <w:name w:val="caption"/>
    <w:basedOn w:val="Normal"/>
    <w:next w:val="Normal"/>
    <w:unhideWhenUsed/>
    <w:qFormat/>
    <w:rsid w:val="001069A2"/>
    <w:pPr>
      <w:jc w:val="center"/>
    </w:pPr>
    <w:rPr>
      <w:b/>
      <w:bCs/>
      <w:smallCaps/>
      <w:color w:val="44546A" w:themeColor="text2"/>
    </w:rPr>
  </w:style>
  <w:style w:type="paragraph" w:styleId="Title">
    <w:name w:val="Title"/>
    <w:basedOn w:val="Normal"/>
    <w:next w:val="Normal"/>
    <w:link w:val="TitleChar"/>
    <w:uiPriority w:val="10"/>
    <w:qFormat/>
    <w:rsid w:val="00260A9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60A9B"/>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60A9B"/>
    <w:pPr>
      <w:numPr>
        <w:ilvl w:val="1"/>
      </w:numPr>
      <w:spacing w:after="240"/>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260A9B"/>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260A9B"/>
    <w:rPr>
      <w:b/>
      <w:bCs/>
    </w:rPr>
  </w:style>
  <w:style w:type="character" w:styleId="Emphasis">
    <w:name w:val="Emphasis"/>
    <w:basedOn w:val="DefaultParagraphFont"/>
    <w:uiPriority w:val="20"/>
    <w:qFormat/>
    <w:rsid w:val="00260A9B"/>
    <w:rPr>
      <w:i/>
      <w:iCs/>
    </w:rPr>
  </w:style>
  <w:style w:type="paragraph" w:styleId="NoSpacing">
    <w:name w:val="No Spacing"/>
    <w:link w:val="NoSpacingChar"/>
    <w:uiPriority w:val="1"/>
    <w:qFormat/>
    <w:rsid w:val="00260A9B"/>
    <w:pPr>
      <w:spacing w:after="0" w:line="240" w:lineRule="auto"/>
    </w:pPr>
  </w:style>
  <w:style w:type="paragraph" w:styleId="Quote">
    <w:name w:val="Quote"/>
    <w:basedOn w:val="Normal"/>
    <w:next w:val="Normal"/>
    <w:link w:val="QuoteChar"/>
    <w:uiPriority w:val="29"/>
    <w:qFormat/>
    <w:rsid w:val="00260A9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60A9B"/>
    <w:rPr>
      <w:color w:val="44546A" w:themeColor="text2"/>
      <w:sz w:val="24"/>
      <w:szCs w:val="24"/>
    </w:rPr>
  </w:style>
  <w:style w:type="paragraph" w:styleId="IntenseQuote">
    <w:name w:val="Intense Quote"/>
    <w:basedOn w:val="Normal"/>
    <w:next w:val="Normal"/>
    <w:link w:val="IntenseQuoteChar"/>
    <w:uiPriority w:val="30"/>
    <w:qFormat/>
    <w:rsid w:val="00260A9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60A9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60A9B"/>
    <w:rPr>
      <w:i/>
      <w:iCs/>
      <w:color w:val="595959" w:themeColor="text1" w:themeTint="A6"/>
    </w:rPr>
  </w:style>
  <w:style w:type="character" w:styleId="IntenseEmphasis">
    <w:name w:val="Intense Emphasis"/>
    <w:basedOn w:val="DefaultParagraphFont"/>
    <w:uiPriority w:val="21"/>
    <w:qFormat/>
    <w:rsid w:val="00260A9B"/>
    <w:rPr>
      <w:b/>
      <w:bCs/>
      <w:i/>
      <w:iCs/>
    </w:rPr>
  </w:style>
  <w:style w:type="character" w:styleId="SubtleReference">
    <w:name w:val="Subtle Reference"/>
    <w:basedOn w:val="DefaultParagraphFont"/>
    <w:uiPriority w:val="31"/>
    <w:qFormat/>
    <w:rsid w:val="00260A9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60A9B"/>
    <w:rPr>
      <w:b/>
      <w:bCs/>
      <w:smallCaps/>
      <w:color w:val="44546A" w:themeColor="text2"/>
      <w:u w:val="single"/>
    </w:rPr>
  </w:style>
  <w:style w:type="character" w:styleId="BookTitle">
    <w:name w:val="Book Title"/>
    <w:basedOn w:val="DefaultParagraphFont"/>
    <w:uiPriority w:val="33"/>
    <w:qFormat/>
    <w:rsid w:val="00260A9B"/>
    <w:rPr>
      <w:b/>
      <w:bCs/>
      <w:smallCaps/>
      <w:spacing w:val="10"/>
    </w:rPr>
  </w:style>
  <w:style w:type="paragraph" w:styleId="TOCHeading">
    <w:name w:val="TOC Heading"/>
    <w:next w:val="Normal"/>
    <w:uiPriority w:val="39"/>
    <w:unhideWhenUsed/>
    <w:qFormat/>
    <w:rsid w:val="00F24E16"/>
    <w:pPr>
      <w:spacing w:before="240" w:line="240" w:lineRule="auto"/>
    </w:pPr>
    <w:rPr>
      <w:rFonts w:asciiTheme="majorHAnsi" w:eastAsiaTheme="majorEastAsia" w:hAnsiTheme="majorHAnsi" w:cstheme="majorBidi"/>
      <w:color w:val="1F4E79" w:themeColor="accent1" w:themeShade="80"/>
      <w:sz w:val="36"/>
      <w:szCs w:val="36"/>
    </w:rPr>
  </w:style>
  <w:style w:type="paragraph" w:styleId="ListParagraph">
    <w:name w:val="List Paragraph"/>
    <w:aliases w:val="lp1,List Paragraph1,lp11,List Paragraph11,Table Number Paragraph,Bullet List,FooterText,numbered,Paragraphe de liste1,Bulletr List Paragraph,列出段落,列出段落1,Listeafsnit1,Parágrafo da Lista1,Párrafo de lista1,リスト段落1,Foot,Use Case List Paragraph"/>
    <w:basedOn w:val="Normal"/>
    <w:link w:val="ListParagraphChar"/>
    <w:uiPriority w:val="34"/>
    <w:qFormat/>
    <w:rsid w:val="00E74289"/>
    <w:pPr>
      <w:ind w:left="720"/>
      <w:contextualSpacing/>
    </w:pPr>
  </w:style>
  <w:style w:type="character" w:customStyle="1" w:styleId="NoSpacingChar">
    <w:name w:val="No Spacing Char"/>
    <w:basedOn w:val="DefaultParagraphFont"/>
    <w:link w:val="NoSpacing"/>
    <w:uiPriority w:val="1"/>
    <w:rsid w:val="00F15D89"/>
  </w:style>
  <w:style w:type="character" w:styleId="PlaceholderText">
    <w:name w:val="Placeholder Text"/>
    <w:basedOn w:val="DefaultParagraphFont"/>
    <w:uiPriority w:val="99"/>
    <w:semiHidden/>
    <w:rsid w:val="00F15D89"/>
    <w:rPr>
      <w:color w:val="808080"/>
    </w:rPr>
  </w:style>
  <w:style w:type="character" w:styleId="Hyperlink">
    <w:name w:val="Hyperlink"/>
    <w:basedOn w:val="DefaultParagraphFont"/>
    <w:uiPriority w:val="99"/>
    <w:unhideWhenUsed/>
    <w:rsid w:val="00943CD7"/>
    <w:rPr>
      <w:color w:val="0563C1" w:themeColor="hyperlink"/>
      <w:u w:val="single"/>
    </w:rPr>
  </w:style>
  <w:style w:type="paragraph" w:styleId="TOC1">
    <w:name w:val="toc 1"/>
    <w:basedOn w:val="Normal"/>
    <w:next w:val="Normal"/>
    <w:autoRedefine/>
    <w:uiPriority w:val="39"/>
    <w:unhideWhenUsed/>
    <w:rsid w:val="00DD79FE"/>
    <w:pPr>
      <w:spacing w:before="120" w:after="0"/>
    </w:pPr>
    <w:rPr>
      <w:rFonts w:cs="Times New Roman"/>
      <w:szCs w:val="24"/>
    </w:rPr>
  </w:style>
  <w:style w:type="paragraph" w:styleId="TOC2">
    <w:name w:val="toc 2"/>
    <w:basedOn w:val="Normal"/>
    <w:next w:val="Normal"/>
    <w:autoRedefine/>
    <w:uiPriority w:val="39"/>
    <w:unhideWhenUsed/>
    <w:rsid w:val="00D975F6"/>
    <w:pPr>
      <w:shd w:val="clear" w:color="auto" w:fill="F2F2F2" w:themeFill="background1" w:themeFillShade="F2"/>
      <w:tabs>
        <w:tab w:val="left" w:pos="879"/>
        <w:tab w:val="right" w:leader="dot" w:pos="9737"/>
      </w:tabs>
      <w:spacing w:before="60" w:after="0"/>
      <w:ind w:left="221"/>
    </w:pPr>
    <w:rPr>
      <w:rFonts w:cs="Times New Roman"/>
      <w:szCs w:val="24"/>
    </w:rPr>
  </w:style>
  <w:style w:type="paragraph" w:styleId="TOC3">
    <w:name w:val="toc 3"/>
    <w:basedOn w:val="Normal"/>
    <w:next w:val="Normal"/>
    <w:autoRedefine/>
    <w:uiPriority w:val="39"/>
    <w:unhideWhenUsed/>
    <w:rsid w:val="0082579E"/>
    <w:pPr>
      <w:tabs>
        <w:tab w:val="right" w:leader="dot" w:pos="9737"/>
      </w:tabs>
      <w:spacing w:after="0"/>
      <w:ind w:left="567"/>
    </w:pPr>
    <w:rPr>
      <w:rFonts w:cs="Times New Roman"/>
      <w:szCs w:val="24"/>
    </w:rPr>
  </w:style>
  <w:style w:type="paragraph" w:styleId="Header">
    <w:name w:val="header"/>
    <w:basedOn w:val="Normal"/>
    <w:link w:val="HeaderChar"/>
    <w:uiPriority w:val="99"/>
    <w:unhideWhenUsed/>
    <w:rsid w:val="00525585"/>
    <w:pPr>
      <w:tabs>
        <w:tab w:val="center" w:pos="4320"/>
        <w:tab w:val="right" w:pos="8640"/>
      </w:tabs>
      <w:spacing w:after="0"/>
    </w:pPr>
  </w:style>
  <w:style w:type="character" w:customStyle="1" w:styleId="HeaderChar">
    <w:name w:val="Header Char"/>
    <w:basedOn w:val="DefaultParagraphFont"/>
    <w:link w:val="Header"/>
    <w:uiPriority w:val="99"/>
    <w:rsid w:val="00525585"/>
  </w:style>
  <w:style w:type="paragraph" w:styleId="Footer">
    <w:name w:val="footer"/>
    <w:basedOn w:val="Normal"/>
    <w:link w:val="FooterChar"/>
    <w:uiPriority w:val="99"/>
    <w:unhideWhenUsed/>
    <w:rsid w:val="00525585"/>
    <w:pPr>
      <w:tabs>
        <w:tab w:val="center" w:pos="4320"/>
        <w:tab w:val="right" w:pos="8640"/>
      </w:tabs>
      <w:spacing w:after="0"/>
    </w:pPr>
  </w:style>
  <w:style w:type="character" w:customStyle="1" w:styleId="FooterChar">
    <w:name w:val="Footer Char"/>
    <w:basedOn w:val="DefaultParagraphFont"/>
    <w:link w:val="Footer"/>
    <w:uiPriority w:val="99"/>
    <w:rsid w:val="00525585"/>
  </w:style>
  <w:style w:type="table" w:styleId="TableGrid">
    <w:name w:val="Table Grid"/>
    <w:basedOn w:val="TableNormal"/>
    <w:uiPriority w:val="59"/>
    <w:rsid w:val="00525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7A2AC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DD79FE"/>
    <w:pPr>
      <w:spacing w:after="0"/>
      <w:ind w:left="658"/>
    </w:pPr>
    <w:rPr>
      <w:rFonts w:cs="Times New Roman"/>
      <w:szCs w:val="24"/>
    </w:rPr>
  </w:style>
  <w:style w:type="paragraph" w:styleId="TOC5">
    <w:name w:val="toc 5"/>
    <w:basedOn w:val="Normal"/>
    <w:next w:val="Normal"/>
    <w:autoRedefine/>
    <w:uiPriority w:val="39"/>
    <w:unhideWhenUsed/>
    <w:rsid w:val="00DD79FE"/>
    <w:pPr>
      <w:spacing w:after="0"/>
      <w:ind w:left="879"/>
    </w:pPr>
    <w:rPr>
      <w:rFonts w:cs="Times New Roman"/>
      <w:szCs w:val="24"/>
    </w:rPr>
  </w:style>
  <w:style w:type="paragraph" w:styleId="TOC6">
    <w:name w:val="toc 6"/>
    <w:basedOn w:val="Normal"/>
    <w:next w:val="Normal"/>
    <w:autoRedefine/>
    <w:uiPriority w:val="39"/>
    <w:unhideWhenUsed/>
    <w:rsid w:val="00DD79FE"/>
    <w:pPr>
      <w:spacing w:after="0"/>
      <w:ind w:left="1100"/>
    </w:pPr>
    <w:rPr>
      <w:rFonts w:cs="Times New Roman"/>
      <w:sz w:val="18"/>
      <w:szCs w:val="21"/>
    </w:rPr>
  </w:style>
  <w:style w:type="paragraph" w:styleId="TOC7">
    <w:name w:val="toc 7"/>
    <w:basedOn w:val="Normal"/>
    <w:next w:val="Normal"/>
    <w:autoRedefine/>
    <w:uiPriority w:val="39"/>
    <w:unhideWhenUsed/>
    <w:rsid w:val="00DD79FE"/>
    <w:pPr>
      <w:spacing w:after="0"/>
      <w:ind w:left="1320"/>
    </w:pPr>
    <w:rPr>
      <w:rFonts w:cs="Times New Roman"/>
      <w:sz w:val="18"/>
      <w:szCs w:val="21"/>
    </w:rPr>
  </w:style>
  <w:style w:type="paragraph" w:styleId="TOC8">
    <w:name w:val="toc 8"/>
    <w:basedOn w:val="Normal"/>
    <w:next w:val="Normal"/>
    <w:autoRedefine/>
    <w:uiPriority w:val="39"/>
    <w:unhideWhenUsed/>
    <w:rsid w:val="00DD79FE"/>
    <w:pPr>
      <w:spacing w:after="0"/>
      <w:ind w:left="1540"/>
    </w:pPr>
    <w:rPr>
      <w:rFonts w:cs="Times New Roman"/>
      <w:sz w:val="18"/>
      <w:szCs w:val="21"/>
    </w:rPr>
  </w:style>
  <w:style w:type="paragraph" w:styleId="TOC9">
    <w:name w:val="toc 9"/>
    <w:basedOn w:val="Normal"/>
    <w:next w:val="Normal"/>
    <w:autoRedefine/>
    <w:uiPriority w:val="39"/>
    <w:unhideWhenUsed/>
    <w:rsid w:val="00DD79FE"/>
    <w:pPr>
      <w:spacing w:after="0"/>
      <w:ind w:left="1760"/>
    </w:pPr>
    <w:rPr>
      <w:rFonts w:cs="Times New Roman"/>
      <w:sz w:val="18"/>
      <w:szCs w:val="21"/>
    </w:rPr>
  </w:style>
  <w:style w:type="paragraph" w:styleId="BalloonText">
    <w:name w:val="Balloon Text"/>
    <w:basedOn w:val="Normal"/>
    <w:link w:val="BalloonTextChar"/>
    <w:uiPriority w:val="99"/>
    <w:semiHidden/>
    <w:unhideWhenUsed/>
    <w:rsid w:val="00F9074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745"/>
    <w:rPr>
      <w:rFonts w:ascii="Tahoma" w:hAnsi="Tahoma" w:cs="Tahoma"/>
      <w:sz w:val="16"/>
      <w:szCs w:val="16"/>
    </w:rPr>
  </w:style>
  <w:style w:type="table" w:customStyle="1" w:styleId="Style1">
    <w:name w:val="Style1"/>
    <w:basedOn w:val="TableNormal"/>
    <w:uiPriority w:val="99"/>
    <w:rsid w:val="006B7920"/>
    <w:pPr>
      <w:spacing w:after="0" w:line="240" w:lineRule="auto"/>
    </w:pPr>
    <w:tblPr/>
  </w:style>
  <w:style w:type="table" w:customStyle="1" w:styleId="Style2">
    <w:name w:val="Style2"/>
    <w:basedOn w:val="TableNormal"/>
    <w:uiPriority w:val="99"/>
    <w:rsid w:val="00AB148B"/>
    <w:pPr>
      <w:spacing w:after="0" w:line="240" w:lineRule="auto"/>
    </w:pPr>
    <w:rPr>
      <w:color w:val="262626" w:themeColor="text1" w:themeTint="D9"/>
    </w:rPr>
    <w:tblPr>
      <w:tblBorders>
        <w:top w:val="single" w:sz="4" w:space="0" w:color="2383C6"/>
        <w:left w:val="single" w:sz="4" w:space="0" w:color="2383C6"/>
        <w:bottom w:val="single" w:sz="4" w:space="0" w:color="2383C6"/>
        <w:right w:val="single" w:sz="4" w:space="0" w:color="2383C6"/>
        <w:insideH w:val="single" w:sz="4" w:space="0" w:color="2383C6"/>
        <w:insideV w:val="single" w:sz="4" w:space="0" w:color="2383C6"/>
      </w:tblBorders>
    </w:tblPr>
    <w:tcPr>
      <w:shd w:val="clear" w:color="auto" w:fill="FFFFFF" w:themeFill="background1"/>
    </w:tcPr>
    <w:tblStylePr w:type="firstRow">
      <w:pPr>
        <w:jc w:val="left"/>
      </w:pPr>
      <w:rPr>
        <w:color w:val="FFFFFF" w:themeColor="background1"/>
      </w:rPr>
      <w:tblPr/>
      <w:tcPr>
        <w:shd w:val="clear" w:color="auto" w:fill="2383C6"/>
        <w:vAlign w:val="center"/>
      </w:tcPr>
    </w:tblStylePr>
    <w:tblStylePr w:type="firstCol">
      <w:tblPr/>
      <w:tcPr>
        <w:shd w:val="clear" w:color="auto" w:fill="FFFFFF" w:themeFill="background1"/>
      </w:tcPr>
    </w:tblStylePr>
  </w:style>
  <w:style w:type="paragraph" w:customStyle="1" w:styleId="DocTitle2">
    <w:name w:val="Doc Title 2"/>
    <w:basedOn w:val="Heading1"/>
    <w:autoRedefine/>
    <w:rsid w:val="00395939"/>
    <w:pPr>
      <w:tabs>
        <w:tab w:val="center" w:pos="4680"/>
      </w:tabs>
    </w:pPr>
    <w:rPr>
      <w:rFonts w:ascii="Verdana" w:eastAsia="Times New Roman" w:hAnsi="Verdana" w:cs="Times New Roman"/>
      <w:b/>
      <w:bCs/>
      <w:color w:val="666699"/>
      <w:sz w:val="34"/>
      <w:szCs w:val="20"/>
    </w:rPr>
  </w:style>
  <w:style w:type="paragraph" w:customStyle="1" w:styleId="Header2">
    <w:name w:val="Header 2"/>
    <w:basedOn w:val="Heading1"/>
    <w:autoRedefine/>
    <w:rsid w:val="00395939"/>
    <w:pPr>
      <w:pBdr>
        <w:top w:val="single" w:sz="8" w:space="1" w:color="auto"/>
      </w:pBdr>
      <w:tabs>
        <w:tab w:val="center" w:pos="4680"/>
      </w:tabs>
      <w:spacing w:before="120" w:after="120"/>
    </w:pPr>
    <w:rPr>
      <w:rFonts w:ascii="Verdana" w:eastAsia="Times New Roman" w:hAnsi="Verdana" w:cs="Times New Roman"/>
      <w:b/>
      <w:color w:val="auto"/>
      <w:sz w:val="28"/>
      <w:szCs w:val="20"/>
    </w:rPr>
  </w:style>
  <w:style w:type="paragraph" w:customStyle="1" w:styleId="Header3">
    <w:name w:val="Header 3"/>
    <w:basedOn w:val="Heading2"/>
    <w:autoRedefine/>
    <w:rsid w:val="00395939"/>
    <w:pPr>
      <w:keepLines w:val="0"/>
      <w:tabs>
        <w:tab w:val="center" w:pos="4680"/>
      </w:tabs>
      <w:spacing w:before="120" w:after="120"/>
      <w:ind w:left="360"/>
    </w:pPr>
    <w:rPr>
      <w:rFonts w:ascii="Verdana" w:hAnsi="Verdana" w:cs="Times New Roman"/>
      <w:b w:val="0"/>
      <w:bCs w:val="0"/>
      <w:color w:val="auto"/>
      <w:szCs w:val="20"/>
    </w:rPr>
  </w:style>
  <w:style w:type="paragraph" w:customStyle="1" w:styleId="TextEntry">
    <w:name w:val="Text Entry"/>
    <w:basedOn w:val="Normal"/>
    <w:autoRedefine/>
    <w:rsid w:val="00395939"/>
    <w:pPr>
      <w:tabs>
        <w:tab w:val="center" w:pos="4680"/>
      </w:tabs>
      <w:spacing w:after="0"/>
      <w:ind w:left="360"/>
    </w:pPr>
    <w:rPr>
      <w:rFonts w:ascii="Verdana" w:eastAsia="Times" w:hAnsi="Verdana" w:cs="Arial"/>
      <w:sz w:val="20"/>
      <w:szCs w:val="20"/>
    </w:rPr>
  </w:style>
  <w:style w:type="paragraph" w:customStyle="1" w:styleId="Exampleparagraph">
    <w:name w:val="Example paragraph"/>
    <w:basedOn w:val="BodyTextIndent"/>
    <w:autoRedefine/>
    <w:rsid w:val="00AA2D82"/>
    <w:pPr>
      <w:tabs>
        <w:tab w:val="center" w:pos="4680"/>
      </w:tabs>
      <w:spacing w:before="120"/>
      <w:ind w:left="0"/>
    </w:pPr>
    <w:rPr>
      <w:rFonts w:ascii="Verdana" w:hAnsi="Verdana" w:cs="Times New Roman"/>
      <w:b/>
      <w:bCs/>
      <w:color w:val="FF0000"/>
      <w:sz w:val="20"/>
      <w:szCs w:val="20"/>
    </w:rPr>
  </w:style>
  <w:style w:type="paragraph" w:styleId="BodyTextIndent">
    <w:name w:val="Body Text Indent"/>
    <w:basedOn w:val="Normal"/>
    <w:link w:val="BodyTextIndentChar"/>
    <w:uiPriority w:val="99"/>
    <w:semiHidden/>
    <w:unhideWhenUsed/>
    <w:rsid w:val="00395939"/>
    <w:pPr>
      <w:spacing w:after="120"/>
      <w:ind w:left="283"/>
    </w:pPr>
  </w:style>
  <w:style w:type="character" w:customStyle="1" w:styleId="BodyTextIndentChar">
    <w:name w:val="Body Text Indent Char"/>
    <w:basedOn w:val="DefaultParagraphFont"/>
    <w:link w:val="BodyTextIndent"/>
    <w:uiPriority w:val="99"/>
    <w:semiHidden/>
    <w:rsid w:val="00395939"/>
  </w:style>
  <w:style w:type="character" w:customStyle="1" w:styleId="ListParagraphChar">
    <w:name w:val="List Paragraph Char"/>
    <w:aliases w:val="lp1 Char,List Paragraph1 Char,lp11 Char,List Paragraph11 Char,Table Number Paragraph Char,Bullet List Char,FooterText Char,numbered Char,Paragraphe de liste1 Char,Bulletr List Paragraph Char,列出段落 Char,列出段落1 Char,Listeafsnit1 Char"/>
    <w:basedOn w:val="DefaultParagraphFont"/>
    <w:link w:val="ListParagraph"/>
    <w:uiPriority w:val="34"/>
    <w:qFormat/>
    <w:rsid w:val="0037397E"/>
  </w:style>
  <w:style w:type="paragraph" w:customStyle="1" w:styleId="Default">
    <w:name w:val="Default"/>
    <w:rsid w:val="00205C8F"/>
    <w:pPr>
      <w:autoSpaceDE w:val="0"/>
      <w:autoSpaceDN w:val="0"/>
      <w:adjustRightInd w:val="0"/>
      <w:spacing w:after="0" w:line="240" w:lineRule="auto"/>
    </w:pPr>
    <w:rPr>
      <w:rFonts w:ascii="Calibri" w:hAnsi="Calibri" w:cs="Calibri"/>
      <w:color w:val="000000"/>
      <w:sz w:val="24"/>
      <w:szCs w:val="24"/>
    </w:rPr>
  </w:style>
  <w:style w:type="paragraph" w:customStyle="1" w:styleId="BodyText1">
    <w:name w:val="Body Text 1"/>
    <w:basedOn w:val="Normal"/>
    <w:link w:val="BodyText1Char"/>
    <w:rsid w:val="00D73905"/>
    <w:pPr>
      <w:spacing w:after="120"/>
    </w:pPr>
    <w:rPr>
      <w:rFonts w:eastAsia="Times New Roman"/>
      <w:lang w:val="en-GB"/>
    </w:rPr>
  </w:style>
  <w:style w:type="paragraph" w:styleId="CommentText">
    <w:name w:val="annotation text"/>
    <w:basedOn w:val="Normal"/>
    <w:link w:val="CommentTextChar"/>
    <w:uiPriority w:val="99"/>
    <w:unhideWhenUsed/>
    <w:rsid w:val="00D73905"/>
    <w:rPr>
      <w:sz w:val="20"/>
      <w:szCs w:val="20"/>
    </w:rPr>
  </w:style>
  <w:style w:type="character" w:customStyle="1" w:styleId="CommentTextChar">
    <w:name w:val="Comment Text Char"/>
    <w:basedOn w:val="DefaultParagraphFont"/>
    <w:link w:val="CommentText"/>
    <w:uiPriority w:val="99"/>
    <w:rsid w:val="00D73905"/>
    <w:rPr>
      <w:sz w:val="20"/>
      <w:szCs w:val="20"/>
    </w:rPr>
  </w:style>
  <w:style w:type="paragraph" w:styleId="CommentSubject">
    <w:name w:val="annotation subject"/>
    <w:basedOn w:val="CommentText"/>
    <w:next w:val="CommentText"/>
    <w:link w:val="CommentSubjectChar"/>
    <w:uiPriority w:val="99"/>
    <w:semiHidden/>
    <w:rsid w:val="00D73905"/>
    <w:pPr>
      <w:spacing w:after="0"/>
    </w:pPr>
    <w:rPr>
      <w:rFonts w:eastAsia="Times New Roman"/>
      <w:b/>
      <w:bCs/>
      <w:lang w:val="en-GB"/>
    </w:rPr>
  </w:style>
  <w:style w:type="character" w:customStyle="1" w:styleId="CommentSubjectChar">
    <w:name w:val="Comment Subject Char"/>
    <w:basedOn w:val="CommentTextChar"/>
    <w:link w:val="CommentSubject"/>
    <w:uiPriority w:val="99"/>
    <w:semiHidden/>
    <w:rsid w:val="00D73905"/>
    <w:rPr>
      <w:rFonts w:eastAsia="Times New Roman"/>
      <w:b/>
      <w:bCs/>
      <w:sz w:val="20"/>
      <w:szCs w:val="20"/>
      <w:lang w:val="en-GB"/>
    </w:rPr>
  </w:style>
  <w:style w:type="paragraph" w:customStyle="1" w:styleId="BodyText1Title">
    <w:name w:val="Body Text 1 Title"/>
    <w:basedOn w:val="BodyText1"/>
    <w:link w:val="BodyText1TitleChar"/>
    <w:rsid w:val="00D73905"/>
    <w:rPr>
      <w:bCs/>
      <w:i/>
      <w:iCs/>
      <w:szCs w:val="24"/>
    </w:rPr>
  </w:style>
  <w:style w:type="paragraph" w:customStyle="1" w:styleId="BodyText1TitleBold">
    <w:name w:val="Body Text 1 Title Bold"/>
    <w:basedOn w:val="BodyText1Title"/>
    <w:link w:val="BodyText1TitleBoldChar"/>
    <w:rsid w:val="00D73905"/>
    <w:pPr>
      <w:spacing w:before="120"/>
    </w:pPr>
    <w:rPr>
      <w:b/>
    </w:rPr>
  </w:style>
  <w:style w:type="paragraph" w:styleId="TableofFigures">
    <w:name w:val="table of figures"/>
    <w:basedOn w:val="Normal"/>
    <w:next w:val="Normal"/>
    <w:semiHidden/>
    <w:rsid w:val="00D73905"/>
    <w:pPr>
      <w:spacing w:after="0"/>
      <w:ind w:left="480" w:hanging="480"/>
    </w:pPr>
    <w:rPr>
      <w:rFonts w:eastAsia="Times New Roman"/>
      <w:smallCaps/>
      <w:sz w:val="20"/>
    </w:rPr>
  </w:style>
  <w:style w:type="numbering" w:customStyle="1" w:styleId="BodyText1BulletList">
    <w:name w:val="Body Text 1 Bullet List"/>
    <w:basedOn w:val="NoList"/>
    <w:rsid w:val="00D73905"/>
    <w:pPr>
      <w:numPr>
        <w:numId w:val="2"/>
      </w:numPr>
    </w:pPr>
  </w:style>
  <w:style w:type="character" w:styleId="CommentReference">
    <w:name w:val="annotation reference"/>
    <w:uiPriority w:val="99"/>
    <w:semiHidden/>
    <w:rsid w:val="00D73905"/>
    <w:rPr>
      <w:sz w:val="16"/>
      <w:szCs w:val="16"/>
    </w:rPr>
  </w:style>
  <w:style w:type="paragraph" w:customStyle="1" w:styleId="DocumentTitle">
    <w:name w:val="Document Title"/>
    <w:basedOn w:val="BodyText1"/>
    <w:rsid w:val="00D73905"/>
    <w:pPr>
      <w:tabs>
        <w:tab w:val="left" w:pos="9000"/>
      </w:tabs>
      <w:spacing w:after="0" w:line="276" w:lineRule="auto"/>
      <w:ind w:left="-630" w:right="29"/>
      <w:jc w:val="center"/>
    </w:pPr>
    <w:rPr>
      <w:rFonts w:eastAsiaTheme="minorEastAsia"/>
      <w:color w:val="5B9BD5" w:themeColor="accent1"/>
      <w:sz w:val="64"/>
      <w:szCs w:val="64"/>
      <w:lang w:val="en-US"/>
    </w:rPr>
  </w:style>
  <w:style w:type="paragraph" w:customStyle="1" w:styleId="TableText">
    <w:name w:val="Table Text"/>
    <w:basedOn w:val="Normal"/>
    <w:link w:val="TableTextChar"/>
    <w:qFormat/>
    <w:rsid w:val="00D73905"/>
    <w:pPr>
      <w:spacing w:after="60"/>
    </w:pPr>
    <w:rPr>
      <w:rFonts w:eastAsia="Times New Roman"/>
    </w:rPr>
  </w:style>
  <w:style w:type="numbering" w:customStyle="1" w:styleId="BodyText1NumberList">
    <w:name w:val="Body Text 1 Number List"/>
    <w:basedOn w:val="NoList"/>
    <w:rsid w:val="00D73905"/>
    <w:pPr>
      <w:numPr>
        <w:numId w:val="3"/>
      </w:numPr>
    </w:pPr>
  </w:style>
  <w:style w:type="character" w:styleId="FollowedHyperlink">
    <w:name w:val="FollowedHyperlink"/>
    <w:uiPriority w:val="99"/>
    <w:rsid w:val="00D73905"/>
    <w:rPr>
      <w:color w:val="800080"/>
      <w:u w:val="single"/>
    </w:rPr>
  </w:style>
  <w:style w:type="character" w:customStyle="1" w:styleId="KeyboardShortcut">
    <w:name w:val="Keyboard Shortcut"/>
    <w:rsid w:val="00D73905"/>
    <w:rPr>
      <w:rFonts w:ascii="Courier New" w:hAnsi="Courier New" w:cs="Courier New"/>
      <w:dstrike w:val="0"/>
      <w:color w:val="auto"/>
      <w:spacing w:val="0"/>
      <w:w w:val="100"/>
      <w:kern w:val="0"/>
      <w:position w:val="0"/>
      <w:sz w:val="22"/>
      <w:szCs w:val="22"/>
      <w:u w:val="none"/>
      <w:effect w:val="none"/>
      <w:vertAlign w:val="baseline"/>
    </w:rPr>
  </w:style>
  <w:style w:type="character" w:styleId="PageNumber">
    <w:name w:val="page number"/>
    <w:basedOn w:val="DefaultParagraphFont"/>
    <w:rsid w:val="00D73905"/>
  </w:style>
  <w:style w:type="paragraph" w:customStyle="1" w:styleId="Preface">
    <w:name w:val="Preface"/>
    <w:basedOn w:val="Heading1"/>
    <w:rsid w:val="00D73905"/>
    <w:pPr>
      <w:pageBreakBefore/>
      <w:pBdr>
        <w:top w:val="single" w:sz="12" w:space="1" w:color="AEAAAA" w:themeColor="background2" w:themeShade="BF"/>
      </w:pBdr>
    </w:pPr>
    <w:rPr>
      <w:color w:val="1F4E79" w:themeColor="accent1" w:themeShade="80"/>
    </w:rPr>
  </w:style>
  <w:style w:type="paragraph" w:customStyle="1" w:styleId="PrefaceSection">
    <w:name w:val="Preface Section"/>
    <w:basedOn w:val="Preface"/>
    <w:rsid w:val="00D73905"/>
    <w:pPr>
      <w:pageBreakBefore w:val="0"/>
      <w:pBdr>
        <w:top w:val="single" w:sz="6" w:space="1" w:color="AEAAAA" w:themeColor="background2" w:themeShade="BF"/>
      </w:pBdr>
    </w:pPr>
    <w:rPr>
      <w:sz w:val="28"/>
    </w:rPr>
  </w:style>
  <w:style w:type="paragraph" w:customStyle="1" w:styleId="TableTextBullet">
    <w:name w:val="Table Text Bullet"/>
    <w:basedOn w:val="TableText"/>
    <w:link w:val="TableTextBulletChar"/>
    <w:rsid w:val="00D73905"/>
    <w:pPr>
      <w:numPr>
        <w:numId w:val="4"/>
      </w:numPr>
      <w:ind w:right="113"/>
    </w:pPr>
  </w:style>
  <w:style w:type="paragraph" w:customStyle="1" w:styleId="TableTextList">
    <w:name w:val="Table Text List"/>
    <w:basedOn w:val="TableText"/>
    <w:rsid w:val="00D73905"/>
    <w:pPr>
      <w:numPr>
        <w:numId w:val="5"/>
      </w:numPr>
      <w:tabs>
        <w:tab w:val="clear" w:pos="720"/>
        <w:tab w:val="num" w:pos="360"/>
      </w:tabs>
      <w:ind w:left="0" w:firstLine="0"/>
    </w:pPr>
  </w:style>
  <w:style w:type="paragraph" w:customStyle="1" w:styleId="TableTitle">
    <w:name w:val="Table Title"/>
    <w:basedOn w:val="TableTitleBold"/>
    <w:rsid w:val="00D73905"/>
    <w:rPr>
      <w:bCs w:val="0"/>
    </w:rPr>
  </w:style>
  <w:style w:type="paragraph" w:customStyle="1" w:styleId="TableTitleBold">
    <w:name w:val="Table Title Bold"/>
    <w:basedOn w:val="Normal"/>
    <w:link w:val="TableTitleBoldChar"/>
    <w:rsid w:val="00D73905"/>
    <w:pPr>
      <w:spacing w:after="60"/>
    </w:pPr>
    <w:rPr>
      <w:rFonts w:eastAsia="Times New Roman"/>
      <w:b/>
      <w:bCs/>
      <w:color w:val="1F4E79" w:themeColor="accent1" w:themeShade="80"/>
    </w:rPr>
  </w:style>
  <w:style w:type="paragraph" w:customStyle="1" w:styleId="TableTitleItalic">
    <w:name w:val="Table Title Italic"/>
    <w:basedOn w:val="TableTitle"/>
    <w:rsid w:val="00D73905"/>
    <w:rPr>
      <w:i/>
      <w:iCs/>
    </w:rPr>
  </w:style>
  <w:style w:type="table" w:customStyle="1" w:styleId="Table">
    <w:name w:val="Table"/>
    <w:basedOn w:val="TableNormal"/>
    <w:rsid w:val="00D73905"/>
    <w:pPr>
      <w:spacing w:after="0" w:line="240"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wordWrap/>
        <w:spacing w:beforeLines="0"/>
      </w:pPr>
      <w:rPr>
        <w:rFonts w:asciiTheme="minorHAnsi" w:hAnsiTheme="minorHAnsi"/>
        <w:b w:val="0"/>
        <w:bCs/>
        <w:color w:val="1F4E79" w:themeColor="accent1" w:themeShade="80"/>
        <w:sz w:val="22"/>
      </w:rPr>
      <w:tblPr/>
      <w:tcPr>
        <w:shd w:val="clear" w:color="auto" w:fill="BDD6EE" w:themeFill="accent1" w:themeFillTint="66"/>
      </w:tcPr>
    </w:tblStylePr>
    <w:tblStylePr w:type="lastRow">
      <w:pPr>
        <w:wordWrap/>
        <w:spacing w:afterLines="0"/>
      </w:pPr>
    </w:tblStylePr>
  </w:style>
  <w:style w:type="paragraph" w:styleId="FootnoteText">
    <w:name w:val="footnote text"/>
    <w:basedOn w:val="Normal"/>
    <w:link w:val="FootnoteTextChar"/>
    <w:semiHidden/>
    <w:rsid w:val="00D73905"/>
    <w:pPr>
      <w:autoSpaceDE w:val="0"/>
      <w:autoSpaceDN w:val="0"/>
      <w:spacing w:after="0"/>
    </w:pPr>
    <w:rPr>
      <w:rFonts w:eastAsia="Times New Roman" w:cs="Traditional Arabic"/>
      <w:sz w:val="20"/>
    </w:rPr>
  </w:style>
  <w:style w:type="character" w:customStyle="1" w:styleId="FootnoteTextChar">
    <w:name w:val="Footnote Text Char"/>
    <w:basedOn w:val="DefaultParagraphFont"/>
    <w:link w:val="FootnoteText"/>
    <w:semiHidden/>
    <w:rsid w:val="00D73905"/>
    <w:rPr>
      <w:rFonts w:eastAsia="Times New Roman" w:cs="Traditional Arabic"/>
      <w:sz w:val="20"/>
    </w:rPr>
  </w:style>
  <w:style w:type="character" w:customStyle="1" w:styleId="BodyText1TitleChar">
    <w:name w:val="Body Text 1 Title Char"/>
    <w:link w:val="BodyText1Title"/>
    <w:rsid w:val="00D73905"/>
    <w:rPr>
      <w:rFonts w:eastAsia="Times New Roman"/>
      <w:bCs/>
      <w:i/>
      <w:iCs/>
      <w:szCs w:val="24"/>
      <w:lang w:val="en-GB"/>
    </w:rPr>
  </w:style>
  <w:style w:type="paragraph" w:customStyle="1" w:styleId="DocumentSub-Title">
    <w:name w:val="Document Sub-Title"/>
    <w:basedOn w:val="Normal"/>
    <w:rsid w:val="00D73905"/>
    <w:pPr>
      <w:pBdr>
        <w:top w:val="single" w:sz="4" w:space="1" w:color="auto"/>
      </w:pBdr>
      <w:jc w:val="right"/>
    </w:pPr>
    <w:rPr>
      <w:color w:val="404040" w:themeColor="text1" w:themeTint="BF"/>
      <w:sz w:val="36"/>
      <w:szCs w:val="36"/>
    </w:rPr>
  </w:style>
  <w:style w:type="character" w:customStyle="1" w:styleId="BodyText1TitleBoldChar">
    <w:name w:val="Body Text 1 Title Bold Char"/>
    <w:link w:val="BodyText1TitleBold"/>
    <w:rsid w:val="00D73905"/>
    <w:rPr>
      <w:rFonts w:eastAsia="Times New Roman"/>
      <w:b/>
      <w:bCs/>
      <w:i/>
      <w:iCs/>
      <w:szCs w:val="24"/>
      <w:lang w:val="en-GB"/>
    </w:rPr>
  </w:style>
  <w:style w:type="paragraph" w:customStyle="1" w:styleId="Instructions">
    <w:name w:val="Instructions"/>
    <w:basedOn w:val="BodyText1"/>
    <w:link w:val="InstructionsCharChar"/>
    <w:rsid w:val="00D73905"/>
    <w:pPr>
      <w:shd w:val="clear" w:color="auto" w:fill="FFFF99"/>
    </w:pPr>
    <w:rPr>
      <w:color w:val="FF0000"/>
      <w:lang w:val="en-US"/>
    </w:rPr>
  </w:style>
  <w:style w:type="character" w:customStyle="1" w:styleId="BodyText1Char">
    <w:name w:val="Body Text 1 Char"/>
    <w:link w:val="BodyText1"/>
    <w:rsid w:val="00D73905"/>
    <w:rPr>
      <w:rFonts w:eastAsia="Times New Roman"/>
      <w:lang w:val="en-GB"/>
    </w:rPr>
  </w:style>
  <w:style w:type="character" w:customStyle="1" w:styleId="InstructionsCharChar">
    <w:name w:val="Instructions Char Char"/>
    <w:link w:val="Instructions"/>
    <w:rsid w:val="00D73905"/>
    <w:rPr>
      <w:rFonts w:eastAsia="Times New Roman"/>
      <w:color w:val="FF0000"/>
      <w:shd w:val="clear" w:color="auto" w:fill="FFFF99"/>
    </w:rPr>
  </w:style>
  <w:style w:type="paragraph" w:customStyle="1" w:styleId="ListBullet1">
    <w:name w:val="List Bullet 1"/>
    <w:basedOn w:val="Normal"/>
    <w:link w:val="ListBullet1Char1"/>
    <w:qFormat/>
    <w:rsid w:val="00D73905"/>
    <w:pPr>
      <w:numPr>
        <w:numId w:val="6"/>
      </w:numPr>
      <w:spacing w:after="120"/>
      <w:contextualSpacing/>
    </w:pPr>
    <w:rPr>
      <w:rFonts w:ascii="Calibri" w:eastAsia="Calibri" w:hAnsi="Calibri" w:cs="Arial"/>
    </w:rPr>
  </w:style>
  <w:style w:type="character" w:customStyle="1" w:styleId="TableTextChar">
    <w:name w:val="Table Text Char"/>
    <w:link w:val="TableText"/>
    <w:qFormat/>
    <w:rsid w:val="00D73905"/>
    <w:rPr>
      <w:rFonts w:eastAsia="Times New Roman"/>
    </w:rPr>
  </w:style>
  <w:style w:type="paragraph" w:customStyle="1" w:styleId="ListBullet21">
    <w:name w:val="List Bullet 21"/>
    <w:basedOn w:val="ListBullet1"/>
    <w:qFormat/>
    <w:rsid w:val="00D73905"/>
    <w:pPr>
      <w:numPr>
        <w:ilvl w:val="1"/>
      </w:numPr>
      <w:tabs>
        <w:tab w:val="num" w:pos="576"/>
      </w:tabs>
      <w:spacing w:before="120"/>
      <w:ind w:left="1434" w:hanging="357"/>
    </w:pPr>
  </w:style>
  <w:style w:type="character" w:customStyle="1" w:styleId="ListBullet1Char1">
    <w:name w:val="List Bullet 1 Char1"/>
    <w:link w:val="ListBullet1"/>
    <w:rsid w:val="00D73905"/>
    <w:rPr>
      <w:rFonts w:ascii="Calibri" w:eastAsia="Calibri" w:hAnsi="Calibri" w:cs="Arial"/>
    </w:rPr>
  </w:style>
  <w:style w:type="paragraph" w:customStyle="1" w:styleId="ListBullet-2">
    <w:name w:val="List Bullet-2"/>
    <w:basedOn w:val="ListBullet1"/>
    <w:link w:val="ListBullet-2Char"/>
    <w:qFormat/>
    <w:rsid w:val="00D73905"/>
    <w:pPr>
      <w:numPr>
        <w:numId w:val="7"/>
      </w:numPr>
    </w:pPr>
  </w:style>
  <w:style w:type="character" w:customStyle="1" w:styleId="ListBullet-2Char">
    <w:name w:val="List Bullet-2 Char"/>
    <w:basedOn w:val="ListBullet1Char1"/>
    <w:link w:val="ListBullet-2"/>
    <w:rsid w:val="00D73905"/>
    <w:rPr>
      <w:rFonts w:ascii="Calibri" w:eastAsia="Calibri" w:hAnsi="Calibri" w:cs="Arial"/>
    </w:rPr>
  </w:style>
  <w:style w:type="character" w:customStyle="1" w:styleId="TableTitleBoldChar">
    <w:name w:val="Table Title Bold Char"/>
    <w:link w:val="TableTitleBold"/>
    <w:rsid w:val="00D73905"/>
    <w:rPr>
      <w:rFonts w:eastAsia="Times New Roman"/>
      <w:b/>
      <w:bCs/>
      <w:color w:val="1F4E79" w:themeColor="accent1" w:themeShade="80"/>
    </w:rPr>
  </w:style>
  <w:style w:type="character" w:customStyle="1" w:styleId="TableTextBulletChar">
    <w:name w:val="Table Text Bullet Char"/>
    <w:link w:val="TableTextBullet"/>
    <w:rsid w:val="00D73905"/>
    <w:rPr>
      <w:rFonts w:eastAsia="Times New Roman"/>
    </w:rPr>
  </w:style>
  <w:style w:type="paragraph" w:styleId="NormalWeb">
    <w:name w:val="Normal (Web)"/>
    <w:basedOn w:val="Normal"/>
    <w:uiPriority w:val="99"/>
    <w:unhideWhenUsed/>
    <w:rsid w:val="00D73905"/>
    <w:pPr>
      <w:spacing w:before="100" w:beforeAutospacing="1" w:after="100" w:afterAutospacing="1"/>
    </w:pPr>
  </w:style>
  <w:style w:type="paragraph" w:customStyle="1" w:styleId="Normal-Bullet">
    <w:name w:val="Normal - Bullet"/>
    <w:basedOn w:val="Normal"/>
    <w:rsid w:val="00D73905"/>
    <w:pPr>
      <w:numPr>
        <w:numId w:val="8"/>
      </w:numPr>
      <w:spacing w:after="120" w:line="264" w:lineRule="auto"/>
    </w:pPr>
    <w:rPr>
      <w:rFonts w:eastAsiaTheme="minorHAnsi"/>
      <w:sz w:val="21"/>
      <w:szCs w:val="21"/>
    </w:rPr>
  </w:style>
  <w:style w:type="table" w:customStyle="1" w:styleId="TableGrid1">
    <w:name w:val="Table Grid1"/>
    <w:basedOn w:val="TableNormal"/>
    <w:next w:val="TableGrid"/>
    <w:uiPriority w:val="39"/>
    <w:rsid w:val="00D73905"/>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1">
    <w:name w:val="BT 1"/>
    <w:basedOn w:val="Normal"/>
    <w:link w:val="BT1Char"/>
    <w:rsid w:val="00D73905"/>
    <w:pPr>
      <w:autoSpaceDE w:val="0"/>
      <w:autoSpaceDN w:val="0"/>
      <w:adjustRightInd w:val="0"/>
      <w:spacing w:after="120"/>
      <w:jc w:val="both"/>
    </w:pPr>
    <w:rPr>
      <w:rFonts w:eastAsiaTheme="minorHAnsi" w:cstheme="minorHAnsi"/>
      <w:color w:val="000000"/>
      <w:sz w:val="21"/>
      <w:szCs w:val="21"/>
    </w:rPr>
  </w:style>
  <w:style w:type="character" w:customStyle="1" w:styleId="BT1Char">
    <w:name w:val="BT 1 Char"/>
    <w:basedOn w:val="DefaultParagraphFont"/>
    <w:link w:val="BT1"/>
    <w:rsid w:val="00D73905"/>
    <w:rPr>
      <w:rFonts w:eastAsiaTheme="minorHAnsi" w:cstheme="minorHAnsi"/>
      <w:color w:val="000000"/>
      <w:sz w:val="21"/>
      <w:szCs w:val="21"/>
    </w:rPr>
  </w:style>
  <w:style w:type="paragraph" w:styleId="ListBullet">
    <w:name w:val="List Bullet"/>
    <w:basedOn w:val="Normal"/>
    <w:uiPriority w:val="99"/>
    <w:unhideWhenUsed/>
    <w:rsid w:val="00A66ABB"/>
    <w:pPr>
      <w:numPr>
        <w:numId w:val="9"/>
      </w:numPr>
      <w:spacing w:after="200" w:line="276" w:lineRule="auto"/>
      <w:contextualSpacing/>
    </w:pPr>
    <w:rPr>
      <w:rFonts w:eastAsiaTheme="minorHAnsi"/>
    </w:rPr>
  </w:style>
  <w:style w:type="paragraph" w:styleId="BodyText">
    <w:name w:val="Body Text"/>
    <w:basedOn w:val="Normal"/>
    <w:link w:val="BodyTextChar"/>
    <w:unhideWhenUsed/>
    <w:rsid w:val="00AA1F6F"/>
    <w:pPr>
      <w:spacing w:after="120"/>
    </w:pPr>
  </w:style>
  <w:style w:type="character" w:customStyle="1" w:styleId="BodyTextChar">
    <w:name w:val="Body Text Char"/>
    <w:basedOn w:val="DefaultParagraphFont"/>
    <w:link w:val="BodyText"/>
    <w:rsid w:val="00AA1F6F"/>
  </w:style>
  <w:style w:type="paragraph" w:customStyle="1" w:styleId="TableContents">
    <w:name w:val="Table Contents"/>
    <w:basedOn w:val="Normal"/>
    <w:qFormat/>
    <w:rsid w:val="00AE0AF7"/>
    <w:pPr>
      <w:widowControl w:val="0"/>
      <w:suppressLineNumbers/>
      <w:spacing w:after="0" w:line="259" w:lineRule="auto"/>
    </w:pPr>
    <w:rPr>
      <w:rFonts w:ascii="Liberation Serif" w:eastAsia="SimSun" w:hAnsi="Liberation Serif" w:cs="Tahoma"/>
      <w:sz w:val="24"/>
      <w:szCs w:val="24"/>
      <w:lang w:eastAsia="zh-CN" w:bidi="ar-EG"/>
    </w:rPr>
  </w:style>
  <w:style w:type="character" w:customStyle="1" w:styleId="NumberingSymbols">
    <w:name w:val="Numbering Symbols"/>
    <w:qFormat/>
    <w:rsid w:val="00FD5D51"/>
  </w:style>
  <w:style w:type="character" w:customStyle="1" w:styleId="Bullets">
    <w:name w:val="Bullets"/>
    <w:qFormat/>
    <w:rsid w:val="00FD5D51"/>
    <w:rPr>
      <w:rFonts w:ascii="OpenSymbol" w:eastAsia="OpenSymbol" w:hAnsi="OpenSymbol" w:cs="OpenSymbol"/>
    </w:rPr>
  </w:style>
  <w:style w:type="character" w:customStyle="1" w:styleId="InternetLink">
    <w:name w:val="Internet Link"/>
    <w:rsid w:val="00FD5D51"/>
    <w:rPr>
      <w:color w:val="000080"/>
      <w:u w:val="single"/>
    </w:rPr>
  </w:style>
  <w:style w:type="character" w:customStyle="1" w:styleId="ListLabel1">
    <w:name w:val="ListLabel 1"/>
    <w:qFormat/>
    <w:rsid w:val="00FD5D51"/>
    <w:rPr>
      <w:rFonts w:cs="OpenSymbol"/>
    </w:rPr>
  </w:style>
  <w:style w:type="character" w:customStyle="1" w:styleId="ListLabel2">
    <w:name w:val="ListLabel 2"/>
    <w:qFormat/>
    <w:rsid w:val="00FD5D51"/>
    <w:rPr>
      <w:rFonts w:cs="OpenSymbol"/>
    </w:rPr>
  </w:style>
  <w:style w:type="character" w:customStyle="1" w:styleId="ListLabel3">
    <w:name w:val="ListLabel 3"/>
    <w:qFormat/>
    <w:rsid w:val="00FD5D51"/>
    <w:rPr>
      <w:rFonts w:cs="OpenSymbol"/>
    </w:rPr>
  </w:style>
  <w:style w:type="character" w:customStyle="1" w:styleId="ListLabel4">
    <w:name w:val="ListLabel 4"/>
    <w:qFormat/>
    <w:rsid w:val="00FD5D51"/>
    <w:rPr>
      <w:rFonts w:cs="OpenSymbol"/>
    </w:rPr>
  </w:style>
  <w:style w:type="character" w:customStyle="1" w:styleId="ListLabel5">
    <w:name w:val="ListLabel 5"/>
    <w:qFormat/>
    <w:rsid w:val="00FD5D51"/>
    <w:rPr>
      <w:rFonts w:cs="OpenSymbol"/>
    </w:rPr>
  </w:style>
  <w:style w:type="character" w:customStyle="1" w:styleId="ListLabel6">
    <w:name w:val="ListLabel 6"/>
    <w:qFormat/>
    <w:rsid w:val="00FD5D51"/>
    <w:rPr>
      <w:rFonts w:cs="OpenSymbol"/>
    </w:rPr>
  </w:style>
  <w:style w:type="character" w:customStyle="1" w:styleId="ListLabel7">
    <w:name w:val="ListLabel 7"/>
    <w:qFormat/>
    <w:rsid w:val="00FD5D51"/>
    <w:rPr>
      <w:rFonts w:cs="OpenSymbol"/>
    </w:rPr>
  </w:style>
  <w:style w:type="character" w:customStyle="1" w:styleId="ListLabel8">
    <w:name w:val="ListLabel 8"/>
    <w:qFormat/>
    <w:rsid w:val="00FD5D51"/>
    <w:rPr>
      <w:rFonts w:cs="OpenSymbol"/>
    </w:rPr>
  </w:style>
  <w:style w:type="character" w:customStyle="1" w:styleId="ListLabel9">
    <w:name w:val="ListLabel 9"/>
    <w:qFormat/>
    <w:rsid w:val="00FD5D51"/>
    <w:rPr>
      <w:rFonts w:cs="OpenSymbol"/>
    </w:rPr>
  </w:style>
  <w:style w:type="character" w:customStyle="1" w:styleId="ListLabel10">
    <w:name w:val="ListLabel 10"/>
    <w:qFormat/>
    <w:rsid w:val="00FD5D51"/>
    <w:rPr>
      <w:rFonts w:cs="OpenSymbol"/>
    </w:rPr>
  </w:style>
  <w:style w:type="character" w:customStyle="1" w:styleId="ListLabel11">
    <w:name w:val="ListLabel 11"/>
    <w:qFormat/>
    <w:rsid w:val="00FD5D51"/>
    <w:rPr>
      <w:rFonts w:cs="OpenSymbol"/>
    </w:rPr>
  </w:style>
  <w:style w:type="character" w:customStyle="1" w:styleId="ListLabel12">
    <w:name w:val="ListLabel 12"/>
    <w:qFormat/>
    <w:rsid w:val="00FD5D51"/>
    <w:rPr>
      <w:rFonts w:cs="OpenSymbol"/>
    </w:rPr>
  </w:style>
  <w:style w:type="character" w:customStyle="1" w:styleId="ListLabel13">
    <w:name w:val="ListLabel 13"/>
    <w:qFormat/>
    <w:rsid w:val="00FD5D51"/>
    <w:rPr>
      <w:rFonts w:cs="OpenSymbol"/>
    </w:rPr>
  </w:style>
  <w:style w:type="character" w:customStyle="1" w:styleId="ListLabel14">
    <w:name w:val="ListLabel 14"/>
    <w:qFormat/>
    <w:rsid w:val="00FD5D51"/>
    <w:rPr>
      <w:rFonts w:cs="OpenSymbol"/>
    </w:rPr>
  </w:style>
  <w:style w:type="character" w:customStyle="1" w:styleId="ListLabel15">
    <w:name w:val="ListLabel 15"/>
    <w:qFormat/>
    <w:rsid w:val="00FD5D51"/>
    <w:rPr>
      <w:rFonts w:cs="OpenSymbol"/>
    </w:rPr>
  </w:style>
  <w:style w:type="character" w:customStyle="1" w:styleId="ListLabel16">
    <w:name w:val="ListLabel 16"/>
    <w:qFormat/>
    <w:rsid w:val="00FD5D51"/>
    <w:rPr>
      <w:rFonts w:cs="OpenSymbol"/>
    </w:rPr>
  </w:style>
  <w:style w:type="character" w:customStyle="1" w:styleId="ListLabel17">
    <w:name w:val="ListLabel 17"/>
    <w:qFormat/>
    <w:rsid w:val="00FD5D51"/>
    <w:rPr>
      <w:rFonts w:cs="OpenSymbol"/>
    </w:rPr>
  </w:style>
  <w:style w:type="character" w:customStyle="1" w:styleId="ListLabel18">
    <w:name w:val="ListLabel 18"/>
    <w:qFormat/>
    <w:rsid w:val="00FD5D51"/>
    <w:rPr>
      <w:rFonts w:cs="OpenSymbol"/>
    </w:rPr>
  </w:style>
  <w:style w:type="character" w:customStyle="1" w:styleId="ListLabel19">
    <w:name w:val="ListLabel 19"/>
    <w:qFormat/>
    <w:rsid w:val="00FD5D51"/>
    <w:rPr>
      <w:rFonts w:cs="OpenSymbol"/>
    </w:rPr>
  </w:style>
  <w:style w:type="character" w:customStyle="1" w:styleId="ListLabel20">
    <w:name w:val="ListLabel 20"/>
    <w:qFormat/>
    <w:rsid w:val="00FD5D51"/>
    <w:rPr>
      <w:rFonts w:cs="OpenSymbol"/>
    </w:rPr>
  </w:style>
  <w:style w:type="character" w:customStyle="1" w:styleId="ListLabel21">
    <w:name w:val="ListLabel 21"/>
    <w:qFormat/>
    <w:rsid w:val="00FD5D51"/>
    <w:rPr>
      <w:rFonts w:cs="OpenSymbol"/>
    </w:rPr>
  </w:style>
  <w:style w:type="character" w:customStyle="1" w:styleId="ListLabel22">
    <w:name w:val="ListLabel 22"/>
    <w:qFormat/>
    <w:rsid w:val="00FD5D51"/>
    <w:rPr>
      <w:rFonts w:cs="OpenSymbol"/>
    </w:rPr>
  </w:style>
  <w:style w:type="character" w:customStyle="1" w:styleId="ListLabel23">
    <w:name w:val="ListLabel 23"/>
    <w:qFormat/>
    <w:rsid w:val="00FD5D51"/>
    <w:rPr>
      <w:rFonts w:cs="OpenSymbol"/>
    </w:rPr>
  </w:style>
  <w:style w:type="character" w:customStyle="1" w:styleId="ListLabel24">
    <w:name w:val="ListLabel 24"/>
    <w:qFormat/>
    <w:rsid w:val="00FD5D51"/>
    <w:rPr>
      <w:rFonts w:cs="OpenSymbol"/>
    </w:rPr>
  </w:style>
  <w:style w:type="character" w:customStyle="1" w:styleId="ListLabel25">
    <w:name w:val="ListLabel 25"/>
    <w:qFormat/>
    <w:rsid w:val="00FD5D51"/>
    <w:rPr>
      <w:rFonts w:cs="OpenSymbol"/>
    </w:rPr>
  </w:style>
  <w:style w:type="character" w:customStyle="1" w:styleId="ListLabel26">
    <w:name w:val="ListLabel 26"/>
    <w:qFormat/>
    <w:rsid w:val="00FD5D51"/>
    <w:rPr>
      <w:rFonts w:cs="OpenSymbol"/>
    </w:rPr>
  </w:style>
  <w:style w:type="character" w:customStyle="1" w:styleId="ListLabel27">
    <w:name w:val="ListLabel 27"/>
    <w:qFormat/>
    <w:rsid w:val="00FD5D51"/>
    <w:rPr>
      <w:rFonts w:cs="OpenSymbol"/>
    </w:rPr>
  </w:style>
  <w:style w:type="character" w:customStyle="1" w:styleId="ListLabel28">
    <w:name w:val="ListLabel 28"/>
    <w:qFormat/>
    <w:rsid w:val="00FD5D51"/>
    <w:rPr>
      <w:rFonts w:cs="OpenSymbol"/>
    </w:rPr>
  </w:style>
  <w:style w:type="character" w:customStyle="1" w:styleId="ListLabel29">
    <w:name w:val="ListLabel 29"/>
    <w:qFormat/>
    <w:rsid w:val="00FD5D51"/>
    <w:rPr>
      <w:rFonts w:cs="OpenSymbol"/>
    </w:rPr>
  </w:style>
  <w:style w:type="character" w:customStyle="1" w:styleId="ListLabel30">
    <w:name w:val="ListLabel 30"/>
    <w:qFormat/>
    <w:rsid w:val="00FD5D51"/>
    <w:rPr>
      <w:rFonts w:cs="OpenSymbol"/>
    </w:rPr>
  </w:style>
  <w:style w:type="character" w:customStyle="1" w:styleId="ListLabel31">
    <w:name w:val="ListLabel 31"/>
    <w:qFormat/>
    <w:rsid w:val="00FD5D51"/>
    <w:rPr>
      <w:rFonts w:cs="OpenSymbol"/>
    </w:rPr>
  </w:style>
  <w:style w:type="character" w:customStyle="1" w:styleId="ListLabel32">
    <w:name w:val="ListLabel 32"/>
    <w:qFormat/>
    <w:rsid w:val="00FD5D51"/>
    <w:rPr>
      <w:rFonts w:cs="OpenSymbol"/>
    </w:rPr>
  </w:style>
  <w:style w:type="character" w:customStyle="1" w:styleId="ListLabel33">
    <w:name w:val="ListLabel 33"/>
    <w:qFormat/>
    <w:rsid w:val="00FD5D51"/>
    <w:rPr>
      <w:rFonts w:cs="OpenSymbol"/>
    </w:rPr>
  </w:style>
  <w:style w:type="character" w:customStyle="1" w:styleId="ListLabel34">
    <w:name w:val="ListLabel 34"/>
    <w:qFormat/>
    <w:rsid w:val="00FD5D51"/>
    <w:rPr>
      <w:rFonts w:cs="OpenSymbol"/>
    </w:rPr>
  </w:style>
  <w:style w:type="character" w:customStyle="1" w:styleId="ListLabel35">
    <w:name w:val="ListLabel 35"/>
    <w:qFormat/>
    <w:rsid w:val="00FD5D51"/>
    <w:rPr>
      <w:rFonts w:cs="OpenSymbol"/>
    </w:rPr>
  </w:style>
  <w:style w:type="character" w:customStyle="1" w:styleId="ListLabel36">
    <w:name w:val="ListLabel 36"/>
    <w:qFormat/>
    <w:rsid w:val="00FD5D51"/>
    <w:rPr>
      <w:rFonts w:cs="OpenSymbol"/>
    </w:rPr>
  </w:style>
  <w:style w:type="character" w:customStyle="1" w:styleId="ListLabel37">
    <w:name w:val="ListLabel 37"/>
    <w:qFormat/>
    <w:rsid w:val="00FD5D51"/>
    <w:rPr>
      <w:rFonts w:cs="OpenSymbol"/>
    </w:rPr>
  </w:style>
  <w:style w:type="character" w:customStyle="1" w:styleId="ListLabel38">
    <w:name w:val="ListLabel 38"/>
    <w:qFormat/>
    <w:rsid w:val="00FD5D51"/>
    <w:rPr>
      <w:rFonts w:cs="OpenSymbol"/>
    </w:rPr>
  </w:style>
  <w:style w:type="character" w:customStyle="1" w:styleId="ListLabel39">
    <w:name w:val="ListLabel 39"/>
    <w:qFormat/>
    <w:rsid w:val="00FD5D51"/>
    <w:rPr>
      <w:rFonts w:cs="OpenSymbol"/>
    </w:rPr>
  </w:style>
  <w:style w:type="character" w:customStyle="1" w:styleId="ListLabel40">
    <w:name w:val="ListLabel 40"/>
    <w:qFormat/>
    <w:rsid w:val="00FD5D51"/>
    <w:rPr>
      <w:rFonts w:cs="OpenSymbol"/>
    </w:rPr>
  </w:style>
  <w:style w:type="character" w:customStyle="1" w:styleId="ListLabel41">
    <w:name w:val="ListLabel 41"/>
    <w:qFormat/>
    <w:rsid w:val="00FD5D51"/>
    <w:rPr>
      <w:rFonts w:cs="OpenSymbol"/>
    </w:rPr>
  </w:style>
  <w:style w:type="character" w:customStyle="1" w:styleId="ListLabel42">
    <w:name w:val="ListLabel 42"/>
    <w:qFormat/>
    <w:rsid w:val="00FD5D51"/>
    <w:rPr>
      <w:rFonts w:cs="OpenSymbol"/>
    </w:rPr>
  </w:style>
  <w:style w:type="character" w:customStyle="1" w:styleId="ListLabel43">
    <w:name w:val="ListLabel 43"/>
    <w:qFormat/>
    <w:rsid w:val="00FD5D51"/>
    <w:rPr>
      <w:rFonts w:cs="OpenSymbol"/>
    </w:rPr>
  </w:style>
  <w:style w:type="character" w:customStyle="1" w:styleId="ListLabel44">
    <w:name w:val="ListLabel 44"/>
    <w:qFormat/>
    <w:rsid w:val="00FD5D51"/>
    <w:rPr>
      <w:rFonts w:cs="OpenSymbol"/>
    </w:rPr>
  </w:style>
  <w:style w:type="character" w:customStyle="1" w:styleId="ListLabel45">
    <w:name w:val="ListLabel 45"/>
    <w:qFormat/>
    <w:rsid w:val="00FD5D51"/>
    <w:rPr>
      <w:rFonts w:cs="OpenSymbol"/>
    </w:rPr>
  </w:style>
  <w:style w:type="character" w:customStyle="1" w:styleId="ListLabel46">
    <w:name w:val="ListLabel 46"/>
    <w:qFormat/>
    <w:rsid w:val="00FD5D51"/>
    <w:rPr>
      <w:rFonts w:cs="OpenSymbol"/>
    </w:rPr>
  </w:style>
  <w:style w:type="character" w:customStyle="1" w:styleId="ListLabel47">
    <w:name w:val="ListLabel 47"/>
    <w:qFormat/>
    <w:rsid w:val="00FD5D51"/>
    <w:rPr>
      <w:rFonts w:cs="OpenSymbol"/>
    </w:rPr>
  </w:style>
  <w:style w:type="character" w:customStyle="1" w:styleId="ListLabel48">
    <w:name w:val="ListLabel 48"/>
    <w:qFormat/>
    <w:rsid w:val="00FD5D51"/>
    <w:rPr>
      <w:rFonts w:cs="OpenSymbol"/>
    </w:rPr>
  </w:style>
  <w:style w:type="character" w:customStyle="1" w:styleId="ListLabel49">
    <w:name w:val="ListLabel 49"/>
    <w:qFormat/>
    <w:rsid w:val="00FD5D51"/>
    <w:rPr>
      <w:rFonts w:cs="OpenSymbol"/>
    </w:rPr>
  </w:style>
  <w:style w:type="character" w:customStyle="1" w:styleId="ListLabel50">
    <w:name w:val="ListLabel 50"/>
    <w:qFormat/>
    <w:rsid w:val="00FD5D51"/>
    <w:rPr>
      <w:rFonts w:cs="OpenSymbol"/>
    </w:rPr>
  </w:style>
  <w:style w:type="character" w:customStyle="1" w:styleId="ListLabel51">
    <w:name w:val="ListLabel 51"/>
    <w:qFormat/>
    <w:rsid w:val="00FD5D51"/>
    <w:rPr>
      <w:rFonts w:cs="OpenSymbol"/>
    </w:rPr>
  </w:style>
  <w:style w:type="character" w:customStyle="1" w:styleId="ListLabel52">
    <w:name w:val="ListLabel 52"/>
    <w:qFormat/>
    <w:rsid w:val="00FD5D51"/>
    <w:rPr>
      <w:rFonts w:cs="OpenSymbol"/>
    </w:rPr>
  </w:style>
  <w:style w:type="character" w:customStyle="1" w:styleId="ListLabel53">
    <w:name w:val="ListLabel 53"/>
    <w:qFormat/>
    <w:rsid w:val="00FD5D51"/>
    <w:rPr>
      <w:rFonts w:cs="OpenSymbol"/>
    </w:rPr>
  </w:style>
  <w:style w:type="character" w:customStyle="1" w:styleId="ListLabel54">
    <w:name w:val="ListLabel 54"/>
    <w:qFormat/>
    <w:rsid w:val="00FD5D51"/>
    <w:rPr>
      <w:rFonts w:cs="OpenSymbol"/>
    </w:rPr>
  </w:style>
  <w:style w:type="character" w:customStyle="1" w:styleId="ListLabel55">
    <w:name w:val="ListLabel 55"/>
    <w:qFormat/>
    <w:rsid w:val="00FD5D51"/>
    <w:rPr>
      <w:rFonts w:cs="OpenSymbol"/>
    </w:rPr>
  </w:style>
  <w:style w:type="character" w:customStyle="1" w:styleId="ListLabel56">
    <w:name w:val="ListLabel 56"/>
    <w:qFormat/>
    <w:rsid w:val="00FD5D51"/>
    <w:rPr>
      <w:rFonts w:cs="OpenSymbol"/>
    </w:rPr>
  </w:style>
  <w:style w:type="character" w:customStyle="1" w:styleId="ListLabel57">
    <w:name w:val="ListLabel 57"/>
    <w:qFormat/>
    <w:rsid w:val="00FD5D51"/>
    <w:rPr>
      <w:rFonts w:cs="OpenSymbol"/>
    </w:rPr>
  </w:style>
  <w:style w:type="character" w:customStyle="1" w:styleId="ListLabel58">
    <w:name w:val="ListLabel 58"/>
    <w:qFormat/>
    <w:rsid w:val="00FD5D51"/>
    <w:rPr>
      <w:rFonts w:cs="OpenSymbol"/>
    </w:rPr>
  </w:style>
  <w:style w:type="character" w:customStyle="1" w:styleId="ListLabel59">
    <w:name w:val="ListLabel 59"/>
    <w:qFormat/>
    <w:rsid w:val="00FD5D51"/>
    <w:rPr>
      <w:rFonts w:cs="OpenSymbol"/>
    </w:rPr>
  </w:style>
  <w:style w:type="character" w:customStyle="1" w:styleId="ListLabel60">
    <w:name w:val="ListLabel 60"/>
    <w:qFormat/>
    <w:rsid w:val="00FD5D51"/>
    <w:rPr>
      <w:rFonts w:cs="OpenSymbol"/>
    </w:rPr>
  </w:style>
  <w:style w:type="character" w:customStyle="1" w:styleId="ListLabel61">
    <w:name w:val="ListLabel 61"/>
    <w:qFormat/>
    <w:rsid w:val="00FD5D51"/>
    <w:rPr>
      <w:rFonts w:cs="OpenSymbol"/>
    </w:rPr>
  </w:style>
  <w:style w:type="character" w:customStyle="1" w:styleId="ListLabel62">
    <w:name w:val="ListLabel 62"/>
    <w:qFormat/>
    <w:rsid w:val="00FD5D51"/>
    <w:rPr>
      <w:rFonts w:cs="OpenSymbol"/>
    </w:rPr>
  </w:style>
  <w:style w:type="character" w:customStyle="1" w:styleId="ListLabel63">
    <w:name w:val="ListLabel 63"/>
    <w:qFormat/>
    <w:rsid w:val="00FD5D51"/>
    <w:rPr>
      <w:rFonts w:cs="OpenSymbol"/>
    </w:rPr>
  </w:style>
  <w:style w:type="character" w:customStyle="1" w:styleId="ListLabel64">
    <w:name w:val="ListLabel 64"/>
    <w:qFormat/>
    <w:rsid w:val="00FD5D51"/>
    <w:rPr>
      <w:rFonts w:cs="OpenSymbol"/>
    </w:rPr>
  </w:style>
  <w:style w:type="character" w:customStyle="1" w:styleId="ListLabel65">
    <w:name w:val="ListLabel 65"/>
    <w:qFormat/>
    <w:rsid w:val="00FD5D51"/>
    <w:rPr>
      <w:rFonts w:cs="OpenSymbol"/>
    </w:rPr>
  </w:style>
  <w:style w:type="character" w:customStyle="1" w:styleId="ListLabel66">
    <w:name w:val="ListLabel 66"/>
    <w:qFormat/>
    <w:rsid w:val="00FD5D51"/>
    <w:rPr>
      <w:rFonts w:cs="OpenSymbol"/>
    </w:rPr>
  </w:style>
  <w:style w:type="character" w:customStyle="1" w:styleId="ListLabel67">
    <w:name w:val="ListLabel 67"/>
    <w:qFormat/>
    <w:rsid w:val="00FD5D51"/>
    <w:rPr>
      <w:rFonts w:cs="OpenSymbol"/>
    </w:rPr>
  </w:style>
  <w:style w:type="character" w:customStyle="1" w:styleId="ListLabel68">
    <w:name w:val="ListLabel 68"/>
    <w:qFormat/>
    <w:rsid w:val="00FD5D51"/>
    <w:rPr>
      <w:rFonts w:cs="OpenSymbol"/>
    </w:rPr>
  </w:style>
  <w:style w:type="character" w:customStyle="1" w:styleId="ListLabel69">
    <w:name w:val="ListLabel 69"/>
    <w:qFormat/>
    <w:rsid w:val="00FD5D51"/>
    <w:rPr>
      <w:rFonts w:cs="OpenSymbol"/>
    </w:rPr>
  </w:style>
  <w:style w:type="character" w:customStyle="1" w:styleId="ListLabel70">
    <w:name w:val="ListLabel 70"/>
    <w:qFormat/>
    <w:rsid w:val="00FD5D51"/>
    <w:rPr>
      <w:rFonts w:cs="OpenSymbol"/>
    </w:rPr>
  </w:style>
  <w:style w:type="character" w:customStyle="1" w:styleId="ListLabel71">
    <w:name w:val="ListLabel 71"/>
    <w:qFormat/>
    <w:rsid w:val="00FD5D51"/>
    <w:rPr>
      <w:rFonts w:cs="OpenSymbol"/>
    </w:rPr>
  </w:style>
  <w:style w:type="character" w:customStyle="1" w:styleId="ListLabel72">
    <w:name w:val="ListLabel 72"/>
    <w:qFormat/>
    <w:rsid w:val="00FD5D51"/>
    <w:rPr>
      <w:rFonts w:cs="OpenSymbol"/>
    </w:rPr>
  </w:style>
  <w:style w:type="character" w:customStyle="1" w:styleId="ListLabel73">
    <w:name w:val="ListLabel 73"/>
    <w:qFormat/>
    <w:rsid w:val="00FD5D51"/>
    <w:rPr>
      <w:rFonts w:cs="OpenSymbol"/>
    </w:rPr>
  </w:style>
  <w:style w:type="character" w:customStyle="1" w:styleId="ListLabel74">
    <w:name w:val="ListLabel 74"/>
    <w:qFormat/>
    <w:rsid w:val="00FD5D51"/>
    <w:rPr>
      <w:rFonts w:cs="OpenSymbol"/>
    </w:rPr>
  </w:style>
  <w:style w:type="character" w:customStyle="1" w:styleId="ListLabel75">
    <w:name w:val="ListLabel 75"/>
    <w:qFormat/>
    <w:rsid w:val="00FD5D51"/>
    <w:rPr>
      <w:rFonts w:cs="OpenSymbol"/>
    </w:rPr>
  </w:style>
  <w:style w:type="character" w:customStyle="1" w:styleId="ListLabel76">
    <w:name w:val="ListLabel 76"/>
    <w:qFormat/>
    <w:rsid w:val="00FD5D51"/>
    <w:rPr>
      <w:rFonts w:cs="OpenSymbol"/>
    </w:rPr>
  </w:style>
  <w:style w:type="character" w:customStyle="1" w:styleId="ListLabel77">
    <w:name w:val="ListLabel 77"/>
    <w:qFormat/>
    <w:rsid w:val="00FD5D51"/>
    <w:rPr>
      <w:rFonts w:cs="OpenSymbol"/>
    </w:rPr>
  </w:style>
  <w:style w:type="character" w:customStyle="1" w:styleId="ListLabel78">
    <w:name w:val="ListLabel 78"/>
    <w:qFormat/>
    <w:rsid w:val="00FD5D51"/>
    <w:rPr>
      <w:rFonts w:cs="OpenSymbol"/>
    </w:rPr>
  </w:style>
  <w:style w:type="character" w:customStyle="1" w:styleId="ListLabel79">
    <w:name w:val="ListLabel 79"/>
    <w:qFormat/>
    <w:rsid w:val="00FD5D51"/>
    <w:rPr>
      <w:rFonts w:cs="OpenSymbol"/>
    </w:rPr>
  </w:style>
  <w:style w:type="character" w:customStyle="1" w:styleId="ListLabel80">
    <w:name w:val="ListLabel 80"/>
    <w:qFormat/>
    <w:rsid w:val="00FD5D51"/>
    <w:rPr>
      <w:rFonts w:cs="OpenSymbol"/>
    </w:rPr>
  </w:style>
  <w:style w:type="character" w:customStyle="1" w:styleId="ListLabel81">
    <w:name w:val="ListLabel 81"/>
    <w:qFormat/>
    <w:rsid w:val="00FD5D51"/>
    <w:rPr>
      <w:rFonts w:cs="OpenSymbol"/>
    </w:rPr>
  </w:style>
  <w:style w:type="character" w:customStyle="1" w:styleId="ListLabel82">
    <w:name w:val="ListLabel 82"/>
    <w:qFormat/>
    <w:rsid w:val="00FD5D51"/>
    <w:rPr>
      <w:rFonts w:cs="OpenSymbol"/>
    </w:rPr>
  </w:style>
  <w:style w:type="character" w:customStyle="1" w:styleId="ListLabel83">
    <w:name w:val="ListLabel 83"/>
    <w:qFormat/>
    <w:rsid w:val="00FD5D51"/>
    <w:rPr>
      <w:rFonts w:cs="OpenSymbol"/>
    </w:rPr>
  </w:style>
  <w:style w:type="character" w:customStyle="1" w:styleId="ListLabel84">
    <w:name w:val="ListLabel 84"/>
    <w:qFormat/>
    <w:rsid w:val="00FD5D51"/>
    <w:rPr>
      <w:rFonts w:cs="OpenSymbol"/>
    </w:rPr>
  </w:style>
  <w:style w:type="character" w:customStyle="1" w:styleId="ListLabel85">
    <w:name w:val="ListLabel 85"/>
    <w:qFormat/>
    <w:rsid w:val="00FD5D51"/>
    <w:rPr>
      <w:rFonts w:cs="OpenSymbol"/>
    </w:rPr>
  </w:style>
  <w:style w:type="character" w:customStyle="1" w:styleId="ListLabel86">
    <w:name w:val="ListLabel 86"/>
    <w:qFormat/>
    <w:rsid w:val="00FD5D51"/>
    <w:rPr>
      <w:rFonts w:cs="OpenSymbol"/>
    </w:rPr>
  </w:style>
  <w:style w:type="character" w:customStyle="1" w:styleId="ListLabel87">
    <w:name w:val="ListLabel 87"/>
    <w:qFormat/>
    <w:rsid w:val="00FD5D51"/>
    <w:rPr>
      <w:rFonts w:cs="OpenSymbol"/>
    </w:rPr>
  </w:style>
  <w:style w:type="character" w:customStyle="1" w:styleId="ListLabel88">
    <w:name w:val="ListLabel 88"/>
    <w:qFormat/>
    <w:rsid w:val="00FD5D51"/>
    <w:rPr>
      <w:rFonts w:cs="OpenSymbol"/>
    </w:rPr>
  </w:style>
  <w:style w:type="character" w:customStyle="1" w:styleId="ListLabel89">
    <w:name w:val="ListLabel 89"/>
    <w:qFormat/>
    <w:rsid w:val="00FD5D51"/>
    <w:rPr>
      <w:rFonts w:cs="OpenSymbol"/>
    </w:rPr>
  </w:style>
  <w:style w:type="character" w:customStyle="1" w:styleId="ListLabel90">
    <w:name w:val="ListLabel 90"/>
    <w:qFormat/>
    <w:rsid w:val="00FD5D51"/>
    <w:rPr>
      <w:rFonts w:cs="OpenSymbol"/>
    </w:rPr>
  </w:style>
  <w:style w:type="character" w:customStyle="1" w:styleId="ListLabel91">
    <w:name w:val="ListLabel 91"/>
    <w:qFormat/>
    <w:rsid w:val="00FD5D51"/>
    <w:rPr>
      <w:rFonts w:cs="OpenSymbol"/>
    </w:rPr>
  </w:style>
  <w:style w:type="character" w:customStyle="1" w:styleId="ListLabel92">
    <w:name w:val="ListLabel 92"/>
    <w:qFormat/>
    <w:rsid w:val="00FD5D51"/>
    <w:rPr>
      <w:rFonts w:cs="OpenSymbol"/>
    </w:rPr>
  </w:style>
  <w:style w:type="character" w:customStyle="1" w:styleId="ListLabel93">
    <w:name w:val="ListLabel 93"/>
    <w:qFormat/>
    <w:rsid w:val="00FD5D51"/>
    <w:rPr>
      <w:rFonts w:cs="OpenSymbol"/>
    </w:rPr>
  </w:style>
  <w:style w:type="character" w:customStyle="1" w:styleId="ListLabel94">
    <w:name w:val="ListLabel 94"/>
    <w:qFormat/>
    <w:rsid w:val="00FD5D51"/>
    <w:rPr>
      <w:rFonts w:cs="OpenSymbol"/>
    </w:rPr>
  </w:style>
  <w:style w:type="character" w:customStyle="1" w:styleId="ListLabel95">
    <w:name w:val="ListLabel 95"/>
    <w:qFormat/>
    <w:rsid w:val="00FD5D51"/>
    <w:rPr>
      <w:rFonts w:cs="OpenSymbol"/>
    </w:rPr>
  </w:style>
  <w:style w:type="character" w:customStyle="1" w:styleId="ListLabel96">
    <w:name w:val="ListLabel 96"/>
    <w:qFormat/>
    <w:rsid w:val="00FD5D51"/>
    <w:rPr>
      <w:rFonts w:cs="OpenSymbol"/>
    </w:rPr>
  </w:style>
  <w:style w:type="character" w:customStyle="1" w:styleId="ListLabel97">
    <w:name w:val="ListLabel 97"/>
    <w:qFormat/>
    <w:rsid w:val="00FD5D51"/>
    <w:rPr>
      <w:rFonts w:cs="OpenSymbol"/>
    </w:rPr>
  </w:style>
  <w:style w:type="character" w:customStyle="1" w:styleId="ListLabel98">
    <w:name w:val="ListLabel 98"/>
    <w:qFormat/>
    <w:rsid w:val="00FD5D51"/>
    <w:rPr>
      <w:rFonts w:cs="OpenSymbol"/>
    </w:rPr>
  </w:style>
  <w:style w:type="character" w:customStyle="1" w:styleId="ListLabel99">
    <w:name w:val="ListLabel 99"/>
    <w:qFormat/>
    <w:rsid w:val="00FD5D51"/>
    <w:rPr>
      <w:rFonts w:cs="OpenSymbol"/>
    </w:rPr>
  </w:style>
  <w:style w:type="character" w:customStyle="1" w:styleId="ListLabel100">
    <w:name w:val="ListLabel 100"/>
    <w:qFormat/>
    <w:rsid w:val="00FD5D51"/>
    <w:rPr>
      <w:rFonts w:cs="OpenSymbol"/>
    </w:rPr>
  </w:style>
  <w:style w:type="character" w:customStyle="1" w:styleId="ListLabel101">
    <w:name w:val="ListLabel 101"/>
    <w:qFormat/>
    <w:rsid w:val="00FD5D51"/>
    <w:rPr>
      <w:rFonts w:cs="OpenSymbol"/>
    </w:rPr>
  </w:style>
  <w:style w:type="character" w:customStyle="1" w:styleId="ListLabel102">
    <w:name w:val="ListLabel 102"/>
    <w:qFormat/>
    <w:rsid w:val="00FD5D51"/>
    <w:rPr>
      <w:rFonts w:cs="OpenSymbol"/>
    </w:rPr>
  </w:style>
  <w:style w:type="character" w:customStyle="1" w:styleId="ListLabel103">
    <w:name w:val="ListLabel 103"/>
    <w:qFormat/>
    <w:rsid w:val="00FD5D51"/>
    <w:rPr>
      <w:rFonts w:cs="OpenSymbol"/>
    </w:rPr>
  </w:style>
  <w:style w:type="character" w:customStyle="1" w:styleId="ListLabel104">
    <w:name w:val="ListLabel 104"/>
    <w:qFormat/>
    <w:rsid w:val="00FD5D51"/>
    <w:rPr>
      <w:rFonts w:cs="OpenSymbol"/>
    </w:rPr>
  </w:style>
  <w:style w:type="character" w:customStyle="1" w:styleId="ListLabel105">
    <w:name w:val="ListLabel 105"/>
    <w:qFormat/>
    <w:rsid w:val="00FD5D51"/>
    <w:rPr>
      <w:rFonts w:cs="OpenSymbol"/>
    </w:rPr>
  </w:style>
  <w:style w:type="character" w:customStyle="1" w:styleId="ListLabel106">
    <w:name w:val="ListLabel 106"/>
    <w:qFormat/>
    <w:rsid w:val="00FD5D51"/>
    <w:rPr>
      <w:rFonts w:cs="OpenSymbol"/>
    </w:rPr>
  </w:style>
  <w:style w:type="character" w:customStyle="1" w:styleId="ListLabel107">
    <w:name w:val="ListLabel 107"/>
    <w:qFormat/>
    <w:rsid w:val="00FD5D51"/>
    <w:rPr>
      <w:rFonts w:cs="OpenSymbol"/>
    </w:rPr>
  </w:style>
  <w:style w:type="character" w:customStyle="1" w:styleId="ListLabel108">
    <w:name w:val="ListLabel 108"/>
    <w:qFormat/>
    <w:rsid w:val="00FD5D51"/>
    <w:rPr>
      <w:rFonts w:cs="OpenSymbol"/>
    </w:rPr>
  </w:style>
  <w:style w:type="character" w:customStyle="1" w:styleId="ListLabel109">
    <w:name w:val="ListLabel 109"/>
    <w:qFormat/>
    <w:rsid w:val="00FD5D51"/>
    <w:rPr>
      <w:rFonts w:cs="OpenSymbol"/>
    </w:rPr>
  </w:style>
  <w:style w:type="character" w:customStyle="1" w:styleId="ListLabel110">
    <w:name w:val="ListLabel 110"/>
    <w:qFormat/>
    <w:rsid w:val="00FD5D51"/>
    <w:rPr>
      <w:rFonts w:cs="OpenSymbol"/>
    </w:rPr>
  </w:style>
  <w:style w:type="character" w:customStyle="1" w:styleId="ListLabel111">
    <w:name w:val="ListLabel 111"/>
    <w:qFormat/>
    <w:rsid w:val="00FD5D51"/>
    <w:rPr>
      <w:rFonts w:cs="OpenSymbol"/>
    </w:rPr>
  </w:style>
  <w:style w:type="character" w:customStyle="1" w:styleId="ListLabel112">
    <w:name w:val="ListLabel 112"/>
    <w:qFormat/>
    <w:rsid w:val="00FD5D51"/>
    <w:rPr>
      <w:rFonts w:cs="OpenSymbol"/>
    </w:rPr>
  </w:style>
  <w:style w:type="character" w:customStyle="1" w:styleId="ListLabel113">
    <w:name w:val="ListLabel 113"/>
    <w:qFormat/>
    <w:rsid w:val="00FD5D51"/>
    <w:rPr>
      <w:rFonts w:cs="OpenSymbol"/>
    </w:rPr>
  </w:style>
  <w:style w:type="character" w:customStyle="1" w:styleId="ListLabel114">
    <w:name w:val="ListLabel 114"/>
    <w:qFormat/>
    <w:rsid w:val="00FD5D51"/>
    <w:rPr>
      <w:rFonts w:cs="OpenSymbol"/>
    </w:rPr>
  </w:style>
  <w:style w:type="character" w:customStyle="1" w:styleId="ListLabel115">
    <w:name w:val="ListLabel 115"/>
    <w:qFormat/>
    <w:rsid w:val="00FD5D51"/>
    <w:rPr>
      <w:rFonts w:cs="OpenSymbol"/>
    </w:rPr>
  </w:style>
  <w:style w:type="character" w:customStyle="1" w:styleId="ListLabel116">
    <w:name w:val="ListLabel 116"/>
    <w:qFormat/>
    <w:rsid w:val="00FD5D51"/>
    <w:rPr>
      <w:rFonts w:cs="OpenSymbol"/>
    </w:rPr>
  </w:style>
  <w:style w:type="character" w:customStyle="1" w:styleId="ListLabel117">
    <w:name w:val="ListLabel 117"/>
    <w:qFormat/>
    <w:rsid w:val="00FD5D51"/>
    <w:rPr>
      <w:rFonts w:cs="OpenSymbol"/>
    </w:rPr>
  </w:style>
  <w:style w:type="character" w:customStyle="1" w:styleId="ListLabel118">
    <w:name w:val="ListLabel 118"/>
    <w:qFormat/>
    <w:rsid w:val="00FD5D51"/>
    <w:rPr>
      <w:rFonts w:cs="OpenSymbol"/>
    </w:rPr>
  </w:style>
  <w:style w:type="character" w:customStyle="1" w:styleId="ListLabel119">
    <w:name w:val="ListLabel 119"/>
    <w:qFormat/>
    <w:rsid w:val="00FD5D51"/>
    <w:rPr>
      <w:rFonts w:cs="OpenSymbol"/>
    </w:rPr>
  </w:style>
  <w:style w:type="character" w:customStyle="1" w:styleId="ListLabel120">
    <w:name w:val="ListLabel 120"/>
    <w:qFormat/>
    <w:rsid w:val="00FD5D51"/>
    <w:rPr>
      <w:rFonts w:cs="OpenSymbol"/>
    </w:rPr>
  </w:style>
  <w:style w:type="character" w:customStyle="1" w:styleId="ListLabel121">
    <w:name w:val="ListLabel 121"/>
    <w:qFormat/>
    <w:rsid w:val="00FD5D51"/>
    <w:rPr>
      <w:rFonts w:cs="OpenSymbol"/>
    </w:rPr>
  </w:style>
  <w:style w:type="character" w:customStyle="1" w:styleId="ListLabel122">
    <w:name w:val="ListLabel 122"/>
    <w:qFormat/>
    <w:rsid w:val="00FD5D51"/>
    <w:rPr>
      <w:rFonts w:cs="OpenSymbol"/>
    </w:rPr>
  </w:style>
  <w:style w:type="character" w:customStyle="1" w:styleId="ListLabel123">
    <w:name w:val="ListLabel 123"/>
    <w:qFormat/>
    <w:rsid w:val="00FD5D51"/>
    <w:rPr>
      <w:rFonts w:cs="OpenSymbol"/>
    </w:rPr>
  </w:style>
  <w:style w:type="character" w:customStyle="1" w:styleId="ListLabel124">
    <w:name w:val="ListLabel 124"/>
    <w:qFormat/>
    <w:rsid w:val="00FD5D51"/>
    <w:rPr>
      <w:rFonts w:cs="OpenSymbol"/>
    </w:rPr>
  </w:style>
  <w:style w:type="character" w:customStyle="1" w:styleId="ListLabel125">
    <w:name w:val="ListLabel 125"/>
    <w:qFormat/>
    <w:rsid w:val="00FD5D51"/>
    <w:rPr>
      <w:rFonts w:cs="OpenSymbol"/>
    </w:rPr>
  </w:style>
  <w:style w:type="character" w:customStyle="1" w:styleId="ListLabel126">
    <w:name w:val="ListLabel 126"/>
    <w:qFormat/>
    <w:rsid w:val="00FD5D51"/>
    <w:rPr>
      <w:rFonts w:cs="OpenSymbol"/>
    </w:rPr>
  </w:style>
  <w:style w:type="character" w:customStyle="1" w:styleId="ListLabel127">
    <w:name w:val="ListLabel 127"/>
    <w:qFormat/>
    <w:rsid w:val="00FD5D51"/>
    <w:rPr>
      <w:rFonts w:cs="OpenSymbol"/>
    </w:rPr>
  </w:style>
  <w:style w:type="character" w:customStyle="1" w:styleId="ListLabel128">
    <w:name w:val="ListLabel 128"/>
    <w:qFormat/>
    <w:rsid w:val="00FD5D51"/>
    <w:rPr>
      <w:rFonts w:cs="OpenSymbol"/>
    </w:rPr>
  </w:style>
  <w:style w:type="character" w:customStyle="1" w:styleId="ListLabel129">
    <w:name w:val="ListLabel 129"/>
    <w:qFormat/>
    <w:rsid w:val="00FD5D51"/>
    <w:rPr>
      <w:rFonts w:cs="OpenSymbol"/>
    </w:rPr>
  </w:style>
  <w:style w:type="character" w:customStyle="1" w:styleId="ListLabel130">
    <w:name w:val="ListLabel 130"/>
    <w:qFormat/>
    <w:rsid w:val="00FD5D51"/>
    <w:rPr>
      <w:rFonts w:cs="OpenSymbol"/>
    </w:rPr>
  </w:style>
  <w:style w:type="character" w:customStyle="1" w:styleId="ListLabel131">
    <w:name w:val="ListLabel 131"/>
    <w:qFormat/>
    <w:rsid w:val="00FD5D51"/>
    <w:rPr>
      <w:rFonts w:cs="OpenSymbol"/>
    </w:rPr>
  </w:style>
  <w:style w:type="character" w:customStyle="1" w:styleId="ListLabel132">
    <w:name w:val="ListLabel 132"/>
    <w:qFormat/>
    <w:rsid w:val="00FD5D51"/>
    <w:rPr>
      <w:rFonts w:cs="OpenSymbol"/>
    </w:rPr>
  </w:style>
  <w:style w:type="character" w:customStyle="1" w:styleId="ListLabel133">
    <w:name w:val="ListLabel 133"/>
    <w:qFormat/>
    <w:rsid w:val="00FD5D51"/>
    <w:rPr>
      <w:rFonts w:cs="OpenSymbol"/>
    </w:rPr>
  </w:style>
  <w:style w:type="character" w:customStyle="1" w:styleId="ListLabel134">
    <w:name w:val="ListLabel 134"/>
    <w:qFormat/>
    <w:rsid w:val="00FD5D51"/>
    <w:rPr>
      <w:rFonts w:cs="OpenSymbol"/>
    </w:rPr>
  </w:style>
  <w:style w:type="character" w:customStyle="1" w:styleId="ListLabel135">
    <w:name w:val="ListLabel 135"/>
    <w:qFormat/>
    <w:rsid w:val="00FD5D51"/>
    <w:rPr>
      <w:rFonts w:cs="OpenSymbol"/>
    </w:rPr>
  </w:style>
  <w:style w:type="paragraph" w:customStyle="1" w:styleId="Heading">
    <w:name w:val="Heading"/>
    <w:basedOn w:val="Normal"/>
    <w:next w:val="BodyText"/>
    <w:qFormat/>
    <w:rsid w:val="00FD5D51"/>
    <w:pPr>
      <w:keepNext/>
      <w:spacing w:before="240" w:after="120"/>
    </w:pPr>
    <w:rPr>
      <w:rFonts w:ascii="Liberation Sans" w:eastAsia="WenQuanYi Micro Hei" w:hAnsi="Liberation Sans" w:cs="Lohit Devanagari"/>
      <w:color w:val="00000A"/>
      <w:kern w:val="2"/>
      <w:sz w:val="28"/>
      <w:szCs w:val="28"/>
      <w:lang w:eastAsia="zh-CN" w:bidi="hi-IN"/>
    </w:rPr>
  </w:style>
  <w:style w:type="paragraph" w:styleId="List">
    <w:name w:val="List"/>
    <w:basedOn w:val="BodyText"/>
    <w:rsid w:val="00FD5D51"/>
    <w:pPr>
      <w:spacing w:after="140" w:line="288" w:lineRule="auto"/>
    </w:pPr>
    <w:rPr>
      <w:rFonts w:ascii="Liberation Serif" w:eastAsia="WenQuanYi Micro Hei" w:hAnsi="Liberation Serif" w:cs="Lohit Devanagari"/>
      <w:color w:val="00000A"/>
      <w:kern w:val="2"/>
      <w:sz w:val="24"/>
      <w:szCs w:val="24"/>
      <w:lang w:eastAsia="zh-CN" w:bidi="hi-IN"/>
    </w:rPr>
  </w:style>
  <w:style w:type="paragraph" w:customStyle="1" w:styleId="Index">
    <w:name w:val="Index"/>
    <w:basedOn w:val="Normal"/>
    <w:qFormat/>
    <w:rsid w:val="00FD5D51"/>
    <w:pPr>
      <w:suppressLineNumbers/>
      <w:spacing w:after="0"/>
    </w:pPr>
    <w:rPr>
      <w:rFonts w:ascii="Liberation Serif" w:eastAsia="WenQuanYi Micro Hei" w:hAnsi="Liberation Serif" w:cs="Lohit Devanagari"/>
      <w:color w:val="00000A"/>
      <w:kern w:val="2"/>
      <w:sz w:val="24"/>
      <w:szCs w:val="24"/>
      <w:lang w:eastAsia="zh-CN" w:bidi="hi-IN"/>
    </w:rPr>
  </w:style>
  <w:style w:type="paragraph" w:customStyle="1" w:styleId="TableHeading">
    <w:name w:val="Table Heading"/>
    <w:basedOn w:val="TableContents"/>
    <w:qFormat/>
    <w:rsid w:val="00FD5D51"/>
    <w:pPr>
      <w:widowControl/>
      <w:spacing w:line="240" w:lineRule="auto"/>
      <w:jc w:val="center"/>
    </w:pPr>
    <w:rPr>
      <w:rFonts w:eastAsia="WenQuanYi Micro Hei" w:cs="Lohit Devanagari"/>
      <w:b/>
      <w:bCs/>
      <w:color w:val="00000A"/>
      <w:kern w:val="2"/>
      <w:lang w:bidi="hi-IN"/>
    </w:rPr>
  </w:style>
  <w:style w:type="paragraph" w:customStyle="1" w:styleId="Standard">
    <w:name w:val="Standard"/>
    <w:rsid w:val="00FB6DF5"/>
    <w:pPr>
      <w:suppressAutoHyphens/>
      <w:autoSpaceDN w:val="0"/>
      <w:spacing w:after="0" w:line="240" w:lineRule="auto"/>
      <w:textAlignment w:val="baseline"/>
    </w:pPr>
    <w:rPr>
      <w:rFonts w:ascii="Liberation Serif" w:eastAsia="WenQuanYi Micro Hei" w:hAnsi="Liberation Serif" w:cs="Lohit Devanagari"/>
      <w:color w:val="00000A"/>
      <w:kern w:val="3"/>
      <w:sz w:val="24"/>
      <w:szCs w:val="24"/>
      <w:lang w:eastAsia="zh-CN" w:bidi="hi-IN"/>
    </w:rPr>
  </w:style>
  <w:style w:type="numbering" w:customStyle="1" w:styleId="WWNum16">
    <w:name w:val="WWNum16"/>
    <w:basedOn w:val="NoList"/>
    <w:rsid w:val="00FB6DF5"/>
    <w:pPr>
      <w:numPr>
        <w:numId w:val="10"/>
      </w:numPr>
    </w:pPr>
  </w:style>
  <w:style w:type="numbering" w:customStyle="1" w:styleId="WWNum38">
    <w:name w:val="WWNum38"/>
    <w:basedOn w:val="NoList"/>
    <w:rsid w:val="00FB6DF5"/>
    <w:pPr>
      <w:numPr>
        <w:numId w:val="11"/>
      </w:numPr>
    </w:pPr>
  </w:style>
  <w:style w:type="numbering" w:customStyle="1" w:styleId="WWNum17">
    <w:name w:val="WWNum17"/>
    <w:basedOn w:val="NoList"/>
    <w:rsid w:val="00190F09"/>
    <w:pPr>
      <w:numPr>
        <w:numId w:val="12"/>
      </w:numPr>
    </w:pPr>
  </w:style>
  <w:style w:type="numbering" w:customStyle="1" w:styleId="WWNum50">
    <w:name w:val="WWNum50"/>
    <w:basedOn w:val="NoList"/>
    <w:rsid w:val="00190F09"/>
    <w:pPr>
      <w:numPr>
        <w:numId w:val="13"/>
      </w:numPr>
    </w:pPr>
  </w:style>
  <w:style w:type="numbering" w:customStyle="1" w:styleId="WWNum51">
    <w:name w:val="WWNum51"/>
    <w:basedOn w:val="NoList"/>
    <w:rsid w:val="002D31F2"/>
    <w:pPr>
      <w:numPr>
        <w:numId w:val="14"/>
      </w:numPr>
    </w:pPr>
  </w:style>
  <w:style w:type="numbering" w:customStyle="1" w:styleId="WWNum52">
    <w:name w:val="WWNum52"/>
    <w:basedOn w:val="NoList"/>
    <w:rsid w:val="002D31F2"/>
    <w:pPr>
      <w:numPr>
        <w:numId w:val="15"/>
      </w:numPr>
    </w:pPr>
  </w:style>
  <w:style w:type="numbering" w:customStyle="1" w:styleId="WWNum53">
    <w:name w:val="WWNum53"/>
    <w:basedOn w:val="NoList"/>
    <w:rsid w:val="002D31F2"/>
    <w:pPr>
      <w:numPr>
        <w:numId w:val="16"/>
      </w:numPr>
    </w:pPr>
  </w:style>
  <w:style w:type="numbering" w:customStyle="1" w:styleId="WWNum22">
    <w:name w:val="WWNum22"/>
    <w:basedOn w:val="NoList"/>
    <w:rsid w:val="00BE2CB4"/>
    <w:pPr>
      <w:numPr>
        <w:numId w:val="17"/>
      </w:numPr>
    </w:pPr>
  </w:style>
  <w:style w:type="numbering" w:customStyle="1" w:styleId="WWNum54">
    <w:name w:val="WWNum54"/>
    <w:basedOn w:val="NoList"/>
    <w:rsid w:val="00BE2CB4"/>
    <w:pPr>
      <w:numPr>
        <w:numId w:val="18"/>
      </w:numPr>
    </w:pPr>
  </w:style>
  <w:style w:type="numbering" w:customStyle="1" w:styleId="WWNum42">
    <w:name w:val="WWNum42"/>
    <w:basedOn w:val="NoList"/>
    <w:rsid w:val="00836088"/>
    <w:pPr>
      <w:numPr>
        <w:numId w:val="19"/>
      </w:numPr>
    </w:pPr>
  </w:style>
  <w:style w:type="numbering" w:customStyle="1" w:styleId="WWNum46">
    <w:name w:val="WWNum46"/>
    <w:basedOn w:val="NoList"/>
    <w:rsid w:val="00CA4C37"/>
    <w:pPr>
      <w:numPr>
        <w:numId w:val="20"/>
      </w:numPr>
    </w:pPr>
  </w:style>
  <w:style w:type="paragraph" w:customStyle="1" w:styleId="template">
    <w:name w:val="template"/>
    <w:basedOn w:val="Normal"/>
    <w:rsid w:val="00ED07E2"/>
    <w:pPr>
      <w:spacing w:after="0" w:line="240" w:lineRule="exact"/>
    </w:pPr>
    <w:rPr>
      <w:rFonts w:ascii="Arial" w:eastAsia="Times New Roman" w:hAnsi="Arial" w:cs="Times New Roman"/>
      <w:i/>
      <w:szCs w:val="20"/>
    </w:rPr>
  </w:style>
  <w:style w:type="paragraph" w:customStyle="1" w:styleId="level4">
    <w:name w:val="level 4"/>
    <w:basedOn w:val="Normal"/>
    <w:rsid w:val="00ED07E2"/>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ED07E2"/>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D07E2"/>
    <w:pPr>
      <w:spacing w:before="0" w:after="0"/>
      <w:ind w:left="2348" w:hanging="994"/>
    </w:pPr>
    <w:rPr>
      <w:rFonts w:ascii="Times New Roman" w:hAnsi="Times New Roman"/>
    </w:rPr>
  </w:style>
  <w:style w:type="paragraph" w:customStyle="1" w:styleId="TOCEntry">
    <w:name w:val="TOCEntry"/>
    <w:basedOn w:val="Normal"/>
    <w:rsid w:val="00AB58C6"/>
    <w:pPr>
      <w:keepNext/>
      <w:keepLines/>
      <w:spacing w:before="120" w:after="240" w:line="240" w:lineRule="atLeast"/>
    </w:pPr>
    <w:rPr>
      <w:rFonts w:ascii="Times" w:eastAsia="Times New Roman" w:hAnsi="Times" w:cs="Times New Roman"/>
      <w:b/>
      <w:sz w:val="36"/>
      <w:szCs w:val="20"/>
    </w:rPr>
  </w:style>
  <w:style w:type="table" w:customStyle="1" w:styleId="PlainTable31">
    <w:name w:val="Plain Table 31"/>
    <w:basedOn w:val="TableNormal"/>
    <w:uiPriority w:val="43"/>
    <w:rsid w:val="00492C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TableNormal"/>
    <w:uiPriority w:val="45"/>
    <w:rsid w:val="00492C9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3-Accent51">
    <w:name w:val="Grid Table 3 - Accent 51"/>
    <w:basedOn w:val="TableNormal"/>
    <w:uiPriority w:val="48"/>
    <w:rsid w:val="00492C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21">
    <w:name w:val="Grid Table 21"/>
    <w:basedOn w:val="TableNormal"/>
    <w:uiPriority w:val="47"/>
    <w:rsid w:val="008258A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31">
    <w:name w:val="Grid Table 6 Colorful - Accent 31"/>
    <w:basedOn w:val="TableNormal"/>
    <w:uiPriority w:val="51"/>
    <w:rsid w:val="008258A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51">
    <w:name w:val="Grid Table 6 Colorful - Accent 51"/>
    <w:basedOn w:val="TableNormal"/>
    <w:uiPriority w:val="51"/>
    <w:rsid w:val="008258A4"/>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2">
    <w:name w:val="Grid Table 4 - Accent 12"/>
    <w:basedOn w:val="TableNormal"/>
    <w:uiPriority w:val="49"/>
    <w:rsid w:val="009A56F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31">
    <w:name w:val="Grid Table 3 - Accent 31"/>
    <w:basedOn w:val="TableNormal"/>
    <w:uiPriority w:val="48"/>
    <w:rsid w:val="009A56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4-Accent31">
    <w:name w:val="Grid Table 4 - Accent 31"/>
    <w:basedOn w:val="TableNormal"/>
    <w:uiPriority w:val="49"/>
    <w:rsid w:val="009A56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1">
    <w:name w:val="Grid Table 1 Light1"/>
    <w:basedOn w:val="TableNormal"/>
    <w:uiPriority w:val="46"/>
    <w:rsid w:val="00F056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F056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A17938"/>
    <w:rPr>
      <w:rFonts w:ascii="Helvetica" w:hAnsi="Helvetica" w:cs="Helvetica" w:hint="default"/>
      <w:b w:val="0"/>
      <w:bCs w:val="0"/>
      <w:i w:val="0"/>
      <w:iCs w:val="0"/>
      <w:color w:val="000000"/>
      <w:sz w:val="20"/>
      <w:szCs w:val="20"/>
    </w:rPr>
  </w:style>
  <w:style w:type="table" w:customStyle="1" w:styleId="GridTable41">
    <w:name w:val="Grid Table 41"/>
    <w:basedOn w:val="TableNormal"/>
    <w:uiPriority w:val="49"/>
    <w:rsid w:val="00CE5D6C"/>
    <w:pPr>
      <w:spacing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21">
    <w:name w:val="fontstyle21"/>
    <w:basedOn w:val="DefaultParagraphFont"/>
    <w:rsid w:val="0091732F"/>
    <w:rPr>
      <w:rFonts w:ascii="Helvetica" w:hAnsi="Helvetica" w:cs="Helvetica" w:hint="default"/>
      <w:b w:val="0"/>
      <w:bCs w:val="0"/>
      <w:i/>
      <w:iCs/>
      <w:color w:val="000000"/>
      <w:sz w:val="24"/>
      <w:szCs w:val="24"/>
    </w:rPr>
  </w:style>
  <w:style w:type="character" w:customStyle="1" w:styleId="fontstyle31">
    <w:name w:val="fontstyle31"/>
    <w:basedOn w:val="DefaultParagraphFont"/>
    <w:rsid w:val="0091732F"/>
    <w:rPr>
      <w:rFonts w:ascii="Symbol" w:hAnsi="Symbol" w:hint="default"/>
      <w:b w:val="0"/>
      <w:bCs w:val="0"/>
      <w:i w:val="0"/>
      <w:iCs w:val="0"/>
      <w:color w:val="000000"/>
      <w:sz w:val="20"/>
      <w:szCs w:val="20"/>
    </w:rPr>
  </w:style>
  <w:style w:type="character" w:customStyle="1" w:styleId="fontstyle41">
    <w:name w:val="fontstyle41"/>
    <w:basedOn w:val="DefaultParagraphFont"/>
    <w:rsid w:val="0091732F"/>
    <w:rPr>
      <w:rFonts w:ascii="Times New Roman" w:hAnsi="Times New Roman" w:cs="Times New Roman" w:hint="default"/>
      <w:b w:val="0"/>
      <w:bCs w:val="0"/>
      <w:i w:val="0"/>
      <w:iCs w:val="0"/>
      <w:color w:val="000000"/>
      <w:sz w:val="24"/>
      <w:szCs w:val="24"/>
    </w:rPr>
  </w:style>
  <w:style w:type="character" w:customStyle="1" w:styleId="control-label">
    <w:name w:val="control-label"/>
    <w:basedOn w:val="DefaultParagraphFont"/>
    <w:rsid w:val="0091732F"/>
  </w:style>
  <w:style w:type="table" w:customStyle="1" w:styleId="ListTable7Colorful-Accent51">
    <w:name w:val="List Table 7 Colorful - Accent 51"/>
    <w:basedOn w:val="TableNormal"/>
    <w:uiPriority w:val="52"/>
    <w:rsid w:val="004335A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radio3">
    <w:name w:val="radio3"/>
    <w:basedOn w:val="DefaultParagraphFont"/>
    <w:rsid w:val="005E7C80"/>
  </w:style>
  <w:style w:type="table" w:customStyle="1" w:styleId="ListTable4-Accent51">
    <w:name w:val="List Table 4 - Accent 51"/>
    <w:basedOn w:val="TableNormal"/>
    <w:uiPriority w:val="49"/>
    <w:rsid w:val="005D45D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5Dark-Accent51">
    <w:name w:val="Grid Table 5 Dark - Accent 51"/>
    <w:basedOn w:val="TableNormal"/>
    <w:uiPriority w:val="50"/>
    <w:rsid w:val="005735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5Dark-Accent11">
    <w:name w:val="Grid Table 5 Dark - Accent 11"/>
    <w:basedOn w:val="TableNormal"/>
    <w:uiPriority w:val="50"/>
    <w:rsid w:val="005735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120">
    <w:name w:val="Grid Table 4 - Accent 12"/>
    <w:basedOn w:val="TableNormal"/>
    <w:next w:val="GridTable4-Accent12"/>
    <w:uiPriority w:val="49"/>
    <w:rsid w:val="001A715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uiPriority w:val="49"/>
    <w:rsid w:val="000D5CC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Style21">
    <w:name w:val="Style21"/>
    <w:basedOn w:val="TableNormal"/>
    <w:uiPriority w:val="99"/>
    <w:rsid w:val="00F638D5"/>
    <w:pPr>
      <w:spacing w:after="0" w:line="240" w:lineRule="auto"/>
    </w:pPr>
    <w:rPr>
      <w:color w:val="262626" w:themeColor="text1" w:themeTint="D9"/>
    </w:rPr>
    <w:tblPr>
      <w:tblBorders>
        <w:top w:val="single" w:sz="4" w:space="0" w:color="2383C6"/>
        <w:left w:val="single" w:sz="4" w:space="0" w:color="2383C6"/>
        <w:bottom w:val="single" w:sz="4" w:space="0" w:color="2383C6"/>
        <w:right w:val="single" w:sz="4" w:space="0" w:color="2383C6"/>
        <w:insideH w:val="single" w:sz="4" w:space="0" w:color="2383C6"/>
        <w:insideV w:val="single" w:sz="4" w:space="0" w:color="2383C6"/>
      </w:tblBorders>
    </w:tblPr>
    <w:tcPr>
      <w:shd w:val="clear" w:color="auto" w:fill="FFFFFF" w:themeFill="background1"/>
    </w:tcPr>
    <w:tblStylePr w:type="firstRow">
      <w:pPr>
        <w:jc w:val="left"/>
      </w:pPr>
      <w:rPr>
        <w:color w:val="FFFFFF" w:themeColor="background1"/>
      </w:rPr>
      <w:tblPr/>
      <w:tcPr>
        <w:shd w:val="clear" w:color="auto" w:fill="2383C6"/>
        <w:vAlign w:val="center"/>
      </w:tcPr>
    </w:tblStylePr>
    <w:tblStylePr w:type="firstCol">
      <w:tblPr/>
      <w:tcPr>
        <w:shd w:val="clear" w:color="auto" w:fill="FFFFFF" w:themeFill="background1"/>
      </w:tcPr>
    </w:tblStylePr>
  </w:style>
  <w:style w:type="table" w:customStyle="1" w:styleId="Style22">
    <w:name w:val="Style22"/>
    <w:basedOn w:val="TableNormal"/>
    <w:uiPriority w:val="99"/>
    <w:rsid w:val="003543D0"/>
    <w:pPr>
      <w:spacing w:after="0" w:line="240" w:lineRule="auto"/>
    </w:pPr>
    <w:rPr>
      <w:color w:val="262626" w:themeColor="text1" w:themeTint="D9"/>
    </w:rPr>
    <w:tblPr>
      <w:tblBorders>
        <w:top w:val="single" w:sz="4" w:space="0" w:color="2383C6"/>
        <w:left w:val="single" w:sz="4" w:space="0" w:color="2383C6"/>
        <w:bottom w:val="single" w:sz="4" w:space="0" w:color="2383C6"/>
        <w:right w:val="single" w:sz="4" w:space="0" w:color="2383C6"/>
        <w:insideH w:val="single" w:sz="4" w:space="0" w:color="2383C6"/>
        <w:insideV w:val="single" w:sz="4" w:space="0" w:color="2383C6"/>
      </w:tblBorders>
    </w:tblPr>
    <w:tcPr>
      <w:shd w:val="clear" w:color="auto" w:fill="FFFFFF" w:themeFill="background1"/>
    </w:tcPr>
    <w:tblStylePr w:type="firstRow">
      <w:pPr>
        <w:jc w:val="left"/>
      </w:pPr>
      <w:rPr>
        <w:color w:val="FFFFFF" w:themeColor="background1"/>
      </w:rPr>
      <w:tblPr/>
      <w:tcPr>
        <w:shd w:val="clear" w:color="auto" w:fill="2383C6"/>
        <w:vAlign w:val="center"/>
      </w:tcPr>
    </w:tblStylePr>
    <w:tblStylePr w:type="firstCol">
      <w:tblPr/>
      <w:tcPr>
        <w:shd w:val="clear" w:color="auto" w:fill="FFFFFF" w:themeFill="background1"/>
      </w:tcPr>
    </w:tblStylePr>
  </w:style>
  <w:style w:type="paragraph" w:styleId="Revision">
    <w:name w:val="Revision"/>
    <w:hidden/>
    <w:uiPriority w:val="99"/>
    <w:semiHidden/>
    <w:rsid w:val="00505A7B"/>
    <w:pPr>
      <w:spacing w:after="0" w:line="240" w:lineRule="auto"/>
    </w:pPr>
  </w:style>
  <w:style w:type="paragraph" w:styleId="z-TopofForm">
    <w:name w:val="HTML Top of Form"/>
    <w:basedOn w:val="Normal"/>
    <w:next w:val="Normal"/>
    <w:link w:val="z-TopofFormChar"/>
    <w:hidden/>
    <w:uiPriority w:val="99"/>
    <w:semiHidden/>
    <w:unhideWhenUsed/>
    <w:rsid w:val="00E041C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041C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041C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041C3"/>
    <w:rPr>
      <w:rFonts w:ascii="Arial" w:hAnsi="Arial" w:cs="Arial"/>
      <w:vanish/>
      <w:sz w:val="16"/>
      <w:szCs w:val="16"/>
    </w:rPr>
  </w:style>
  <w:style w:type="paragraph" w:customStyle="1" w:styleId="GBMBulletLevel1">
    <w:name w:val="GBM Bullet Level 1"/>
    <w:basedOn w:val="ListParagraph"/>
    <w:link w:val="GBMBulletLevel1Char"/>
    <w:qFormat/>
    <w:rsid w:val="00D005D8"/>
    <w:pPr>
      <w:numPr>
        <w:numId w:val="35"/>
      </w:numPr>
      <w:spacing w:after="120" w:line="276" w:lineRule="auto"/>
    </w:pPr>
    <w:rPr>
      <w:rFonts w:ascii="Arial" w:eastAsiaTheme="minorHAnsi" w:hAnsi="Arial"/>
      <w:lang w:val="en-GB"/>
    </w:rPr>
  </w:style>
  <w:style w:type="paragraph" w:customStyle="1" w:styleId="GBMBulletLevel2">
    <w:name w:val="GBM Bullet Level 2"/>
    <w:basedOn w:val="GBMBulletLevel1"/>
    <w:qFormat/>
    <w:rsid w:val="00D005D8"/>
    <w:pPr>
      <w:numPr>
        <w:ilvl w:val="1"/>
      </w:numPr>
      <w:tabs>
        <w:tab w:val="num" w:pos="720"/>
        <w:tab w:val="num" w:pos="1440"/>
      </w:tabs>
      <w:ind w:left="720" w:hanging="720"/>
    </w:pPr>
  </w:style>
  <w:style w:type="paragraph" w:customStyle="1" w:styleId="GBMBulletLevel3">
    <w:name w:val="GBM Bullet Level 3"/>
    <w:basedOn w:val="GBMBulletLevel2"/>
    <w:qFormat/>
    <w:rsid w:val="00D005D8"/>
    <w:pPr>
      <w:numPr>
        <w:ilvl w:val="2"/>
      </w:numPr>
      <w:tabs>
        <w:tab w:val="num" w:pos="1440"/>
        <w:tab w:val="num" w:pos="2160"/>
      </w:tabs>
      <w:ind w:left="1434" w:hanging="357"/>
    </w:pPr>
  </w:style>
  <w:style w:type="character" w:customStyle="1" w:styleId="GBMBulletLevel1Char">
    <w:name w:val="GBM Bullet Level 1 Char"/>
    <w:basedOn w:val="DefaultParagraphFont"/>
    <w:link w:val="GBMBulletLevel1"/>
    <w:rsid w:val="00D005D8"/>
    <w:rPr>
      <w:rFonts w:ascii="Arial" w:eastAsiaTheme="minorHAnsi" w:hAnsi="Arial"/>
      <w:lang w:val="en-GB"/>
    </w:rPr>
  </w:style>
  <w:style w:type="character" w:customStyle="1" w:styleId="normaltextrun">
    <w:name w:val="normaltextrun"/>
    <w:basedOn w:val="DefaultParagraphFont"/>
    <w:rsid w:val="000A08F1"/>
  </w:style>
  <w:style w:type="paragraph" w:styleId="HTMLPreformatted">
    <w:name w:val="HTML Preformatted"/>
    <w:basedOn w:val="Normal"/>
    <w:link w:val="HTMLPreformattedChar"/>
    <w:uiPriority w:val="99"/>
    <w:semiHidden/>
    <w:unhideWhenUsed/>
    <w:rsid w:val="00820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0FD4"/>
    <w:rPr>
      <w:rFonts w:ascii="Courier New" w:eastAsia="Times New Roman" w:hAnsi="Courier New" w:cs="Courier New"/>
      <w:sz w:val="20"/>
      <w:szCs w:val="20"/>
    </w:rPr>
  </w:style>
  <w:style w:type="character" w:customStyle="1" w:styleId="y2iqfc">
    <w:name w:val="y2iqfc"/>
    <w:basedOn w:val="DefaultParagraphFont"/>
    <w:rsid w:val="00820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7444">
      <w:bodyDiv w:val="1"/>
      <w:marLeft w:val="0"/>
      <w:marRight w:val="0"/>
      <w:marTop w:val="0"/>
      <w:marBottom w:val="0"/>
      <w:divBdr>
        <w:top w:val="none" w:sz="0" w:space="0" w:color="auto"/>
        <w:left w:val="none" w:sz="0" w:space="0" w:color="auto"/>
        <w:bottom w:val="none" w:sz="0" w:space="0" w:color="auto"/>
        <w:right w:val="none" w:sz="0" w:space="0" w:color="auto"/>
      </w:divBdr>
      <w:divsChild>
        <w:div w:id="398555788">
          <w:marLeft w:val="547"/>
          <w:marRight w:val="0"/>
          <w:marTop w:val="0"/>
          <w:marBottom w:val="0"/>
          <w:divBdr>
            <w:top w:val="none" w:sz="0" w:space="0" w:color="auto"/>
            <w:left w:val="none" w:sz="0" w:space="0" w:color="auto"/>
            <w:bottom w:val="none" w:sz="0" w:space="0" w:color="auto"/>
            <w:right w:val="none" w:sz="0" w:space="0" w:color="auto"/>
          </w:divBdr>
        </w:div>
      </w:divsChild>
    </w:div>
    <w:div w:id="156581614">
      <w:bodyDiv w:val="1"/>
      <w:marLeft w:val="0"/>
      <w:marRight w:val="0"/>
      <w:marTop w:val="0"/>
      <w:marBottom w:val="0"/>
      <w:divBdr>
        <w:top w:val="none" w:sz="0" w:space="0" w:color="auto"/>
        <w:left w:val="none" w:sz="0" w:space="0" w:color="auto"/>
        <w:bottom w:val="none" w:sz="0" w:space="0" w:color="auto"/>
        <w:right w:val="none" w:sz="0" w:space="0" w:color="auto"/>
      </w:divBdr>
    </w:div>
    <w:div w:id="177813773">
      <w:bodyDiv w:val="1"/>
      <w:marLeft w:val="0"/>
      <w:marRight w:val="0"/>
      <w:marTop w:val="0"/>
      <w:marBottom w:val="0"/>
      <w:divBdr>
        <w:top w:val="none" w:sz="0" w:space="0" w:color="auto"/>
        <w:left w:val="none" w:sz="0" w:space="0" w:color="auto"/>
        <w:bottom w:val="none" w:sz="0" w:space="0" w:color="auto"/>
        <w:right w:val="none" w:sz="0" w:space="0" w:color="auto"/>
      </w:divBdr>
    </w:div>
    <w:div w:id="187530244">
      <w:bodyDiv w:val="1"/>
      <w:marLeft w:val="0"/>
      <w:marRight w:val="0"/>
      <w:marTop w:val="0"/>
      <w:marBottom w:val="0"/>
      <w:divBdr>
        <w:top w:val="none" w:sz="0" w:space="0" w:color="auto"/>
        <w:left w:val="none" w:sz="0" w:space="0" w:color="auto"/>
        <w:bottom w:val="none" w:sz="0" w:space="0" w:color="auto"/>
        <w:right w:val="none" w:sz="0" w:space="0" w:color="auto"/>
      </w:divBdr>
    </w:div>
    <w:div w:id="260450207">
      <w:bodyDiv w:val="1"/>
      <w:marLeft w:val="0"/>
      <w:marRight w:val="0"/>
      <w:marTop w:val="0"/>
      <w:marBottom w:val="0"/>
      <w:divBdr>
        <w:top w:val="none" w:sz="0" w:space="0" w:color="auto"/>
        <w:left w:val="none" w:sz="0" w:space="0" w:color="auto"/>
        <w:bottom w:val="none" w:sz="0" w:space="0" w:color="auto"/>
        <w:right w:val="none" w:sz="0" w:space="0" w:color="auto"/>
      </w:divBdr>
    </w:div>
    <w:div w:id="293366960">
      <w:bodyDiv w:val="1"/>
      <w:marLeft w:val="0"/>
      <w:marRight w:val="0"/>
      <w:marTop w:val="0"/>
      <w:marBottom w:val="0"/>
      <w:divBdr>
        <w:top w:val="none" w:sz="0" w:space="0" w:color="auto"/>
        <w:left w:val="none" w:sz="0" w:space="0" w:color="auto"/>
        <w:bottom w:val="none" w:sz="0" w:space="0" w:color="auto"/>
        <w:right w:val="none" w:sz="0" w:space="0" w:color="auto"/>
      </w:divBdr>
    </w:div>
    <w:div w:id="430512214">
      <w:bodyDiv w:val="1"/>
      <w:marLeft w:val="0"/>
      <w:marRight w:val="0"/>
      <w:marTop w:val="0"/>
      <w:marBottom w:val="0"/>
      <w:divBdr>
        <w:top w:val="none" w:sz="0" w:space="0" w:color="auto"/>
        <w:left w:val="none" w:sz="0" w:space="0" w:color="auto"/>
        <w:bottom w:val="none" w:sz="0" w:space="0" w:color="auto"/>
        <w:right w:val="none" w:sz="0" w:space="0" w:color="auto"/>
      </w:divBdr>
      <w:divsChild>
        <w:div w:id="76832211">
          <w:marLeft w:val="547"/>
          <w:marRight w:val="0"/>
          <w:marTop w:val="0"/>
          <w:marBottom w:val="0"/>
          <w:divBdr>
            <w:top w:val="none" w:sz="0" w:space="0" w:color="auto"/>
            <w:left w:val="none" w:sz="0" w:space="0" w:color="auto"/>
            <w:bottom w:val="none" w:sz="0" w:space="0" w:color="auto"/>
            <w:right w:val="none" w:sz="0" w:space="0" w:color="auto"/>
          </w:divBdr>
        </w:div>
      </w:divsChild>
    </w:div>
    <w:div w:id="481239076">
      <w:bodyDiv w:val="1"/>
      <w:marLeft w:val="0"/>
      <w:marRight w:val="0"/>
      <w:marTop w:val="0"/>
      <w:marBottom w:val="0"/>
      <w:divBdr>
        <w:top w:val="none" w:sz="0" w:space="0" w:color="auto"/>
        <w:left w:val="none" w:sz="0" w:space="0" w:color="auto"/>
        <w:bottom w:val="none" w:sz="0" w:space="0" w:color="auto"/>
        <w:right w:val="none" w:sz="0" w:space="0" w:color="auto"/>
      </w:divBdr>
    </w:div>
    <w:div w:id="634530824">
      <w:bodyDiv w:val="1"/>
      <w:marLeft w:val="0"/>
      <w:marRight w:val="0"/>
      <w:marTop w:val="0"/>
      <w:marBottom w:val="0"/>
      <w:divBdr>
        <w:top w:val="none" w:sz="0" w:space="0" w:color="auto"/>
        <w:left w:val="none" w:sz="0" w:space="0" w:color="auto"/>
        <w:bottom w:val="none" w:sz="0" w:space="0" w:color="auto"/>
        <w:right w:val="none" w:sz="0" w:space="0" w:color="auto"/>
      </w:divBdr>
    </w:div>
    <w:div w:id="646125917">
      <w:bodyDiv w:val="1"/>
      <w:marLeft w:val="0"/>
      <w:marRight w:val="0"/>
      <w:marTop w:val="0"/>
      <w:marBottom w:val="0"/>
      <w:divBdr>
        <w:top w:val="none" w:sz="0" w:space="0" w:color="auto"/>
        <w:left w:val="none" w:sz="0" w:space="0" w:color="auto"/>
        <w:bottom w:val="none" w:sz="0" w:space="0" w:color="auto"/>
        <w:right w:val="none" w:sz="0" w:space="0" w:color="auto"/>
      </w:divBdr>
    </w:div>
    <w:div w:id="649138081">
      <w:bodyDiv w:val="1"/>
      <w:marLeft w:val="0"/>
      <w:marRight w:val="0"/>
      <w:marTop w:val="0"/>
      <w:marBottom w:val="0"/>
      <w:divBdr>
        <w:top w:val="none" w:sz="0" w:space="0" w:color="auto"/>
        <w:left w:val="none" w:sz="0" w:space="0" w:color="auto"/>
        <w:bottom w:val="none" w:sz="0" w:space="0" w:color="auto"/>
        <w:right w:val="none" w:sz="0" w:space="0" w:color="auto"/>
      </w:divBdr>
    </w:div>
    <w:div w:id="711078483">
      <w:bodyDiv w:val="1"/>
      <w:marLeft w:val="0"/>
      <w:marRight w:val="0"/>
      <w:marTop w:val="0"/>
      <w:marBottom w:val="0"/>
      <w:divBdr>
        <w:top w:val="none" w:sz="0" w:space="0" w:color="auto"/>
        <w:left w:val="none" w:sz="0" w:space="0" w:color="auto"/>
        <w:bottom w:val="none" w:sz="0" w:space="0" w:color="auto"/>
        <w:right w:val="none" w:sz="0" w:space="0" w:color="auto"/>
      </w:divBdr>
    </w:div>
    <w:div w:id="724184299">
      <w:bodyDiv w:val="1"/>
      <w:marLeft w:val="0"/>
      <w:marRight w:val="0"/>
      <w:marTop w:val="0"/>
      <w:marBottom w:val="0"/>
      <w:divBdr>
        <w:top w:val="none" w:sz="0" w:space="0" w:color="auto"/>
        <w:left w:val="none" w:sz="0" w:space="0" w:color="auto"/>
        <w:bottom w:val="none" w:sz="0" w:space="0" w:color="auto"/>
        <w:right w:val="none" w:sz="0" w:space="0" w:color="auto"/>
      </w:divBdr>
    </w:div>
    <w:div w:id="729810958">
      <w:bodyDiv w:val="1"/>
      <w:marLeft w:val="0"/>
      <w:marRight w:val="0"/>
      <w:marTop w:val="0"/>
      <w:marBottom w:val="0"/>
      <w:divBdr>
        <w:top w:val="none" w:sz="0" w:space="0" w:color="auto"/>
        <w:left w:val="none" w:sz="0" w:space="0" w:color="auto"/>
        <w:bottom w:val="none" w:sz="0" w:space="0" w:color="auto"/>
        <w:right w:val="none" w:sz="0" w:space="0" w:color="auto"/>
      </w:divBdr>
      <w:divsChild>
        <w:div w:id="524365642">
          <w:marLeft w:val="0"/>
          <w:marRight w:val="0"/>
          <w:marTop w:val="45"/>
          <w:marBottom w:val="0"/>
          <w:divBdr>
            <w:top w:val="none" w:sz="0" w:space="0" w:color="auto"/>
            <w:left w:val="none" w:sz="0" w:space="0" w:color="auto"/>
            <w:bottom w:val="none" w:sz="0" w:space="0" w:color="auto"/>
            <w:right w:val="none" w:sz="0" w:space="0" w:color="auto"/>
          </w:divBdr>
        </w:div>
      </w:divsChild>
    </w:div>
    <w:div w:id="790245416">
      <w:bodyDiv w:val="1"/>
      <w:marLeft w:val="0"/>
      <w:marRight w:val="0"/>
      <w:marTop w:val="0"/>
      <w:marBottom w:val="0"/>
      <w:divBdr>
        <w:top w:val="none" w:sz="0" w:space="0" w:color="auto"/>
        <w:left w:val="none" w:sz="0" w:space="0" w:color="auto"/>
        <w:bottom w:val="none" w:sz="0" w:space="0" w:color="auto"/>
        <w:right w:val="none" w:sz="0" w:space="0" w:color="auto"/>
      </w:divBdr>
      <w:divsChild>
        <w:div w:id="37946566">
          <w:marLeft w:val="53"/>
          <w:marRight w:val="0"/>
          <w:marTop w:val="0"/>
          <w:marBottom w:val="0"/>
          <w:divBdr>
            <w:top w:val="none" w:sz="0" w:space="0" w:color="auto"/>
            <w:left w:val="none" w:sz="0" w:space="0" w:color="auto"/>
            <w:bottom w:val="none" w:sz="0" w:space="0" w:color="auto"/>
            <w:right w:val="none" w:sz="0" w:space="0" w:color="auto"/>
          </w:divBdr>
          <w:divsChild>
            <w:div w:id="1189485927">
              <w:marLeft w:val="0"/>
              <w:marRight w:val="0"/>
              <w:marTop w:val="0"/>
              <w:marBottom w:val="0"/>
              <w:divBdr>
                <w:top w:val="none" w:sz="0" w:space="0" w:color="auto"/>
                <w:left w:val="none" w:sz="0" w:space="0" w:color="auto"/>
                <w:bottom w:val="none" w:sz="0" w:space="0" w:color="auto"/>
                <w:right w:val="none" w:sz="0" w:space="0" w:color="auto"/>
              </w:divBdr>
            </w:div>
          </w:divsChild>
        </w:div>
        <w:div w:id="2021934337">
          <w:marLeft w:val="53"/>
          <w:marRight w:val="0"/>
          <w:marTop w:val="0"/>
          <w:marBottom w:val="0"/>
          <w:divBdr>
            <w:top w:val="none" w:sz="0" w:space="0" w:color="auto"/>
            <w:left w:val="none" w:sz="0" w:space="0" w:color="auto"/>
            <w:bottom w:val="none" w:sz="0" w:space="0" w:color="auto"/>
            <w:right w:val="none" w:sz="0" w:space="0" w:color="auto"/>
          </w:divBdr>
          <w:divsChild>
            <w:div w:id="1130245473">
              <w:marLeft w:val="0"/>
              <w:marRight w:val="0"/>
              <w:marTop w:val="0"/>
              <w:marBottom w:val="0"/>
              <w:divBdr>
                <w:top w:val="none" w:sz="0" w:space="0" w:color="auto"/>
                <w:left w:val="none" w:sz="0" w:space="0" w:color="auto"/>
                <w:bottom w:val="none" w:sz="0" w:space="0" w:color="auto"/>
                <w:right w:val="none" w:sz="0" w:space="0" w:color="auto"/>
              </w:divBdr>
              <w:divsChild>
                <w:div w:id="1974869493">
                  <w:marLeft w:val="0"/>
                  <w:marRight w:val="0"/>
                  <w:marTop w:val="0"/>
                  <w:marBottom w:val="0"/>
                  <w:divBdr>
                    <w:top w:val="none" w:sz="0" w:space="0" w:color="auto"/>
                    <w:left w:val="none" w:sz="0" w:space="0" w:color="auto"/>
                    <w:bottom w:val="none" w:sz="0" w:space="0" w:color="auto"/>
                    <w:right w:val="none" w:sz="0" w:space="0" w:color="auto"/>
                  </w:divBdr>
                  <w:divsChild>
                    <w:div w:id="1349674551">
                      <w:marLeft w:val="0"/>
                      <w:marRight w:val="0"/>
                      <w:marTop w:val="0"/>
                      <w:marBottom w:val="0"/>
                      <w:divBdr>
                        <w:top w:val="none" w:sz="0" w:space="0" w:color="auto"/>
                        <w:left w:val="none" w:sz="0" w:space="0" w:color="auto"/>
                        <w:bottom w:val="none" w:sz="0" w:space="0" w:color="auto"/>
                        <w:right w:val="none" w:sz="0" w:space="0" w:color="auto"/>
                      </w:divBdr>
                      <w:divsChild>
                        <w:div w:id="319234429">
                          <w:marLeft w:val="0"/>
                          <w:marRight w:val="0"/>
                          <w:marTop w:val="0"/>
                          <w:marBottom w:val="0"/>
                          <w:divBdr>
                            <w:top w:val="none" w:sz="0" w:space="0" w:color="auto"/>
                            <w:left w:val="none" w:sz="0" w:space="0" w:color="auto"/>
                            <w:bottom w:val="none" w:sz="0" w:space="0" w:color="auto"/>
                            <w:right w:val="none" w:sz="0" w:space="0" w:color="auto"/>
                          </w:divBdr>
                          <w:divsChild>
                            <w:div w:id="9662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755174">
      <w:bodyDiv w:val="1"/>
      <w:marLeft w:val="0"/>
      <w:marRight w:val="0"/>
      <w:marTop w:val="0"/>
      <w:marBottom w:val="0"/>
      <w:divBdr>
        <w:top w:val="none" w:sz="0" w:space="0" w:color="auto"/>
        <w:left w:val="none" w:sz="0" w:space="0" w:color="auto"/>
        <w:bottom w:val="none" w:sz="0" w:space="0" w:color="auto"/>
        <w:right w:val="none" w:sz="0" w:space="0" w:color="auto"/>
      </w:divBdr>
      <w:divsChild>
        <w:div w:id="1827814546">
          <w:marLeft w:val="0"/>
          <w:marRight w:val="0"/>
          <w:marTop w:val="0"/>
          <w:marBottom w:val="0"/>
          <w:divBdr>
            <w:top w:val="none" w:sz="0" w:space="0" w:color="auto"/>
            <w:left w:val="none" w:sz="0" w:space="0" w:color="auto"/>
            <w:bottom w:val="none" w:sz="0" w:space="0" w:color="auto"/>
            <w:right w:val="none" w:sz="0" w:space="0" w:color="auto"/>
          </w:divBdr>
          <w:divsChild>
            <w:div w:id="415826170">
              <w:marLeft w:val="0"/>
              <w:marRight w:val="0"/>
              <w:marTop w:val="0"/>
              <w:marBottom w:val="0"/>
              <w:divBdr>
                <w:top w:val="none" w:sz="0" w:space="0" w:color="auto"/>
                <w:left w:val="none" w:sz="0" w:space="0" w:color="auto"/>
                <w:bottom w:val="none" w:sz="0" w:space="0" w:color="auto"/>
                <w:right w:val="none" w:sz="0" w:space="0" w:color="auto"/>
              </w:divBdr>
            </w:div>
          </w:divsChild>
        </w:div>
        <w:div w:id="1329289330">
          <w:marLeft w:val="0"/>
          <w:marRight w:val="0"/>
          <w:marTop w:val="0"/>
          <w:marBottom w:val="0"/>
          <w:divBdr>
            <w:top w:val="none" w:sz="0" w:space="0" w:color="auto"/>
            <w:left w:val="none" w:sz="0" w:space="0" w:color="auto"/>
            <w:bottom w:val="none" w:sz="0" w:space="0" w:color="auto"/>
            <w:right w:val="none" w:sz="0" w:space="0" w:color="auto"/>
          </w:divBdr>
          <w:divsChild>
            <w:div w:id="9260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1461">
      <w:bodyDiv w:val="1"/>
      <w:marLeft w:val="0"/>
      <w:marRight w:val="0"/>
      <w:marTop w:val="0"/>
      <w:marBottom w:val="0"/>
      <w:divBdr>
        <w:top w:val="none" w:sz="0" w:space="0" w:color="auto"/>
        <w:left w:val="none" w:sz="0" w:space="0" w:color="auto"/>
        <w:bottom w:val="none" w:sz="0" w:space="0" w:color="auto"/>
        <w:right w:val="none" w:sz="0" w:space="0" w:color="auto"/>
      </w:divBdr>
      <w:divsChild>
        <w:div w:id="1478297392">
          <w:marLeft w:val="547"/>
          <w:marRight w:val="0"/>
          <w:marTop w:val="0"/>
          <w:marBottom w:val="0"/>
          <w:divBdr>
            <w:top w:val="none" w:sz="0" w:space="0" w:color="auto"/>
            <w:left w:val="none" w:sz="0" w:space="0" w:color="auto"/>
            <w:bottom w:val="none" w:sz="0" w:space="0" w:color="auto"/>
            <w:right w:val="none" w:sz="0" w:space="0" w:color="auto"/>
          </w:divBdr>
        </w:div>
      </w:divsChild>
    </w:div>
    <w:div w:id="958680315">
      <w:bodyDiv w:val="1"/>
      <w:marLeft w:val="0"/>
      <w:marRight w:val="0"/>
      <w:marTop w:val="0"/>
      <w:marBottom w:val="0"/>
      <w:divBdr>
        <w:top w:val="none" w:sz="0" w:space="0" w:color="auto"/>
        <w:left w:val="none" w:sz="0" w:space="0" w:color="auto"/>
        <w:bottom w:val="none" w:sz="0" w:space="0" w:color="auto"/>
        <w:right w:val="none" w:sz="0" w:space="0" w:color="auto"/>
      </w:divBdr>
      <w:divsChild>
        <w:div w:id="28577681">
          <w:marLeft w:val="547"/>
          <w:marRight w:val="0"/>
          <w:marTop w:val="0"/>
          <w:marBottom w:val="0"/>
          <w:divBdr>
            <w:top w:val="none" w:sz="0" w:space="0" w:color="auto"/>
            <w:left w:val="none" w:sz="0" w:space="0" w:color="auto"/>
            <w:bottom w:val="none" w:sz="0" w:space="0" w:color="auto"/>
            <w:right w:val="none" w:sz="0" w:space="0" w:color="auto"/>
          </w:divBdr>
        </w:div>
        <w:div w:id="36707555">
          <w:marLeft w:val="547"/>
          <w:marRight w:val="0"/>
          <w:marTop w:val="0"/>
          <w:marBottom w:val="0"/>
          <w:divBdr>
            <w:top w:val="none" w:sz="0" w:space="0" w:color="auto"/>
            <w:left w:val="none" w:sz="0" w:space="0" w:color="auto"/>
            <w:bottom w:val="none" w:sz="0" w:space="0" w:color="auto"/>
            <w:right w:val="none" w:sz="0" w:space="0" w:color="auto"/>
          </w:divBdr>
        </w:div>
        <w:div w:id="332340656">
          <w:marLeft w:val="547"/>
          <w:marRight w:val="0"/>
          <w:marTop w:val="0"/>
          <w:marBottom w:val="0"/>
          <w:divBdr>
            <w:top w:val="none" w:sz="0" w:space="0" w:color="auto"/>
            <w:left w:val="none" w:sz="0" w:space="0" w:color="auto"/>
            <w:bottom w:val="none" w:sz="0" w:space="0" w:color="auto"/>
            <w:right w:val="none" w:sz="0" w:space="0" w:color="auto"/>
          </w:divBdr>
        </w:div>
        <w:div w:id="552541361">
          <w:marLeft w:val="547"/>
          <w:marRight w:val="0"/>
          <w:marTop w:val="0"/>
          <w:marBottom w:val="0"/>
          <w:divBdr>
            <w:top w:val="none" w:sz="0" w:space="0" w:color="auto"/>
            <w:left w:val="none" w:sz="0" w:space="0" w:color="auto"/>
            <w:bottom w:val="none" w:sz="0" w:space="0" w:color="auto"/>
            <w:right w:val="none" w:sz="0" w:space="0" w:color="auto"/>
          </w:divBdr>
        </w:div>
        <w:div w:id="892161804">
          <w:marLeft w:val="547"/>
          <w:marRight w:val="0"/>
          <w:marTop w:val="0"/>
          <w:marBottom w:val="0"/>
          <w:divBdr>
            <w:top w:val="none" w:sz="0" w:space="0" w:color="auto"/>
            <w:left w:val="none" w:sz="0" w:space="0" w:color="auto"/>
            <w:bottom w:val="none" w:sz="0" w:space="0" w:color="auto"/>
            <w:right w:val="none" w:sz="0" w:space="0" w:color="auto"/>
          </w:divBdr>
        </w:div>
        <w:div w:id="1165365755">
          <w:marLeft w:val="547"/>
          <w:marRight w:val="0"/>
          <w:marTop w:val="0"/>
          <w:marBottom w:val="0"/>
          <w:divBdr>
            <w:top w:val="none" w:sz="0" w:space="0" w:color="auto"/>
            <w:left w:val="none" w:sz="0" w:space="0" w:color="auto"/>
            <w:bottom w:val="none" w:sz="0" w:space="0" w:color="auto"/>
            <w:right w:val="none" w:sz="0" w:space="0" w:color="auto"/>
          </w:divBdr>
        </w:div>
        <w:div w:id="1180654315">
          <w:marLeft w:val="547"/>
          <w:marRight w:val="0"/>
          <w:marTop w:val="0"/>
          <w:marBottom w:val="0"/>
          <w:divBdr>
            <w:top w:val="none" w:sz="0" w:space="0" w:color="auto"/>
            <w:left w:val="none" w:sz="0" w:space="0" w:color="auto"/>
            <w:bottom w:val="none" w:sz="0" w:space="0" w:color="auto"/>
            <w:right w:val="none" w:sz="0" w:space="0" w:color="auto"/>
          </w:divBdr>
        </w:div>
        <w:div w:id="1629358587">
          <w:marLeft w:val="547"/>
          <w:marRight w:val="0"/>
          <w:marTop w:val="0"/>
          <w:marBottom w:val="0"/>
          <w:divBdr>
            <w:top w:val="none" w:sz="0" w:space="0" w:color="auto"/>
            <w:left w:val="none" w:sz="0" w:space="0" w:color="auto"/>
            <w:bottom w:val="none" w:sz="0" w:space="0" w:color="auto"/>
            <w:right w:val="none" w:sz="0" w:space="0" w:color="auto"/>
          </w:divBdr>
        </w:div>
        <w:div w:id="1771002109">
          <w:marLeft w:val="547"/>
          <w:marRight w:val="0"/>
          <w:marTop w:val="0"/>
          <w:marBottom w:val="0"/>
          <w:divBdr>
            <w:top w:val="none" w:sz="0" w:space="0" w:color="auto"/>
            <w:left w:val="none" w:sz="0" w:space="0" w:color="auto"/>
            <w:bottom w:val="none" w:sz="0" w:space="0" w:color="auto"/>
            <w:right w:val="none" w:sz="0" w:space="0" w:color="auto"/>
          </w:divBdr>
        </w:div>
        <w:div w:id="1928028665">
          <w:marLeft w:val="547"/>
          <w:marRight w:val="0"/>
          <w:marTop w:val="0"/>
          <w:marBottom w:val="0"/>
          <w:divBdr>
            <w:top w:val="none" w:sz="0" w:space="0" w:color="auto"/>
            <w:left w:val="none" w:sz="0" w:space="0" w:color="auto"/>
            <w:bottom w:val="none" w:sz="0" w:space="0" w:color="auto"/>
            <w:right w:val="none" w:sz="0" w:space="0" w:color="auto"/>
          </w:divBdr>
        </w:div>
      </w:divsChild>
    </w:div>
    <w:div w:id="1029602321">
      <w:bodyDiv w:val="1"/>
      <w:marLeft w:val="0"/>
      <w:marRight w:val="0"/>
      <w:marTop w:val="0"/>
      <w:marBottom w:val="0"/>
      <w:divBdr>
        <w:top w:val="none" w:sz="0" w:space="0" w:color="auto"/>
        <w:left w:val="none" w:sz="0" w:space="0" w:color="auto"/>
        <w:bottom w:val="none" w:sz="0" w:space="0" w:color="auto"/>
        <w:right w:val="none" w:sz="0" w:space="0" w:color="auto"/>
      </w:divBdr>
    </w:div>
    <w:div w:id="1062826002">
      <w:bodyDiv w:val="1"/>
      <w:marLeft w:val="0"/>
      <w:marRight w:val="0"/>
      <w:marTop w:val="0"/>
      <w:marBottom w:val="0"/>
      <w:divBdr>
        <w:top w:val="none" w:sz="0" w:space="0" w:color="auto"/>
        <w:left w:val="none" w:sz="0" w:space="0" w:color="auto"/>
        <w:bottom w:val="none" w:sz="0" w:space="0" w:color="auto"/>
        <w:right w:val="none" w:sz="0" w:space="0" w:color="auto"/>
      </w:divBdr>
    </w:div>
    <w:div w:id="1157956938">
      <w:bodyDiv w:val="1"/>
      <w:marLeft w:val="0"/>
      <w:marRight w:val="0"/>
      <w:marTop w:val="0"/>
      <w:marBottom w:val="0"/>
      <w:divBdr>
        <w:top w:val="none" w:sz="0" w:space="0" w:color="auto"/>
        <w:left w:val="none" w:sz="0" w:space="0" w:color="auto"/>
        <w:bottom w:val="none" w:sz="0" w:space="0" w:color="auto"/>
        <w:right w:val="none" w:sz="0" w:space="0" w:color="auto"/>
      </w:divBdr>
      <w:divsChild>
        <w:div w:id="1786540929">
          <w:marLeft w:val="547"/>
          <w:marRight w:val="0"/>
          <w:marTop w:val="0"/>
          <w:marBottom w:val="0"/>
          <w:divBdr>
            <w:top w:val="none" w:sz="0" w:space="0" w:color="auto"/>
            <w:left w:val="none" w:sz="0" w:space="0" w:color="auto"/>
            <w:bottom w:val="none" w:sz="0" w:space="0" w:color="auto"/>
            <w:right w:val="none" w:sz="0" w:space="0" w:color="auto"/>
          </w:divBdr>
        </w:div>
      </w:divsChild>
    </w:div>
    <w:div w:id="1174493191">
      <w:bodyDiv w:val="1"/>
      <w:marLeft w:val="0"/>
      <w:marRight w:val="0"/>
      <w:marTop w:val="0"/>
      <w:marBottom w:val="0"/>
      <w:divBdr>
        <w:top w:val="none" w:sz="0" w:space="0" w:color="auto"/>
        <w:left w:val="none" w:sz="0" w:space="0" w:color="auto"/>
        <w:bottom w:val="none" w:sz="0" w:space="0" w:color="auto"/>
        <w:right w:val="none" w:sz="0" w:space="0" w:color="auto"/>
      </w:divBdr>
      <w:divsChild>
        <w:div w:id="969475858">
          <w:marLeft w:val="547"/>
          <w:marRight w:val="0"/>
          <w:marTop w:val="0"/>
          <w:marBottom w:val="0"/>
          <w:divBdr>
            <w:top w:val="none" w:sz="0" w:space="0" w:color="auto"/>
            <w:left w:val="none" w:sz="0" w:space="0" w:color="auto"/>
            <w:bottom w:val="none" w:sz="0" w:space="0" w:color="auto"/>
            <w:right w:val="none" w:sz="0" w:space="0" w:color="auto"/>
          </w:divBdr>
        </w:div>
      </w:divsChild>
    </w:div>
    <w:div w:id="1212621255">
      <w:bodyDiv w:val="1"/>
      <w:marLeft w:val="0"/>
      <w:marRight w:val="0"/>
      <w:marTop w:val="0"/>
      <w:marBottom w:val="0"/>
      <w:divBdr>
        <w:top w:val="none" w:sz="0" w:space="0" w:color="auto"/>
        <w:left w:val="none" w:sz="0" w:space="0" w:color="auto"/>
        <w:bottom w:val="none" w:sz="0" w:space="0" w:color="auto"/>
        <w:right w:val="none" w:sz="0" w:space="0" w:color="auto"/>
      </w:divBdr>
    </w:div>
    <w:div w:id="1334992910">
      <w:bodyDiv w:val="1"/>
      <w:marLeft w:val="0"/>
      <w:marRight w:val="0"/>
      <w:marTop w:val="0"/>
      <w:marBottom w:val="0"/>
      <w:divBdr>
        <w:top w:val="none" w:sz="0" w:space="0" w:color="auto"/>
        <w:left w:val="none" w:sz="0" w:space="0" w:color="auto"/>
        <w:bottom w:val="none" w:sz="0" w:space="0" w:color="auto"/>
        <w:right w:val="none" w:sz="0" w:space="0" w:color="auto"/>
      </w:divBdr>
    </w:div>
    <w:div w:id="1338926643">
      <w:bodyDiv w:val="1"/>
      <w:marLeft w:val="0"/>
      <w:marRight w:val="0"/>
      <w:marTop w:val="0"/>
      <w:marBottom w:val="0"/>
      <w:divBdr>
        <w:top w:val="none" w:sz="0" w:space="0" w:color="auto"/>
        <w:left w:val="none" w:sz="0" w:space="0" w:color="auto"/>
        <w:bottom w:val="none" w:sz="0" w:space="0" w:color="auto"/>
        <w:right w:val="none" w:sz="0" w:space="0" w:color="auto"/>
      </w:divBdr>
    </w:div>
    <w:div w:id="1375349701">
      <w:bodyDiv w:val="1"/>
      <w:marLeft w:val="0"/>
      <w:marRight w:val="0"/>
      <w:marTop w:val="0"/>
      <w:marBottom w:val="0"/>
      <w:divBdr>
        <w:top w:val="none" w:sz="0" w:space="0" w:color="auto"/>
        <w:left w:val="none" w:sz="0" w:space="0" w:color="auto"/>
        <w:bottom w:val="none" w:sz="0" w:space="0" w:color="auto"/>
        <w:right w:val="none" w:sz="0" w:space="0" w:color="auto"/>
      </w:divBdr>
      <w:divsChild>
        <w:div w:id="1215774597">
          <w:marLeft w:val="0"/>
          <w:marRight w:val="0"/>
          <w:marTop w:val="45"/>
          <w:marBottom w:val="0"/>
          <w:divBdr>
            <w:top w:val="none" w:sz="0" w:space="0" w:color="auto"/>
            <w:left w:val="none" w:sz="0" w:space="0" w:color="auto"/>
            <w:bottom w:val="none" w:sz="0" w:space="0" w:color="auto"/>
            <w:right w:val="none" w:sz="0" w:space="0" w:color="auto"/>
          </w:divBdr>
        </w:div>
      </w:divsChild>
    </w:div>
    <w:div w:id="1387485209">
      <w:bodyDiv w:val="1"/>
      <w:marLeft w:val="0"/>
      <w:marRight w:val="0"/>
      <w:marTop w:val="0"/>
      <w:marBottom w:val="0"/>
      <w:divBdr>
        <w:top w:val="none" w:sz="0" w:space="0" w:color="auto"/>
        <w:left w:val="none" w:sz="0" w:space="0" w:color="auto"/>
        <w:bottom w:val="none" w:sz="0" w:space="0" w:color="auto"/>
        <w:right w:val="none" w:sz="0" w:space="0" w:color="auto"/>
      </w:divBdr>
    </w:div>
    <w:div w:id="1465149386">
      <w:bodyDiv w:val="1"/>
      <w:marLeft w:val="0"/>
      <w:marRight w:val="0"/>
      <w:marTop w:val="0"/>
      <w:marBottom w:val="0"/>
      <w:divBdr>
        <w:top w:val="none" w:sz="0" w:space="0" w:color="auto"/>
        <w:left w:val="none" w:sz="0" w:space="0" w:color="auto"/>
        <w:bottom w:val="none" w:sz="0" w:space="0" w:color="auto"/>
        <w:right w:val="none" w:sz="0" w:space="0" w:color="auto"/>
      </w:divBdr>
    </w:div>
    <w:div w:id="1615163209">
      <w:bodyDiv w:val="1"/>
      <w:marLeft w:val="0"/>
      <w:marRight w:val="0"/>
      <w:marTop w:val="0"/>
      <w:marBottom w:val="0"/>
      <w:divBdr>
        <w:top w:val="none" w:sz="0" w:space="0" w:color="auto"/>
        <w:left w:val="none" w:sz="0" w:space="0" w:color="auto"/>
        <w:bottom w:val="none" w:sz="0" w:space="0" w:color="auto"/>
        <w:right w:val="none" w:sz="0" w:space="0" w:color="auto"/>
      </w:divBdr>
    </w:div>
    <w:div w:id="1615363606">
      <w:bodyDiv w:val="1"/>
      <w:marLeft w:val="0"/>
      <w:marRight w:val="0"/>
      <w:marTop w:val="0"/>
      <w:marBottom w:val="0"/>
      <w:divBdr>
        <w:top w:val="none" w:sz="0" w:space="0" w:color="auto"/>
        <w:left w:val="none" w:sz="0" w:space="0" w:color="auto"/>
        <w:bottom w:val="none" w:sz="0" w:space="0" w:color="auto"/>
        <w:right w:val="none" w:sz="0" w:space="0" w:color="auto"/>
      </w:divBdr>
    </w:div>
    <w:div w:id="1801725104">
      <w:bodyDiv w:val="1"/>
      <w:marLeft w:val="0"/>
      <w:marRight w:val="0"/>
      <w:marTop w:val="0"/>
      <w:marBottom w:val="0"/>
      <w:divBdr>
        <w:top w:val="none" w:sz="0" w:space="0" w:color="auto"/>
        <w:left w:val="none" w:sz="0" w:space="0" w:color="auto"/>
        <w:bottom w:val="none" w:sz="0" w:space="0" w:color="auto"/>
        <w:right w:val="none" w:sz="0" w:space="0" w:color="auto"/>
      </w:divBdr>
      <w:divsChild>
        <w:div w:id="145557794">
          <w:marLeft w:val="720"/>
          <w:marRight w:val="0"/>
          <w:marTop w:val="0"/>
          <w:marBottom w:val="0"/>
          <w:divBdr>
            <w:top w:val="none" w:sz="0" w:space="0" w:color="auto"/>
            <w:left w:val="none" w:sz="0" w:space="0" w:color="auto"/>
            <w:bottom w:val="none" w:sz="0" w:space="0" w:color="auto"/>
            <w:right w:val="none" w:sz="0" w:space="0" w:color="auto"/>
          </w:divBdr>
        </w:div>
        <w:div w:id="820315859">
          <w:marLeft w:val="720"/>
          <w:marRight w:val="0"/>
          <w:marTop w:val="0"/>
          <w:marBottom w:val="0"/>
          <w:divBdr>
            <w:top w:val="none" w:sz="0" w:space="0" w:color="auto"/>
            <w:left w:val="none" w:sz="0" w:space="0" w:color="auto"/>
            <w:bottom w:val="none" w:sz="0" w:space="0" w:color="auto"/>
            <w:right w:val="none" w:sz="0" w:space="0" w:color="auto"/>
          </w:divBdr>
        </w:div>
        <w:div w:id="1208647320">
          <w:marLeft w:val="720"/>
          <w:marRight w:val="0"/>
          <w:marTop w:val="0"/>
          <w:marBottom w:val="0"/>
          <w:divBdr>
            <w:top w:val="none" w:sz="0" w:space="0" w:color="auto"/>
            <w:left w:val="none" w:sz="0" w:space="0" w:color="auto"/>
            <w:bottom w:val="none" w:sz="0" w:space="0" w:color="auto"/>
            <w:right w:val="none" w:sz="0" w:space="0" w:color="auto"/>
          </w:divBdr>
        </w:div>
        <w:div w:id="1248271726">
          <w:marLeft w:val="720"/>
          <w:marRight w:val="0"/>
          <w:marTop w:val="0"/>
          <w:marBottom w:val="0"/>
          <w:divBdr>
            <w:top w:val="none" w:sz="0" w:space="0" w:color="auto"/>
            <w:left w:val="none" w:sz="0" w:space="0" w:color="auto"/>
            <w:bottom w:val="none" w:sz="0" w:space="0" w:color="auto"/>
            <w:right w:val="none" w:sz="0" w:space="0" w:color="auto"/>
          </w:divBdr>
        </w:div>
        <w:div w:id="1432819097">
          <w:marLeft w:val="720"/>
          <w:marRight w:val="0"/>
          <w:marTop w:val="0"/>
          <w:marBottom w:val="0"/>
          <w:divBdr>
            <w:top w:val="none" w:sz="0" w:space="0" w:color="auto"/>
            <w:left w:val="none" w:sz="0" w:space="0" w:color="auto"/>
            <w:bottom w:val="none" w:sz="0" w:space="0" w:color="auto"/>
            <w:right w:val="none" w:sz="0" w:space="0" w:color="auto"/>
          </w:divBdr>
        </w:div>
        <w:div w:id="1750813477">
          <w:marLeft w:val="720"/>
          <w:marRight w:val="0"/>
          <w:marTop w:val="0"/>
          <w:marBottom w:val="0"/>
          <w:divBdr>
            <w:top w:val="none" w:sz="0" w:space="0" w:color="auto"/>
            <w:left w:val="none" w:sz="0" w:space="0" w:color="auto"/>
            <w:bottom w:val="none" w:sz="0" w:space="0" w:color="auto"/>
            <w:right w:val="none" w:sz="0" w:space="0" w:color="auto"/>
          </w:divBdr>
        </w:div>
        <w:div w:id="2021203767">
          <w:marLeft w:val="720"/>
          <w:marRight w:val="0"/>
          <w:marTop w:val="0"/>
          <w:marBottom w:val="0"/>
          <w:divBdr>
            <w:top w:val="none" w:sz="0" w:space="0" w:color="auto"/>
            <w:left w:val="none" w:sz="0" w:space="0" w:color="auto"/>
            <w:bottom w:val="none" w:sz="0" w:space="0" w:color="auto"/>
            <w:right w:val="none" w:sz="0" w:space="0" w:color="auto"/>
          </w:divBdr>
        </w:div>
        <w:div w:id="2137789681">
          <w:marLeft w:val="720"/>
          <w:marRight w:val="0"/>
          <w:marTop w:val="0"/>
          <w:marBottom w:val="0"/>
          <w:divBdr>
            <w:top w:val="none" w:sz="0" w:space="0" w:color="auto"/>
            <w:left w:val="none" w:sz="0" w:space="0" w:color="auto"/>
            <w:bottom w:val="none" w:sz="0" w:space="0" w:color="auto"/>
            <w:right w:val="none" w:sz="0" w:space="0" w:color="auto"/>
          </w:divBdr>
        </w:div>
      </w:divsChild>
    </w:div>
    <w:div w:id="1832405960">
      <w:bodyDiv w:val="1"/>
      <w:marLeft w:val="0"/>
      <w:marRight w:val="0"/>
      <w:marTop w:val="0"/>
      <w:marBottom w:val="0"/>
      <w:divBdr>
        <w:top w:val="none" w:sz="0" w:space="0" w:color="auto"/>
        <w:left w:val="none" w:sz="0" w:space="0" w:color="auto"/>
        <w:bottom w:val="none" w:sz="0" w:space="0" w:color="auto"/>
        <w:right w:val="none" w:sz="0" w:space="0" w:color="auto"/>
      </w:divBdr>
    </w:div>
    <w:div w:id="1862235508">
      <w:bodyDiv w:val="1"/>
      <w:marLeft w:val="0"/>
      <w:marRight w:val="0"/>
      <w:marTop w:val="0"/>
      <w:marBottom w:val="0"/>
      <w:divBdr>
        <w:top w:val="none" w:sz="0" w:space="0" w:color="auto"/>
        <w:left w:val="none" w:sz="0" w:space="0" w:color="auto"/>
        <w:bottom w:val="none" w:sz="0" w:space="0" w:color="auto"/>
        <w:right w:val="none" w:sz="0" w:space="0" w:color="auto"/>
      </w:divBdr>
    </w:div>
    <w:div w:id="1865631324">
      <w:bodyDiv w:val="1"/>
      <w:marLeft w:val="0"/>
      <w:marRight w:val="0"/>
      <w:marTop w:val="0"/>
      <w:marBottom w:val="0"/>
      <w:divBdr>
        <w:top w:val="none" w:sz="0" w:space="0" w:color="auto"/>
        <w:left w:val="none" w:sz="0" w:space="0" w:color="auto"/>
        <w:bottom w:val="none" w:sz="0" w:space="0" w:color="auto"/>
        <w:right w:val="none" w:sz="0" w:space="0" w:color="auto"/>
      </w:divBdr>
    </w:div>
    <w:div w:id="1899241152">
      <w:bodyDiv w:val="1"/>
      <w:marLeft w:val="0"/>
      <w:marRight w:val="0"/>
      <w:marTop w:val="0"/>
      <w:marBottom w:val="0"/>
      <w:divBdr>
        <w:top w:val="none" w:sz="0" w:space="0" w:color="auto"/>
        <w:left w:val="none" w:sz="0" w:space="0" w:color="auto"/>
        <w:bottom w:val="none" w:sz="0" w:space="0" w:color="auto"/>
        <w:right w:val="none" w:sz="0" w:space="0" w:color="auto"/>
      </w:divBdr>
      <w:divsChild>
        <w:div w:id="917833037">
          <w:marLeft w:val="547"/>
          <w:marRight w:val="0"/>
          <w:marTop w:val="0"/>
          <w:marBottom w:val="0"/>
          <w:divBdr>
            <w:top w:val="none" w:sz="0" w:space="0" w:color="auto"/>
            <w:left w:val="none" w:sz="0" w:space="0" w:color="auto"/>
            <w:bottom w:val="none" w:sz="0" w:space="0" w:color="auto"/>
            <w:right w:val="none" w:sz="0" w:space="0" w:color="auto"/>
          </w:divBdr>
        </w:div>
      </w:divsChild>
    </w:div>
    <w:div w:id="1996493833">
      <w:bodyDiv w:val="1"/>
      <w:marLeft w:val="0"/>
      <w:marRight w:val="0"/>
      <w:marTop w:val="0"/>
      <w:marBottom w:val="0"/>
      <w:divBdr>
        <w:top w:val="none" w:sz="0" w:space="0" w:color="auto"/>
        <w:left w:val="none" w:sz="0" w:space="0" w:color="auto"/>
        <w:bottom w:val="none" w:sz="0" w:space="0" w:color="auto"/>
        <w:right w:val="none" w:sz="0" w:space="0" w:color="auto"/>
      </w:divBdr>
    </w:div>
    <w:div w:id="2000842100">
      <w:bodyDiv w:val="1"/>
      <w:marLeft w:val="0"/>
      <w:marRight w:val="0"/>
      <w:marTop w:val="0"/>
      <w:marBottom w:val="0"/>
      <w:divBdr>
        <w:top w:val="none" w:sz="0" w:space="0" w:color="auto"/>
        <w:left w:val="none" w:sz="0" w:space="0" w:color="auto"/>
        <w:bottom w:val="none" w:sz="0" w:space="0" w:color="auto"/>
        <w:right w:val="none" w:sz="0" w:space="0" w:color="auto"/>
      </w:divBdr>
    </w:div>
    <w:div w:id="209620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fif"/><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diagramLayout" Target="diagrams/layout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G:\Intercom%20Work\Stationary\New%20Design\Document%20template\Intercom%20template%20for%20Form.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018672-9253-4BBA-8792-E1C6F8446B72}"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5EC0F983-C576-4310-A756-1E2B9BBAFCE2}">
      <dgm:prSet phldrT="[Text]" custT="1"/>
      <dgm:spPr>
        <a:solidFill>
          <a:schemeClr val="accent1">
            <a:lumMod val="75000"/>
          </a:schemeClr>
        </a:solidFill>
      </dgm:spPr>
      <dgm:t>
        <a:bodyPr/>
        <a:lstStyle/>
        <a:p>
          <a:r>
            <a:rPr lang="en-US" sz="1200"/>
            <a:t>&lt;Account Number + Customer Name&gt;  </a:t>
          </a:r>
        </a:p>
      </dgm:t>
    </dgm:pt>
    <dgm:pt modelId="{BB879698-BE29-4B67-B689-E84242CABC51}" type="parTrans" cxnId="{1EA2173A-A372-4D65-B1B6-71CDD09C5F61}">
      <dgm:prSet custT="1"/>
      <dgm:spPr/>
      <dgm:t>
        <a:bodyPr/>
        <a:lstStyle/>
        <a:p>
          <a:endParaRPr lang="en-US" sz="1200"/>
        </a:p>
      </dgm:t>
    </dgm:pt>
    <dgm:pt modelId="{700770A1-48EA-464F-B436-A58343A0A26B}" type="sibTrans" cxnId="{1EA2173A-A372-4D65-B1B6-71CDD09C5F61}">
      <dgm:prSet/>
      <dgm:spPr/>
      <dgm:t>
        <a:bodyPr/>
        <a:lstStyle/>
        <a:p>
          <a:endParaRPr lang="en-US" sz="1200"/>
        </a:p>
      </dgm:t>
    </dgm:pt>
    <dgm:pt modelId="{FB15D883-0C76-42D5-8686-2C251AA5D86E}">
      <dgm:prSet phldrT="[Text]" custT="1"/>
      <dgm:spPr>
        <a:solidFill>
          <a:schemeClr val="accent1">
            <a:lumMod val="75000"/>
          </a:schemeClr>
        </a:solidFill>
      </dgm:spPr>
      <dgm:t>
        <a:bodyPr/>
        <a:lstStyle/>
        <a:p>
          <a:r>
            <a:rPr lang="en-US" sz="1200"/>
            <a:t>Account Closure</a:t>
          </a:r>
        </a:p>
      </dgm:t>
    </dgm:pt>
    <dgm:pt modelId="{B88E2DC5-15F2-4E23-8FE1-D7B1AF2700D5}" type="sibTrans" cxnId="{2C3261AA-9B2F-4F8F-B233-0D3A40939F9F}">
      <dgm:prSet/>
      <dgm:spPr/>
      <dgm:t>
        <a:bodyPr/>
        <a:lstStyle/>
        <a:p>
          <a:endParaRPr lang="en-US" sz="1200"/>
        </a:p>
      </dgm:t>
    </dgm:pt>
    <dgm:pt modelId="{0355371E-01A4-4B3F-A234-CB875ACEDEFC}" type="parTrans" cxnId="{2C3261AA-9B2F-4F8F-B233-0D3A40939F9F}">
      <dgm:prSet custT="1"/>
      <dgm:spPr/>
      <dgm:t>
        <a:bodyPr/>
        <a:lstStyle/>
        <a:p>
          <a:endParaRPr lang="en-US" sz="1200"/>
        </a:p>
      </dgm:t>
    </dgm:pt>
    <dgm:pt modelId="{A398D023-3ADF-4D53-8CEA-3B50ED996DEA}">
      <dgm:prSet phldrT="[Text]" custT="1"/>
      <dgm:spPr/>
      <dgm:t>
        <a:bodyPr/>
        <a:lstStyle/>
        <a:p>
          <a:r>
            <a:rPr lang="en-US" sz="1600"/>
            <a:t>Customer CIF</a:t>
          </a:r>
        </a:p>
      </dgm:t>
    </dgm:pt>
    <dgm:pt modelId="{1C83C4C8-E196-463C-949F-B7D650A52336}" type="parTrans" cxnId="{35EBA192-3122-4CD7-A31B-A301A78613CD}">
      <dgm:prSet/>
      <dgm:spPr/>
      <dgm:t>
        <a:bodyPr/>
        <a:lstStyle/>
        <a:p>
          <a:endParaRPr lang="en-US" sz="1200"/>
        </a:p>
      </dgm:t>
    </dgm:pt>
    <dgm:pt modelId="{9CB793B0-3C1C-45FD-AB7A-7A8679A30266}" type="sibTrans" cxnId="{35EBA192-3122-4CD7-A31B-A301A78613CD}">
      <dgm:prSet/>
      <dgm:spPr/>
      <dgm:t>
        <a:bodyPr/>
        <a:lstStyle/>
        <a:p>
          <a:endParaRPr lang="en-US" sz="1200"/>
        </a:p>
      </dgm:t>
    </dgm:pt>
    <dgm:pt modelId="{F6816A4B-0F7E-45A4-AD10-C6126D332600}">
      <dgm:prSet phldrT="[Text]" custT="1"/>
      <dgm:spPr>
        <a:solidFill>
          <a:schemeClr val="accent2">
            <a:lumMod val="40000"/>
            <a:lumOff val="60000"/>
          </a:schemeClr>
        </a:solidFill>
      </dgm:spPr>
      <dgm:t>
        <a:bodyPr/>
        <a:lstStyle/>
        <a:p>
          <a:r>
            <a:rPr lang="en-US" sz="1200"/>
            <a:t>&lt;Documents&gt;</a:t>
          </a:r>
        </a:p>
      </dgm:t>
    </dgm:pt>
    <dgm:pt modelId="{D37B07A0-D63B-4DDC-8215-908D2683362C}" type="parTrans" cxnId="{DD702F32-DFAF-47DE-958E-1AE928B9282D}">
      <dgm:prSet/>
      <dgm:spPr/>
      <dgm:t>
        <a:bodyPr/>
        <a:lstStyle/>
        <a:p>
          <a:endParaRPr lang="en-US"/>
        </a:p>
      </dgm:t>
    </dgm:pt>
    <dgm:pt modelId="{AD5C302B-0DE7-4D5F-A023-719841DDC219}" type="sibTrans" cxnId="{DD702F32-DFAF-47DE-958E-1AE928B9282D}">
      <dgm:prSet/>
      <dgm:spPr/>
      <dgm:t>
        <a:bodyPr/>
        <a:lstStyle/>
        <a:p>
          <a:endParaRPr lang="en-US"/>
        </a:p>
      </dgm:t>
    </dgm:pt>
    <dgm:pt modelId="{78E3D6B3-67EE-4F43-A3D4-2668895F0E75}">
      <dgm:prSet phldrT="[Text]" custT="1"/>
      <dgm:spPr>
        <a:solidFill>
          <a:schemeClr val="accent2">
            <a:lumMod val="40000"/>
            <a:lumOff val="60000"/>
          </a:schemeClr>
        </a:solidFill>
      </dgm:spPr>
      <dgm:t>
        <a:bodyPr/>
        <a:lstStyle/>
        <a:p>
          <a:r>
            <a:rPr lang="en-US" sz="1200"/>
            <a:t>&lt;Documents&gt;</a:t>
          </a:r>
        </a:p>
      </dgm:t>
    </dgm:pt>
    <dgm:pt modelId="{EAE99B21-BDE3-4657-BC40-14699D62C9EA}" type="parTrans" cxnId="{2FB25A8F-77F2-42F0-BBEA-5DF0F88C1586}">
      <dgm:prSet/>
      <dgm:spPr/>
      <dgm:t>
        <a:bodyPr/>
        <a:lstStyle/>
        <a:p>
          <a:endParaRPr lang="en-US"/>
        </a:p>
      </dgm:t>
    </dgm:pt>
    <dgm:pt modelId="{3484F427-420D-435F-8BA1-D44A5D43AC7F}" type="sibTrans" cxnId="{2FB25A8F-77F2-42F0-BBEA-5DF0F88C1586}">
      <dgm:prSet/>
      <dgm:spPr/>
      <dgm:t>
        <a:bodyPr/>
        <a:lstStyle/>
        <a:p>
          <a:endParaRPr lang="en-US"/>
        </a:p>
      </dgm:t>
    </dgm:pt>
    <dgm:pt modelId="{D92A01C7-7162-4E15-A392-6FC09AFD0138}">
      <dgm:prSet phldrT="[Text]" custT="1"/>
      <dgm:spPr>
        <a:solidFill>
          <a:schemeClr val="accent1">
            <a:lumMod val="75000"/>
          </a:schemeClr>
        </a:solidFill>
      </dgm:spPr>
      <dgm:t>
        <a:bodyPr/>
        <a:lstStyle/>
        <a:p>
          <a:r>
            <a:rPr lang="en-US" sz="1200"/>
            <a:t>&lt;Account Number + Customer Name&gt; </a:t>
          </a:r>
        </a:p>
      </dgm:t>
    </dgm:pt>
    <dgm:pt modelId="{5040238D-08D6-4144-8D9F-6B4180CBDB1C}" type="sibTrans" cxnId="{97B09C5E-E8C4-4B29-854A-1DB821FC75C3}">
      <dgm:prSet/>
      <dgm:spPr/>
      <dgm:t>
        <a:bodyPr/>
        <a:lstStyle/>
        <a:p>
          <a:endParaRPr lang="en-US" sz="1200"/>
        </a:p>
      </dgm:t>
    </dgm:pt>
    <dgm:pt modelId="{238F2AD2-5BB5-4EE4-BB5C-71F8ED6B4691}" type="parTrans" cxnId="{97B09C5E-E8C4-4B29-854A-1DB821FC75C3}">
      <dgm:prSet custT="1"/>
      <dgm:spPr/>
      <dgm:t>
        <a:bodyPr/>
        <a:lstStyle/>
        <a:p>
          <a:endParaRPr lang="en-US" sz="1200"/>
        </a:p>
      </dgm:t>
    </dgm:pt>
    <dgm:pt modelId="{9F0511A1-F90F-4CEB-BBD2-38FC9E253BC2}" type="pres">
      <dgm:prSet presAssocID="{FF018672-9253-4BBA-8792-E1C6F8446B72}" presName="Name0" presStyleCnt="0">
        <dgm:presLayoutVars>
          <dgm:chPref val="1"/>
          <dgm:dir/>
          <dgm:animOne val="branch"/>
          <dgm:animLvl val="lvl"/>
          <dgm:resizeHandles val="exact"/>
        </dgm:presLayoutVars>
      </dgm:prSet>
      <dgm:spPr/>
    </dgm:pt>
    <dgm:pt modelId="{1840221A-3400-40F7-A604-B4247C33A83A}" type="pres">
      <dgm:prSet presAssocID="{A398D023-3ADF-4D53-8CEA-3B50ED996DEA}" presName="root1" presStyleCnt="0"/>
      <dgm:spPr/>
    </dgm:pt>
    <dgm:pt modelId="{86DC96EE-6284-4310-AE72-810BE1268393}" type="pres">
      <dgm:prSet presAssocID="{A398D023-3ADF-4D53-8CEA-3B50ED996DEA}" presName="LevelOneTextNode" presStyleLbl="node0" presStyleIdx="0" presStyleCnt="1">
        <dgm:presLayoutVars>
          <dgm:chPref val="3"/>
        </dgm:presLayoutVars>
      </dgm:prSet>
      <dgm:spPr/>
    </dgm:pt>
    <dgm:pt modelId="{ECC0BED2-9427-4646-AF2B-CD5027E88719}" type="pres">
      <dgm:prSet presAssocID="{A398D023-3ADF-4D53-8CEA-3B50ED996DEA}" presName="level2hierChild" presStyleCnt="0"/>
      <dgm:spPr/>
    </dgm:pt>
    <dgm:pt modelId="{36F78CE1-2B91-4319-B8C5-E53CFD8B9607}" type="pres">
      <dgm:prSet presAssocID="{0355371E-01A4-4B3F-A234-CB875ACEDEFC}" presName="conn2-1" presStyleLbl="parChTrans1D2" presStyleIdx="0" presStyleCnt="1"/>
      <dgm:spPr/>
    </dgm:pt>
    <dgm:pt modelId="{40CCE59C-CCB3-423F-BFEA-C68CB9441D2A}" type="pres">
      <dgm:prSet presAssocID="{0355371E-01A4-4B3F-A234-CB875ACEDEFC}" presName="connTx" presStyleLbl="parChTrans1D2" presStyleIdx="0" presStyleCnt="1"/>
      <dgm:spPr/>
    </dgm:pt>
    <dgm:pt modelId="{8098881F-154E-414D-92A6-D5EB4F28A31B}" type="pres">
      <dgm:prSet presAssocID="{FB15D883-0C76-42D5-8686-2C251AA5D86E}" presName="root2" presStyleCnt="0"/>
      <dgm:spPr/>
    </dgm:pt>
    <dgm:pt modelId="{A078E758-C5A1-4239-8859-5C2B7372436A}" type="pres">
      <dgm:prSet presAssocID="{FB15D883-0C76-42D5-8686-2C251AA5D86E}" presName="LevelTwoTextNode" presStyleLbl="node2" presStyleIdx="0" presStyleCnt="1" custScaleX="143416" custScaleY="171235">
        <dgm:presLayoutVars>
          <dgm:chPref val="3"/>
        </dgm:presLayoutVars>
      </dgm:prSet>
      <dgm:spPr/>
    </dgm:pt>
    <dgm:pt modelId="{634897F0-53B8-458B-93AB-77296208DFE0}" type="pres">
      <dgm:prSet presAssocID="{FB15D883-0C76-42D5-8686-2C251AA5D86E}" presName="level3hierChild" presStyleCnt="0"/>
      <dgm:spPr/>
    </dgm:pt>
    <dgm:pt modelId="{48046FCF-5D49-4EEE-A3C9-709DA0CD2BB3}" type="pres">
      <dgm:prSet presAssocID="{BB879698-BE29-4B67-B689-E84242CABC51}" presName="conn2-1" presStyleLbl="parChTrans1D3" presStyleIdx="0" presStyleCnt="2"/>
      <dgm:spPr/>
    </dgm:pt>
    <dgm:pt modelId="{23E8016C-F19A-44CA-B554-A4727639E00D}" type="pres">
      <dgm:prSet presAssocID="{BB879698-BE29-4B67-B689-E84242CABC51}" presName="connTx" presStyleLbl="parChTrans1D3" presStyleIdx="0" presStyleCnt="2"/>
      <dgm:spPr/>
    </dgm:pt>
    <dgm:pt modelId="{F37ACBA8-9C72-439D-AEE4-DBE30882FC5F}" type="pres">
      <dgm:prSet presAssocID="{5EC0F983-C576-4310-A756-1E2B9BBAFCE2}" presName="root2" presStyleCnt="0"/>
      <dgm:spPr/>
    </dgm:pt>
    <dgm:pt modelId="{80091723-37BD-4299-829D-CDEE4EB4A18E}" type="pres">
      <dgm:prSet presAssocID="{5EC0F983-C576-4310-A756-1E2B9BBAFCE2}" presName="LevelTwoTextNode" presStyleLbl="node3" presStyleIdx="0" presStyleCnt="2" custScaleX="130631" custScaleY="110560">
        <dgm:presLayoutVars>
          <dgm:chPref val="3"/>
        </dgm:presLayoutVars>
      </dgm:prSet>
      <dgm:spPr/>
    </dgm:pt>
    <dgm:pt modelId="{E2B77E35-ACBE-44C8-9391-D9C59F36B882}" type="pres">
      <dgm:prSet presAssocID="{5EC0F983-C576-4310-A756-1E2B9BBAFCE2}" presName="level3hierChild" presStyleCnt="0"/>
      <dgm:spPr/>
    </dgm:pt>
    <dgm:pt modelId="{073009F2-E66F-4514-BD7F-CD2C2FF1E068}" type="pres">
      <dgm:prSet presAssocID="{D37B07A0-D63B-4DDC-8215-908D2683362C}" presName="conn2-1" presStyleLbl="parChTrans1D4" presStyleIdx="0" presStyleCnt="2"/>
      <dgm:spPr/>
    </dgm:pt>
    <dgm:pt modelId="{09514C7B-4C64-474B-AB59-71ACD1E97586}" type="pres">
      <dgm:prSet presAssocID="{D37B07A0-D63B-4DDC-8215-908D2683362C}" presName="connTx" presStyleLbl="parChTrans1D4" presStyleIdx="0" presStyleCnt="2"/>
      <dgm:spPr/>
    </dgm:pt>
    <dgm:pt modelId="{1BC97CE7-51F9-4C12-89EE-9FC262759714}" type="pres">
      <dgm:prSet presAssocID="{F6816A4B-0F7E-45A4-AD10-C6126D332600}" presName="root2" presStyleCnt="0"/>
      <dgm:spPr/>
    </dgm:pt>
    <dgm:pt modelId="{8AAD8ACF-72DF-4448-A0DA-F91274FA6605}" type="pres">
      <dgm:prSet presAssocID="{F6816A4B-0F7E-45A4-AD10-C6126D332600}" presName="LevelTwoTextNode" presStyleLbl="node4" presStyleIdx="0" presStyleCnt="2" custScaleX="94401">
        <dgm:presLayoutVars>
          <dgm:chPref val="3"/>
        </dgm:presLayoutVars>
      </dgm:prSet>
      <dgm:spPr/>
    </dgm:pt>
    <dgm:pt modelId="{90F22A8B-5DB8-40B3-AA58-747524897E0C}" type="pres">
      <dgm:prSet presAssocID="{F6816A4B-0F7E-45A4-AD10-C6126D332600}" presName="level3hierChild" presStyleCnt="0"/>
      <dgm:spPr/>
    </dgm:pt>
    <dgm:pt modelId="{7E688A91-C8FA-4EF9-82EE-87020FA09605}" type="pres">
      <dgm:prSet presAssocID="{238F2AD2-5BB5-4EE4-BB5C-71F8ED6B4691}" presName="conn2-1" presStyleLbl="parChTrans1D3" presStyleIdx="1" presStyleCnt="2"/>
      <dgm:spPr/>
    </dgm:pt>
    <dgm:pt modelId="{88829105-1CEA-4523-BD48-F51854ADF00C}" type="pres">
      <dgm:prSet presAssocID="{238F2AD2-5BB5-4EE4-BB5C-71F8ED6B4691}" presName="connTx" presStyleLbl="parChTrans1D3" presStyleIdx="1" presStyleCnt="2"/>
      <dgm:spPr/>
    </dgm:pt>
    <dgm:pt modelId="{AF8DC9B5-6E6F-4013-BC97-642FC56E0D33}" type="pres">
      <dgm:prSet presAssocID="{D92A01C7-7162-4E15-A392-6FC09AFD0138}" presName="root2" presStyleCnt="0"/>
      <dgm:spPr/>
    </dgm:pt>
    <dgm:pt modelId="{4D74641C-45BA-4428-89CF-B0F83E65A421}" type="pres">
      <dgm:prSet presAssocID="{D92A01C7-7162-4E15-A392-6FC09AFD0138}" presName="LevelTwoTextNode" presStyleLbl="node3" presStyleIdx="1" presStyleCnt="2" custScaleX="128264" custScaleY="125245">
        <dgm:presLayoutVars>
          <dgm:chPref val="3"/>
        </dgm:presLayoutVars>
      </dgm:prSet>
      <dgm:spPr/>
    </dgm:pt>
    <dgm:pt modelId="{7129FF0C-8A87-4513-A74E-4381C994A8AE}" type="pres">
      <dgm:prSet presAssocID="{D92A01C7-7162-4E15-A392-6FC09AFD0138}" presName="level3hierChild" presStyleCnt="0"/>
      <dgm:spPr/>
    </dgm:pt>
    <dgm:pt modelId="{D40B0C4B-E69B-4DD4-9C23-A711830C4E77}" type="pres">
      <dgm:prSet presAssocID="{EAE99B21-BDE3-4657-BC40-14699D62C9EA}" presName="conn2-1" presStyleLbl="parChTrans1D4" presStyleIdx="1" presStyleCnt="2"/>
      <dgm:spPr/>
    </dgm:pt>
    <dgm:pt modelId="{B69B96DB-2109-4D60-AAEE-E8A8627378A2}" type="pres">
      <dgm:prSet presAssocID="{EAE99B21-BDE3-4657-BC40-14699D62C9EA}" presName="connTx" presStyleLbl="parChTrans1D4" presStyleIdx="1" presStyleCnt="2"/>
      <dgm:spPr/>
    </dgm:pt>
    <dgm:pt modelId="{FC7654FA-0609-4D04-A2C7-85ABD9578B18}" type="pres">
      <dgm:prSet presAssocID="{78E3D6B3-67EE-4F43-A3D4-2668895F0E75}" presName="root2" presStyleCnt="0"/>
      <dgm:spPr/>
    </dgm:pt>
    <dgm:pt modelId="{768E8D7D-2C0A-479E-A54A-5ED92E509C7C}" type="pres">
      <dgm:prSet presAssocID="{78E3D6B3-67EE-4F43-A3D4-2668895F0E75}" presName="LevelTwoTextNode" presStyleLbl="node4" presStyleIdx="1" presStyleCnt="2" custScaleX="98076">
        <dgm:presLayoutVars>
          <dgm:chPref val="3"/>
        </dgm:presLayoutVars>
      </dgm:prSet>
      <dgm:spPr/>
    </dgm:pt>
    <dgm:pt modelId="{4E94E565-04AC-4905-A433-92FBA1D7B7B5}" type="pres">
      <dgm:prSet presAssocID="{78E3D6B3-67EE-4F43-A3D4-2668895F0E75}" presName="level3hierChild" presStyleCnt="0"/>
      <dgm:spPr/>
    </dgm:pt>
  </dgm:ptLst>
  <dgm:cxnLst>
    <dgm:cxn modelId="{3BDBAA05-C118-419A-8B8E-7679FB295C47}" type="presOf" srcId="{EAE99B21-BDE3-4657-BC40-14699D62C9EA}" destId="{D40B0C4B-E69B-4DD4-9C23-A711830C4E77}" srcOrd="0" destOrd="0" presId="urn:microsoft.com/office/officeart/2008/layout/HorizontalMultiLevelHierarchy"/>
    <dgm:cxn modelId="{A83D9B0C-2474-4158-B5BC-71076E8EBD7A}" type="presOf" srcId="{D37B07A0-D63B-4DDC-8215-908D2683362C}" destId="{09514C7B-4C64-474B-AB59-71ACD1E97586}" srcOrd="1" destOrd="0" presId="urn:microsoft.com/office/officeart/2008/layout/HorizontalMultiLevelHierarchy"/>
    <dgm:cxn modelId="{D2FFD60D-7BFD-4DBF-95B5-8833F2B2845B}" type="presOf" srcId="{FB15D883-0C76-42D5-8686-2C251AA5D86E}" destId="{A078E758-C5A1-4239-8859-5C2B7372436A}" srcOrd="0" destOrd="0" presId="urn:microsoft.com/office/officeart/2008/layout/HorizontalMultiLevelHierarchy"/>
    <dgm:cxn modelId="{DD702F32-DFAF-47DE-958E-1AE928B9282D}" srcId="{5EC0F983-C576-4310-A756-1E2B9BBAFCE2}" destId="{F6816A4B-0F7E-45A4-AD10-C6126D332600}" srcOrd="0" destOrd="0" parTransId="{D37B07A0-D63B-4DDC-8215-908D2683362C}" sibTransId="{AD5C302B-0DE7-4D5F-A023-719841DDC219}"/>
    <dgm:cxn modelId="{3FC5B439-050E-44BD-9128-07B812906B5E}" type="presOf" srcId="{238F2AD2-5BB5-4EE4-BB5C-71F8ED6B4691}" destId="{7E688A91-C8FA-4EF9-82EE-87020FA09605}" srcOrd="0" destOrd="0" presId="urn:microsoft.com/office/officeart/2008/layout/HorizontalMultiLevelHierarchy"/>
    <dgm:cxn modelId="{1EA2173A-A372-4D65-B1B6-71CDD09C5F61}" srcId="{FB15D883-0C76-42D5-8686-2C251AA5D86E}" destId="{5EC0F983-C576-4310-A756-1E2B9BBAFCE2}" srcOrd="0" destOrd="0" parTransId="{BB879698-BE29-4B67-B689-E84242CABC51}" sibTransId="{700770A1-48EA-464F-B436-A58343A0A26B}"/>
    <dgm:cxn modelId="{3930DD40-B0B1-4E0B-A00F-42F00FFA12E8}" type="presOf" srcId="{5EC0F983-C576-4310-A756-1E2B9BBAFCE2}" destId="{80091723-37BD-4299-829D-CDEE4EB4A18E}" srcOrd="0" destOrd="0" presId="urn:microsoft.com/office/officeart/2008/layout/HorizontalMultiLevelHierarchy"/>
    <dgm:cxn modelId="{97B09C5E-E8C4-4B29-854A-1DB821FC75C3}" srcId="{FB15D883-0C76-42D5-8686-2C251AA5D86E}" destId="{D92A01C7-7162-4E15-A392-6FC09AFD0138}" srcOrd="1" destOrd="0" parTransId="{238F2AD2-5BB5-4EE4-BB5C-71F8ED6B4691}" sibTransId="{5040238D-08D6-4144-8D9F-6B4180CBDB1C}"/>
    <dgm:cxn modelId="{FAFA9360-9A66-4F0D-A06B-B68622C205BE}" type="presOf" srcId="{BB879698-BE29-4B67-B689-E84242CABC51}" destId="{23E8016C-F19A-44CA-B554-A4727639E00D}" srcOrd="1" destOrd="0" presId="urn:microsoft.com/office/officeart/2008/layout/HorizontalMultiLevelHierarchy"/>
    <dgm:cxn modelId="{FB11C265-B79F-4722-ABF0-FEBB343C636A}" type="presOf" srcId="{78E3D6B3-67EE-4F43-A3D4-2668895F0E75}" destId="{768E8D7D-2C0A-479E-A54A-5ED92E509C7C}" srcOrd="0" destOrd="0" presId="urn:microsoft.com/office/officeart/2008/layout/HorizontalMultiLevelHierarchy"/>
    <dgm:cxn modelId="{A6466671-9E21-442C-B35F-8E832ABABE23}" type="presOf" srcId="{0355371E-01A4-4B3F-A234-CB875ACEDEFC}" destId="{40CCE59C-CCB3-423F-BFEA-C68CB9441D2A}" srcOrd="1" destOrd="0" presId="urn:microsoft.com/office/officeart/2008/layout/HorizontalMultiLevelHierarchy"/>
    <dgm:cxn modelId="{C099BF55-7C50-4767-B240-C6B5111E255A}" type="presOf" srcId="{A398D023-3ADF-4D53-8CEA-3B50ED996DEA}" destId="{86DC96EE-6284-4310-AE72-810BE1268393}" srcOrd="0" destOrd="0" presId="urn:microsoft.com/office/officeart/2008/layout/HorizontalMultiLevelHierarchy"/>
    <dgm:cxn modelId="{2A7E5B7B-7DE7-4E19-B80B-5EA60A44CB72}" type="presOf" srcId="{F6816A4B-0F7E-45A4-AD10-C6126D332600}" destId="{8AAD8ACF-72DF-4448-A0DA-F91274FA6605}" srcOrd="0" destOrd="0" presId="urn:microsoft.com/office/officeart/2008/layout/HorizontalMultiLevelHierarchy"/>
    <dgm:cxn modelId="{0AECEB7B-AF87-4992-B20C-23CC07497455}" type="presOf" srcId="{D92A01C7-7162-4E15-A392-6FC09AFD0138}" destId="{4D74641C-45BA-4428-89CF-B0F83E65A421}" srcOrd="0" destOrd="0" presId="urn:microsoft.com/office/officeart/2008/layout/HorizontalMultiLevelHierarchy"/>
    <dgm:cxn modelId="{2FB25A8F-77F2-42F0-BBEA-5DF0F88C1586}" srcId="{D92A01C7-7162-4E15-A392-6FC09AFD0138}" destId="{78E3D6B3-67EE-4F43-A3D4-2668895F0E75}" srcOrd="0" destOrd="0" parTransId="{EAE99B21-BDE3-4657-BC40-14699D62C9EA}" sibTransId="{3484F427-420D-435F-8BA1-D44A5D43AC7F}"/>
    <dgm:cxn modelId="{C35CDE8F-B894-47DC-914C-F10BBA96B591}" type="presOf" srcId="{238F2AD2-5BB5-4EE4-BB5C-71F8ED6B4691}" destId="{88829105-1CEA-4523-BD48-F51854ADF00C}" srcOrd="1" destOrd="0" presId="urn:microsoft.com/office/officeart/2008/layout/HorizontalMultiLevelHierarchy"/>
    <dgm:cxn modelId="{35EBA192-3122-4CD7-A31B-A301A78613CD}" srcId="{FF018672-9253-4BBA-8792-E1C6F8446B72}" destId="{A398D023-3ADF-4D53-8CEA-3B50ED996DEA}" srcOrd="0" destOrd="0" parTransId="{1C83C4C8-E196-463C-949F-B7D650A52336}" sibTransId="{9CB793B0-3C1C-45FD-AB7A-7A8679A30266}"/>
    <dgm:cxn modelId="{4A820997-7641-4C08-BBB3-A773A071356E}" type="presOf" srcId="{FF018672-9253-4BBA-8792-E1C6F8446B72}" destId="{9F0511A1-F90F-4CEB-BBD2-38FC9E253BC2}" srcOrd="0" destOrd="0" presId="urn:microsoft.com/office/officeart/2008/layout/HorizontalMultiLevelHierarchy"/>
    <dgm:cxn modelId="{CF88729F-2267-430F-9376-CF013E2A67AD}" type="presOf" srcId="{BB879698-BE29-4B67-B689-E84242CABC51}" destId="{48046FCF-5D49-4EEE-A3C9-709DA0CD2BB3}" srcOrd="0" destOrd="0" presId="urn:microsoft.com/office/officeart/2008/layout/HorizontalMultiLevelHierarchy"/>
    <dgm:cxn modelId="{2C3261AA-9B2F-4F8F-B233-0D3A40939F9F}" srcId="{A398D023-3ADF-4D53-8CEA-3B50ED996DEA}" destId="{FB15D883-0C76-42D5-8686-2C251AA5D86E}" srcOrd="0" destOrd="0" parTransId="{0355371E-01A4-4B3F-A234-CB875ACEDEFC}" sibTransId="{B88E2DC5-15F2-4E23-8FE1-D7B1AF2700D5}"/>
    <dgm:cxn modelId="{105060D2-5E71-4899-9CA2-5235A934EBE8}" type="presOf" srcId="{D37B07A0-D63B-4DDC-8215-908D2683362C}" destId="{073009F2-E66F-4514-BD7F-CD2C2FF1E068}" srcOrd="0" destOrd="0" presId="urn:microsoft.com/office/officeart/2008/layout/HorizontalMultiLevelHierarchy"/>
    <dgm:cxn modelId="{D80FC2DB-7605-475B-B602-EE9DCA394309}" type="presOf" srcId="{EAE99B21-BDE3-4657-BC40-14699D62C9EA}" destId="{B69B96DB-2109-4D60-AAEE-E8A8627378A2}" srcOrd="1" destOrd="0" presId="urn:microsoft.com/office/officeart/2008/layout/HorizontalMultiLevelHierarchy"/>
    <dgm:cxn modelId="{07C006DC-226A-4E0B-8F7B-296C1C4B4FBD}" type="presOf" srcId="{0355371E-01A4-4B3F-A234-CB875ACEDEFC}" destId="{36F78CE1-2B91-4319-B8C5-E53CFD8B9607}" srcOrd="0" destOrd="0" presId="urn:microsoft.com/office/officeart/2008/layout/HorizontalMultiLevelHierarchy"/>
    <dgm:cxn modelId="{9084B24C-419E-407A-9649-A60C81728747}" type="presParOf" srcId="{9F0511A1-F90F-4CEB-BBD2-38FC9E253BC2}" destId="{1840221A-3400-40F7-A604-B4247C33A83A}" srcOrd="0" destOrd="0" presId="urn:microsoft.com/office/officeart/2008/layout/HorizontalMultiLevelHierarchy"/>
    <dgm:cxn modelId="{4EACB4C0-6977-48BB-9F7C-FFE8BDB54353}" type="presParOf" srcId="{1840221A-3400-40F7-A604-B4247C33A83A}" destId="{86DC96EE-6284-4310-AE72-810BE1268393}" srcOrd="0" destOrd="0" presId="urn:microsoft.com/office/officeart/2008/layout/HorizontalMultiLevelHierarchy"/>
    <dgm:cxn modelId="{C0E75CB7-0528-4035-8778-6FB15B3DF13E}" type="presParOf" srcId="{1840221A-3400-40F7-A604-B4247C33A83A}" destId="{ECC0BED2-9427-4646-AF2B-CD5027E88719}" srcOrd="1" destOrd="0" presId="urn:microsoft.com/office/officeart/2008/layout/HorizontalMultiLevelHierarchy"/>
    <dgm:cxn modelId="{3C61F6E9-3295-4F0D-AF62-73F89EA863D3}" type="presParOf" srcId="{ECC0BED2-9427-4646-AF2B-CD5027E88719}" destId="{36F78CE1-2B91-4319-B8C5-E53CFD8B9607}" srcOrd="0" destOrd="0" presId="urn:microsoft.com/office/officeart/2008/layout/HorizontalMultiLevelHierarchy"/>
    <dgm:cxn modelId="{18CC5DC3-418B-4BB2-8901-E837875BC45D}" type="presParOf" srcId="{36F78CE1-2B91-4319-B8C5-E53CFD8B9607}" destId="{40CCE59C-CCB3-423F-BFEA-C68CB9441D2A}" srcOrd="0" destOrd="0" presId="urn:microsoft.com/office/officeart/2008/layout/HorizontalMultiLevelHierarchy"/>
    <dgm:cxn modelId="{AC99BC5E-9361-4C6E-AEA6-BC8867407ABA}" type="presParOf" srcId="{ECC0BED2-9427-4646-AF2B-CD5027E88719}" destId="{8098881F-154E-414D-92A6-D5EB4F28A31B}" srcOrd="1" destOrd="0" presId="urn:microsoft.com/office/officeart/2008/layout/HorizontalMultiLevelHierarchy"/>
    <dgm:cxn modelId="{CFFF2511-887C-46B9-B26E-40B6EA339231}" type="presParOf" srcId="{8098881F-154E-414D-92A6-D5EB4F28A31B}" destId="{A078E758-C5A1-4239-8859-5C2B7372436A}" srcOrd="0" destOrd="0" presId="urn:microsoft.com/office/officeart/2008/layout/HorizontalMultiLevelHierarchy"/>
    <dgm:cxn modelId="{61D8132B-828E-4791-8908-D298FB3CAF22}" type="presParOf" srcId="{8098881F-154E-414D-92A6-D5EB4F28A31B}" destId="{634897F0-53B8-458B-93AB-77296208DFE0}" srcOrd="1" destOrd="0" presId="urn:microsoft.com/office/officeart/2008/layout/HorizontalMultiLevelHierarchy"/>
    <dgm:cxn modelId="{2E145BFF-EE89-49A6-9A9A-17BABDC8960C}" type="presParOf" srcId="{634897F0-53B8-458B-93AB-77296208DFE0}" destId="{48046FCF-5D49-4EEE-A3C9-709DA0CD2BB3}" srcOrd="0" destOrd="0" presId="urn:microsoft.com/office/officeart/2008/layout/HorizontalMultiLevelHierarchy"/>
    <dgm:cxn modelId="{484B68DD-39CF-4F93-907D-661062265233}" type="presParOf" srcId="{48046FCF-5D49-4EEE-A3C9-709DA0CD2BB3}" destId="{23E8016C-F19A-44CA-B554-A4727639E00D}" srcOrd="0" destOrd="0" presId="urn:microsoft.com/office/officeart/2008/layout/HorizontalMultiLevelHierarchy"/>
    <dgm:cxn modelId="{76A38C90-7C0F-4BBD-AF56-402225298218}" type="presParOf" srcId="{634897F0-53B8-458B-93AB-77296208DFE0}" destId="{F37ACBA8-9C72-439D-AEE4-DBE30882FC5F}" srcOrd="1" destOrd="0" presId="urn:microsoft.com/office/officeart/2008/layout/HorizontalMultiLevelHierarchy"/>
    <dgm:cxn modelId="{56498127-81AB-4164-9293-B86EC0DE52CD}" type="presParOf" srcId="{F37ACBA8-9C72-439D-AEE4-DBE30882FC5F}" destId="{80091723-37BD-4299-829D-CDEE4EB4A18E}" srcOrd="0" destOrd="0" presId="urn:microsoft.com/office/officeart/2008/layout/HorizontalMultiLevelHierarchy"/>
    <dgm:cxn modelId="{02552E02-C040-43D6-A71F-964C79251A83}" type="presParOf" srcId="{F37ACBA8-9C72-439D-AEE4-DBE30882FC5F}" destId="{E2B77E35-ACBE-44C8-9391-D9C59F36B882}" srcOrd="1" destOrd="0" presId="urn:microsoft.com/office/officeart/2008/layout/HorizontalMultiLevelHierarchy"/>
    <dgm:cxn modelId="{297D39EE-6C9C-4008-AEEC-8CDC1C07AC2C}" type="presParOf" srcId="{E2B77E35-ACBE-44C8-9391-D9C59F36B882}" destId="{073009F2-E66F-4514-BD7F-CD2C2FF1E068}" srcOrd="0" destOrd="0" presId="urn:microsoft.com/office/officeart/2008/layout/HorizontalMultiLevelHierarchy"/>
    <dgm:cxn modelId="{67EA129C-05F9-454F-830B-9891B4FC6C20}" type="presParOf" srcId="{073009F2-E66F-4514-BD7F-CD2C2FF1E068}" destId="{09514C7B-4C64-474B-AB59-71ACD1E97586}" srcOrd="0" destOrd="0" presId="urn:microsoft.com/office/officeart/2008/layout/HorizontalMultiLevelHierarchy"/>
    <dgm:cxn modelId="{A6CE34E2-AF96-404F-BA79-13FAD8DA26CF}" type="presParOf" srcId="{E2B77E35-ACBE-44C8-9391-D9C59F36B882}" destId="{1BC97CE7-51F9-4C12-89EE-9FC262759714}" srcOrd="1" destOrd="0" presId="urn:microsoft.com/office/officeart/2008/layout/HorizontalMultiLevelHierarchy"/>
    <dgm:cxn modelId="{73092826-3B64-4933-B31B-3969FE257144}" type="presParOf" srcId="{1BC97CE7-51F9-4C12-89EE-9FC262759714}" destId="{8AAD8ACF-72DF-4448-A0DA-F91274FA6605}" srcOrd="0" destOrd="0" presId="urn:microsoft.com/office/officeart/2008/layout/HorizontalMultiLevelHierarchy"/>
    <dgm:cxn modelId="{CDB2131E-F27B-4904-9115-9C7DFE131E9E}" type="presParOf" srcId="{1BC97CE7-51F9-4C12-89EE-9FC262759714}" destId="{90F22A8B-5DB8-40B3-AA58-747524897E0C}" srcOrd="1" destOrd="0" presId="urn:microsoft.com/office/officeart/2008/layout/HorizontalMultiLevelHierarchy"/>
    <dgm:cxn modelId="{0EFDD5A9-BD5A-4494-9CE7-D315C641971C}" type="presParOf" srcId="{634897F0-53B8-458B-93AB-77296208DFE0}" destId="{7E688A91-C8FA-4EF9-82EE-87020FA09605}" srcOrd="2" destOrd="0" presId="urn:microsoft.com/office/officeart/2008/layout/HorizontalMultiLevelHierarchy"/>
    <dgm:cxn modelId="{DE1588A1-D3DE-432D-814D-D00E2BE8CDCD}" type="presParOf" srcId="{7E688A91-C8FA-4EF9-82EE-87020FA09605}" destId="{88829105-1CEA-4523-BD48-F51854ADF00C}" srcOrd="0" destOrd="0" presId="urn:microsoft.com/office/officeart/2008/layout/HorizontalMultiLevelHierarchy"/>
    <dgm:cxn modelId="{CAC0AC05-4F4B-422E-8E11-B819921263DB}" type="presParOf" srcId="{634897F0-53B8-458B-93AB-77296208DFE0}" destId="{AF8DC9B5-6E6F-4013-BC97-642FC56E0D33}" srcOrd="3" destOrd="0" presId="urn:microsoft.com/office/officeart/2008/layout/HorizontalMultiLevelHierarchy"/>
    <dgm:cxn modelId="{C2AE6F24-7130-4A5A-9AD5-2C9F72C78EF1}" type="presParOf" srcId="{AF8DC9B5-6E6F-4013-BC97-642FC56E0D33}" destId="{4D74641C-45BA-4428-89CF-B0F83E65A421}" srcOrd="0" destOrd="0" presId="urn:microsoft.com/office/officeart/2008/layout/HorizontalMultiLevelHierarchy"/>
    <dgm:cxn modelId="{4FA640BB-3034-4972-8740-6518CEC7B2F3}" type="presParOf" srcId="{AF8DC9B5-6E6F-4013-BC97-642FC56E0D33}" destId="{7129FF0C-8A87-4513-A74E-4381C994A8AE}" srcOrd="1" destOrd="0" presId="urn:microsoft.com/office/officeart/2008/layout/HorizontalMultiLevelHierarchy"/>
    <dgm:cxn modelId="{871D991C-F0C4-419A-888F-2D200B7586C9}" type="presParOf" srcId="{7129FF0C-8A87-4513-A74E-4381C994A8AE}" destId="{D40B0C4B-E69B-4DD4-9C23-A711830C4E77}" srcOrd="0" destOrd="0" presId="urn:microsoft.com/office/officeart/2008/layout/HorizontalMultiLevelHierarchy"/>
    <dgm:cxn modelId="{213215B0-976D-46F0-B180-C120091B3CEF}" type="presParOf" srcId="{D40B0C4B-E69B-4DD4-9C23-A711830C4E77}" destId="{B69B96DB-2109-4D60-AAEE-E8A8627378A2}" srcOrd="0" destOrd="0" presId="urn:microsoft.com/office/officeart/2008/layout/HorizontalMultiLevelHierarchy"/>
    <dgm:cxn modelId="{BA461C49-87CE-424A-9529-9DEF9FB078CF}" type="presParOf" srcId="{7129FF0C-8A87-4513-A74E-4381C994A8AE}" destId="{FC7654FA-0609-4D04-A2C7-85ABD9578B18}" srcOrd="1" destOrd="0" presId="urn:microsoft.com/office/officeart/2008/layout/HorizontalMultiLevelHierarchy"/>
    <dgm:cxn modelId="{DB11A5EC-05E7-4F17-8963-0F6876195CBA}" type="presParOf" srcId="{FC7654FA-0609-4D04-A2C7-85ABD9578B18}" destId="{768E8D7D-2C0A-479E-A54A-5ED92E509C7C}" srcOrd="0" destOrd="0" presId="urn:microsoft.com/office/officeart/2008/layout/HorizontalMultiLevelHierarchy"/>
    <dgm:cxn modelId="{8844A00D-A042-47EA-9462-02187847B47A}" type="presParOf" srcId="{FC7654FA-0609-4D04-A2C7-85ABD9578B18}" destId="{4E94E565-04AC-4905-A433-92FBA1D7B7B5}" srcOrd="1" destOrd="0" presId="urn:microsoft.com/office/officeart/2008/layout/HorizontalMultiLevelHierarchy"/>
  </dgm:cxnLst>
  <dgm:bg/>
  <dgm:whole>
    <a:ln>
      <a:solidFill>
        <a:schemeClr val="tx1"/>
      </a:solidFill>
    </a:ln>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0B0C4B-E69B-4DD4-9C23-A711830C4E77}">
      <dsp:nvSpPr>
        <dsp:cNvPr id="0" name=""/>
        <dsp:cNvSpPr/>
      </dsp:nvSpPr>
      <dsp:spPr>
        <a:xfrm>
          <a:off x="4592664" y="1352960"/>
          <a:ext cx="268352" cy="91440"/>
        </a:xfrm>
        <a:custGeom>
          <a:avLst/>
          <a:gdLst/>
          <a:ahLst/>
          <a:cxnLst/>
          <a:rect l="0" t="0" r="0" b="0"/>
          <a:pathLst>
            <a:path>
              <a:moveTo>
                <a:pt x="0" y="45720"/>
              </a:moveTo>
              <a:lnTo>
                <a:pt x="26835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20131" y="1391971"/>
        <a:ext cx="13417" cy="13417"/>
      </dsp:txXfrm>
    </dsp:sp>
    <dsp:sp modelId="{7E688A91-C8FA-4EF9-82EE-87020FA09605}">
      <dsp:nvSpPr>
        <dsp:cNvPr id="0" name=""/>
        <dsp:cNvSpPr/>
      </dsp:nvSpPr>
      <dsp:spPr>
        <a:xfrm>
          <a:off x="2603314" y="1121410"/>
          <a:ext cx="268352" cy="277270"/>
        </a:xfrm>
        <a:custGeom>
          <a:avLst/>
          <a:gdLst/>
          <a:ahLst/>
          <a:cxnLst/>
          <a:rect l="0" t="0" r="0" b="0"/>
          <a:pathLst>
            <a:path>
              <a:moveTo>
                <a:pt x="0" y="0"/>
              </a:moveTo>
              <a:lnTo>
                <a:pt x="134176" y="0"/>
              </a:lnTo>
              <a:lnTo>
                <a:pt x="134176" y="277270"/>
              </a:lnTo>
              <a:lnTo>
                <a:pt x="268352" y="2772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727843" y="1250398"/>
        <a:ext cx="19293" cy="19293"/>
      </dsp:txXfrm>
    </dsp:sp>
    <dsp:sp modelId="{073009F2-E66F-4514-BD7F-CD2C2FF1E068}">
      <dsp:nvSpPr>
        <dsp:cNvPr id="0" name=""/>
        <dsp:cNvSpPr/>
      </dsp:nvSpPr>
      <dsp:spPr>
        <a:xfrm>
          <a:off x="4624423" y="768383"/>
          <a:ext cx="268352" cy="91440"/>
        </a:xfrm>
        <a:custGeom>
          <a:avLst/>
          <a:gdLst/>
          <a:ahLst/>
          <a:cxnLst/>
          <a:rect l="0" t="0" r="0" b="0"/>
          <a:pathLst>
            <a:path>
              <a:moveTo>
                <a:pt x="0" y="45720"/>
              </a:moveTo>
              <a:lnTo>
                <a:pt x="26835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51891" y="807394"/>
        <a:ext cx="13417" cy="13417"/>
      </dsp:txXfrm>
    </dsp:sp>
    <dsp:sp modelId="{48046FCF-5D49-4EEE-A3C9-709DA0CD2BB3}">
      <dsp:nvSpPr>
        <dsp:cNvPr id="0" name=""/>
        <dsp:cNvSpPr/>
      </dsp:nvSpPr>
      <dsp:spPr>
        <a:xfrm>
          <a:off x="2603314" y="814103"/>
          <a:ext cx="268352" cy="307306"/>
        </a:xfrm>
        <a:custGeom>
          <a:avLst/>
          <a:gdLst/>
          <a:ahLst/>
          <a:cxnLst/>
          <a:rect l="0" t="0" r="0" b="0"/>
          <a:pathLst>
            <a:path>
              <a:moveTo>
                <a:pt x="0" y="307306"/>
              </a:moveTo>
              <a:lnTo>
                <a:pt x="134176" y="307306"/>
              </a:lnTo>
              <a:lnTo>
                <a:pt x="134176" y="0"/>
              </a:lnTo>
              <a:lnTo>
                <a:pt x="26835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727291" y="957557"/>
        <a:ext cx="20399" cy="20399"/>
      </dsp:txXfrm>
    </dsp:sp>
    <dsp:sp modelId="{36F78CE1-2B91-4319-B8C5-E53CFD8B9607}">
      <dsp:nvSpPr>
        <dsp:cNvPr id="0" name=""/>
        <dsp:cNvSpPr/>
      </dsp:nvSpPr>
      <dsp:spPr>
        <a:xfrm>
          <a:off x="410660" y="1075690"/>
          <a:ext cx="268352" cy="91440"/>
        </a:xfrm>
        <a:custGeom>
          <a:avLst/>
          <a:gdLst/>
          <a:ahLst/>
          <a:cxnLst/>
          <a:rect l="0" t="0" r="0" b="0"/>
          <a:pathLst>
            <a:path>
              <a:moveTo>
                <a:pt x="0" y="45720"/>
              </a:moveTo>
              <a:lnTo>
                <a:pt x="268352"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538128" y="1114701"/>
        <a:ext cx="13417" cy="13417"/>
      </dsp:txXfrm>
    </dsp:sp>
    <dsp:sp modelId="{86DC96EE-6284-4310-AE72-810BE1268393}">
      <dsp:nvSpPr>
        <dsp:cNvPr id="0" name=""/>
        <dsp:cNvSpPr/>
      </dsp:nvSpPr>
      <dsp:spPr>
        <a:xfrm rot="16200000">
          <a:off x="-870385" y="916873"/>
          <a:ext cx="2153019" cy="4090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Customer CIF</a:t>
          </a:r>
        </a:p>
      </dsp:txBody>
      <dsp:txXfrm>
        <a:off x="-870385" y="916873"/>
        <a:ext cx="2153019" cy="409073"/>
      </dsp:txXfrm>
    </dsp:sp>
    <dsp:sp modelId="{A078E758-C5A1-4239-8859-5C2B7372436A}">
      <dsp:nvSpPr>
        <dsp:cNvPr id="0" name=""/>
        <dsp:cNvSpPr/>
      </dsp:nvSpPr>
      <dsp:spPr>
        <a:xfrm>
          <a:off x="679013" y="771171"/>
          <a:ext cx="1924301" cy="700477"/>
        </a:xfrm>
        <a:prstGeom prst="rect">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Account Closure</a:t>
          </a:r>
        </a:p>
      </dsp:txBody>
      <dsp:txXfrm>
        <a:off x="679013" y="771171"/>
        <a:ext cx="1924301" cy="700477"/>
      </dsp:txXfrm>
    </dsp:sp>
    <dsp:sp modelId="{80091723-37BD-4299-829D-CDEE4EB4A18E}">
      <dsp:nvSpPr>
        <dsp:cNvPr id="0" name=""/>
        <dsp:cNvSpPr/>
      </dsp:nvSpPr>
      <dsp:spPr>
        <a:xfrm>
          <a:off x="2871666" y="587967"/>
          <a:ext cx="1752756" cy="452271"/>
        </a:xfrm>
        <a:prstGeom prst="rect">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&lt;Account Number + Customer Name&gt;  </a:t>
          </a:r>
        </a:p>
      </dsp:txBody>
      <dsp:txXfrm>
        <a:off x="2871666" y="587967"/>
        <a:ext cx="1752756" cy="452271"/>
      </dsp:txXfrm>
    </dsp:sp>
    <dsp:sp modelId="{8AAD8ACF-72DF-4448-A0DA-F91274FA6605}">
      <dsp:nvSpPr>
        <dsp:cNvPr id="0" name=""/>
        <dsp:cNvSpPr/>
      </dsp:nvSpPr>
      <dsp:spPr>
        <a:xfrm>
          <a:off x="4892775" y="609566"/>
          <a:ext cx="1266636" cy="409073"/>
        </a:xfrm>
        <a:prstGeom prst="rect">
          <a:avLst/>
        </a:prstGeom>
        <a:solidFill>
          <a:schemeClr val="accent2">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&lt;Documents&gt;</a:t>
          </a:r>
        </a:p>
      </dsp:txBody>
      <dsp:txXfrm>
        <a:off x="4892775" y="609566"/>
        <a:ext cx="1266636" cy="409073"/>
      </dsp:txXfrm>
    </dsp:sp>
    <dsp:sp modelId="{4D74641C-45BA-4428-89CF-B0F83E65A421}">
      <dsp:nvSpPr>
        <dsp:cNvPr id="0" name=""/>
        <dsp:cNvSpPr/>
      </dsp:nvSpPr>
      <dsp:spPr>
        <a:xfrm>
          <a:off x="2871666" y="1142507"/>
          <a:ext cx="1720997" cy="512344"/>
        </a:xfrm>
        <a:prstGeom prst="rect">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&lt;Account Number + Customer Name&gt; </a:t>
          </a:r>
        </a:p>
      </dsp:txBody>
      <dsp:txXfrm>
        <a:off x="2871666" y="1142507"/>
        <a:ext cx="1720997" cy="512344"/>
      </dsp:txXfrm>
    </dsp:sp>
    <dsp:sp modelId="{768E8D7D-2C0A-479E-A54A-5ED92E509C7C}">
      <dsp:nvSpPr>
        <dsp:cNvPr id="0" name=""/>
        <dsp:cNvSpPr/>
      </dsp:nvSpPr>
      <dsp:spPr>
        <a:xfrm>
          <a:off x="4861016" y="1194143"/>
          <a:ext cx="1315946" cy="409073"/>
        </a:xfrm>
        <a:prstGeom prst="rect">
          <a:avLst/>
        </a:prstGeom>
        <a:solidFill>
          <a:schemeClr val="accent2">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&lt;Documents&gt;</a:t>
          </a:r>
        </a:p>
      </dsp:txBody>
      <dsp:txXfrm>
        <a:off x="4861016" y="1194143"/>
        <a:ext cx="1315946" cy="40907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1600200" tIns="0" rIns="685800" bIns="0" numCol="1" spcCol="0" rtlCol="0" fromWordArt="0" anchor="b"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2019-12-24T00:00:00</PublishDate>
  <Abstract>This document provides process description for BPM implementation, including roles, phases and alternative actions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scription0 xmlns="0f41d4fc-0107-48cd-9baf-400ee022ff0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BE1C25EB98194E4EBA0130A24E328CE4" ma:contentTypeVersion="1" ma:contentTypeDescription="Create a new document." ma:contentTypeScope="" ma:versionID="51727f93a0eb618a1cace1e495416fb2">
  <xsd:schema xmlns:xsd="http://www.w3.org/2001/XMLSchema" xmlns:xs="http://www.w3.org/2001/XMLSchema" xmlns:p="http://schemas.microsoft.com/office/2006/metadata/properties" xmlns:ns2="0f41d4fc-0107-48cd-9baf-400ee022ff07" targetNamespace="http://schemas.microsoft.com/office/2006/metadata/properties" ma:root="true" ma:fieldsID="777e344e35b950c563d37abd1f19a768" ns2:_="">
    <xsd:import namespace="0f41d4fc-0107-48cd-9baf-400ee022ff07"/>
    <xsd:element name="properties">
      <xsd:complexType>
        <xsd:sequence>
          <xsd:element name="documentManagement">
            <xsd:complexType>
              <xsd:all>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41d4fc-0107-48cd-9baf-400ee022ff07"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A5D199-19CC-4841-B77D-0F2878650904}">
  <ds:schemaRefs>
    <ds:schemaRef ds:uri="http://schemas.microsoft.com/sharepoint/v3/contenttype/forms"/>
  </ds:schemaRefs>
</ds:datastoreItem>
</file>

<file path=customXml/itemProps3.xml><?xml version="1.0" encoding="utf-8"?>
<ds:datastoreItem xmlns:ds="http://schemas.openxmlformats.org/officeDocument/2006/customXml" ds:itemID="{569B6578-EFD9-4974-9A54-43B1F557C118}">
  <ds:schemaRefs>
    <ds:schemaRef ds:uri="http://schemas.microsoft.com/office/2006/metadata/properties"/>
    <ds:schemaRef ds:uri="http://schemas.microsoft.com/office/infopath/2007/PartnerControls"/>
    <ds:schemaRef ds:uri="0f41d4fc-0107-48cd-9baf-400ee022ff07"/>
  </ds:schemaRefs>
</ds:datastoreItem>
</file>

<file path=customXml/itemProps4.xml><?xml version="1.0" encoding="utf-8"?>
<ds:datastoreItem xmlns:ds="http://schemas.openxmlformats.org/officeDocument/2006/customXml" ds:itemID="{CBE1C442-CF57-4ADF-B80A-D840D0B0748D}">
  <ds:schemaRefs>
    <ds:schemaRef ds:uri="http://schemas.openxmlformats.org/officeDocument/2006/bibliography"/>
  </ds:schemaRefs>
</ds:datastoreItem>
</file>

<file path=customXml/itemProps5.xml><?xml version="1.0" encoding="utf-8"?>
<ds:datastoreItem xmlns:ds="http://schemas.openxmlformats.org/officeDocument/2006/customXml" ds:itemID="{E43B07FA-EA77-49D3-8B78-703E2836B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41d4fc-0107-48cd-9baf-400ee022ff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Intercom template for Form.dotx</Template>
  <TotalTime>8</TotalTime>
  <Pages>19</Pages>
  <Words>3361</Words>
  <Characters>19161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Business Process Management Requirements Specifications</vt:lpstr>
    </vt:vector>
  </TitlesOfParts>
  <Company>Valleysoft Egypt</Company>
  <LinksUpToDate>false</LinksUpToDate>
  <CharactersWithSpaces>22478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Management Requirements Specifications</dc:title>
  <dc:subject>Approve LG Special Text Process - National Bank of Egypt</dc:subject>
  <dc:creator>Assem ElDessouky</dc:creator>
  <cp:keywords>IBM BPM; IBM ECM</cp:keywords>
  <dc:description/>
  <cp:lastModifiedBy>Hossam Abdelraouf</cp:lastModifiedBy>
  <cp:revision>4</cp:revision>
  <cp:lastPrinted>2026-01-11T13:44:00Z</cp:lastPrinted>
  <dcterms:created xsi:type="dcterms:W3CDTF">2026-01-11T13:44:00Z</dcterms:created>
  <dcterms:modified xsi:type="dcterms:W3CDTF">2026-01-11T13:49:00Z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Version 1.2</vt:lpwstr>
  </property>
  <property fmtid="{D5CDD505-2E9C-101B-9397-08002B2CF9AE}" pid="3" name="Publish Year">
    <vt:i4>2020</vt:i4>
  </property>
  <property fmtid="{D5CDD505-2E9C-101B-9397-08002B2CF9AE}" pid="4" name="Client">
    <vt:lpwstr>National Bank of Egypt</vt:lpwstr>
  </property>
  <property fmtid="{D5CDD505-2E9C-101B-9397-08002B2CF9AE}" pid="5" name="Date completed">
    <vt:lpwstr>15/12/2020</vt:lpwstr>
  </property>
</Properties>
</file>